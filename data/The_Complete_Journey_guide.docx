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49293" w14:textId="6B8929A9" w:rsidR="00CC4B59" w:rsidRDefault="00C375BD" w:rsidP="00EF5978">
      <w:pPr>
        <w:rPr>
          <w:b/>
          <w:color w:val="363534" w:themeColor="text2"/>
          <w:sz w:val="56"/>
          <w:szCs w:val="56"/>
        </w:rPr>
      </w:pPr>
      <w:r>
        <w:rPr>
          <w:rFonts w:ascii="Helvetica" w:hAnsi="Helvetica"/>
          <w:bCs/>
          <w:noProof/>
          <w:sz w:val="24"/>
          <w:lang w:val="en-US"/>
        </w:rPr>
        <w:drawing>
          <wp:anchor distT="0" distB="0" distL="114300" distR="114300" simplePos="0" relativeHeight="251800576" behindDoc="0" locked="0" layoutInCell="1" allowOverlap="1" wp14:anchorId="4E955EE0" wp14:editId="5DB47B4C">
            <wp:simplePos x="0" y="0"/>
            <wp:positionH relativeFrom="column">
              <wp:posOffset>-496570</wp:posOffset>
            </wp:positionH>
            <wp:positionV relativeFrom="paragraph">
              <wp:posOffset>-563489</wp:posOffset>
            </wp:positionV>
            <wp:extent cx="4189095" cy="611013"/>
            <wp:effectExtent l="0" t="0" r="0" b="0"/>
            <wp:wrapNone/>
            <wp:docPr id="3" name="Picture 3" descr="../8451_A51_locku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451_A51_lockup-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95" cy="611013"/>
                    </a:xfrm>
                    <a:prstGeom prst="rect">
                      <a:avLst/>
                    </a:prstGeom>
                    <a:noFill/>
                    <a:ln>
                      <a:noFill/>
                    </a:ln>
                  </pic:spPr>
                </pic:pic>
              </a:graphicData>
            </a:graphic>
            <wp14:sizeRelH relativeFrom="page">
              <wp14:pctWidth>0</wp14:pctWidth>
            </wp14:sizeRelH>
            <wp14:sizeRelV relativeFrom="page">
              <wp14:pctHeight>0</wp14:pctHeight>
            </wp14:sizeRelV>
          </wp:anchor>
        </w:drawing>
      </w:r>
      <w:r w:rsidR="00EE5467">
        <w:rPr>
          <w:b/>
          <w:noProof/>
          <w:color w:val="009B74" w:themeColor="accent3"/>
          <w:sz w:val="56"/>
          <w:szCs w:val="40"/>
          <w:lang w:val="en-US"/>
        </w:rPr>
        <w:drawing>
          <wp:anchor distT="0" distB="0" distL="114300" distR="114300" simplePos="0" relativeHeight="251795456" behindDoc="1" locked="0" layoutInCell="1" allowOverlap="1" wp14:anchorId="5C85AE01" wp14:editId="18A264AC">
            <wp:simplePos x="0" y="0"/>
            <wp:positionH relativeFrom="column">
              <wp:posOffset>-3930650</wp:posOffset>
            </wp:positionH>
            <wp:positionV relativeFrom="paragraph">
              <wp:posOffset>-914400</wp:posOffset>
            </wp:positionV>
            <wp:extent cx="16120110" cy="10746740"/>
            <wp:effectExtent l="0" t="0" r="8890" b="0"/>
            <wp:wrapNone/>
            <wp:docPr id="5" name="Picture 5" descr="../../girl5_BlueP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rl5_BluePn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0110" cy="1074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47CEC4" w14:textId="2346BB38" w:rsidR="00CC4B59" w:rsidRDefault="00CC4B59" w:rsidP="00EF5978">
      <w:pPr>
        <w:rPr>
          <w:b/>
          <w:color w:val="363534" w:themeColor="text2"/>
          <w:sz w:val="56"/>
          <w:szCs w:val="56"/>
        </w:rPr>
      </w:pPr>
    </w:p>
    <w:p w14:paraId="6CD42C56" w14:textId="53722904" w:rsidR="00CC4B59" w:rsidRDefault="00CC4B59" w:rsidP="00EF5978">
      <w:pPr>
        <w:rPr>
          <w:b/>
          <w:color w:val="363534" w:themeColor="text2"/>
          <w:sz w:val="56"/>
          <w:szCs w:val="56"/>
        </w:rPr>
      </w:pPr>
    </w:p>
    <w:p w14:paraId="22B5D81B" w14:textId="3B58956F" w:rsidR="00CC4B59" w:rsidRDefault="00CC4B59" w:rsidP="00EF5978">
      <w:pPr>
        <w:rPr>
          <w:b/>
          <w:color w:val="363534" w:themeColor="text2"/>
          <w:sz w:val="56"/>
          <w:szCs w:val="56"/>
        </w:rPr>
      </w:pPr>
    </w:p>
    <w:p w14:paraId="353036D6" w14:textId="4A61821F" w:rsidR="00CC4B59" w:rsidRDefault="00CC4B59" w:rsidP="00EF5978">
      <w:pPr>
        <w:rPr>
          <w:b/>
          <w:color w:val="363534" w:themeColor="text2"/>
          <w:sz w:val="56"/>
          <w:szCs w:val="56"/>
        </w:rPr>
      </w:pPr>
    </w:p>
    <w:p w14:paraId="15B47DF8" w14:textId="5BD6A0F9" w:rsidR="00CC4B59" w:rsidRDefault="00CC4B59" w:rsidP="00EF5978">
      <w:pPr>
        <w:rPr>
          <w:b/>
          <w:color w:val="363534" w:themeColor="text2"/>
          <w:sz w:val="56"/>
          <w:szCs w:val="56"/>
        </w:rPr>
      </w:pPr>
    </w:p>
    <w:p w14:paraId="48515ED9" w14:textId="2ABCE7EB" w:rsidR="00CC4B59" w:rsidRDefault="00CC4B59" w:rsidP="00EF5978">
      <w:pPr>
        <w:rPr>
          <w:b/>
          <w:color w:val="363534" w:themeColor="text2"/>
          <w:sz w:val="56"/>
          <w:szCs w:val="56"/>
        </w:rPr>
      </w:pPr>
    </w:p>
    <w:p w14:paraId="74B076CE" w14:textId="6DE39D77" w:rsidR="003F2630" w:rsidRDefault="003F2630" w:rsidP="00EF5978">
      <w:pPr>
        <w:rPr>
          <w:b/>
          <w:color w:val="363534" w:themeColor="text2"/>
          <w:sz w:val="56"/>
          <w:szCs w:val="56"/>
        </w:rPr>
      </w:pPr>
    </w:p>
    <w:p w14:paraId="30CAC415" w14:textId="6316D188" w:rsidR="00692990" w:rsidRDefault="00876517" w:rsidP="00EF5978">
      <w:pPr>
        <w:rPr>
          <w:b/>
          <w:color w:val="363534" w:themeColor="text2"/>
          <w:sz w:val="56"/>
          <w:szCs w:val="56"/>
        </w:rPr>
      </w:pPr>
      <w:r w:rsidRPr="005F445C">
        <w:rPr>
          <w:b/>
          <w:noProof/>
          <w:color w:val="363534" w:themeColor="text2"/>
          <w:sz w:val="56"/>
          <w:szCs w:val="56"/>
          <w:lang w:val="en-US"/>
        </w:rPr>
        <mc:AlternateContent>
          <mc:Choice Requires="wps">
            <w:drawing>
              <wp:anchor distT="0" distB="0" distL="114300" distR="114300" simplePos="0" relativeHeight="251781120" behindDoc="0" locked="0" layoutInCell="1" allowOverlap="1" wp14:anchorId="17FDEE6A" wp14:editId="5FEFA179">
                <wp:simplePos x="0" y="0"/>
                <wp:positionH relativeFrom="column">
                  <wp:posOffset>-351700</wp:posOffset>
                </wp:positionH>
                <wp:positionV relativeFrom="paragraph">
                  <wp:posOffset>277223</wp:posOffset>
                </wp:positionV>
                <wp:extent cx="3126649" cy="2286000"/>
                <wp:effectExtent l="0" t="0" r="0" b="0"/>
                <wp:wrapNone/>
                <wp:docPr id="102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649" cy="228600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35F6652C" w14:textId="2E728B1E" w:rsidR="00FB736E" w:rsidRPr="00876517" w:rsidRDefault="00876517" w:rsidP="005F445C">
                            <w:pPr>
                              <w:pStyle w:val="NormalWeb"/>
                              <w:spacing w:before="0" w:beforeAutospacing="0" w:after="0" w:afterAutospacing="0"/>
                              <w:textAlignment w:val="baseline"/>
                              <w:rPr>
                                <w:rFonts w:ascii="Helvetica" w:eastAsia="MS PGothic" w:hAnsi="Helvetica" w:cs="Arial"/>
                                <w:b/>
                                <w:bCs/>
                                <w:color w:val="FFFFFF" w:themeColor="background2"/>
                                <w:kern w:val="24"/>
                                <w:sz w:val="10"/>
                                <w:szCs w:val="22"/>
                              </w:rPr>
                            </w:pPr>
                            <w:r w:rsidRPr="00876517">
                              <w:rPr>
                                <w:rFonts w:ascii="Helvetica" w:eastAsia="MS PGothic" w:hAnsi="Helvetica" w:cs="Arial"/>
                                <w:b/>
                                <w:bCs/>
                                <w:color w:val="FFFFFF" w:themeColor="background2"/>
                                <w:kern w:val="24"/>
                                <w:sz w:val="56"/>
                                <w:szCs w:val="68"/>
                              </w:rPr>
                              <w:t>THE COMPLETE JOURNEY</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17FDEE6A" id="_x0000_t202" coordsize="21600,21600" o:spt="202" path="m0,0l0,21600,21600,21600,21600,0xe">
                <v:stroke joinstyle="miter"/>
                <v:path gradientshapeok="t" o:connecttype="rect"/>
              </v:shapetype>
              <v:shape id="Text_x0020_Box_x0020_2" o:spid="_x0000_s1026" type="#_x0000_t202" style="position:absolute;margin-left:-27.7pt;margin-top:21.85pt;width:246.2pt;height:180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" filled="f" stroked="f">
                <v:textbox>
                  <w:txbxContent>
                    <w:p w14:paraId="35F6652C" w14:textId="2E728B1E" w:rsidR="00FB736E" w:rsidRPr="00876517" w:rsidRDefault="00876517" w:rsidP="005F445C">
                      <w:pPr>
                        <w:pStyle w:val="NormalWeb"/>
                        <w:spacing w:before="0" w:beforeAutospacing="0" w:after="0" w:afterAutospacing="0"/>
                        <w:textAlignment w:val="baseline"/>
                        <w:rPr>
                          <w:rFonts w:ascii="Helvetica" w:eastAsia="MS PGothic" w:hAnsi="Helvetica" w:cs="Arial"/>
                          <w:b/>
                          <w:bCs/>
                          <w:color w:val="FFFFFF" w:themeColor="background2"/>
                          <w:kern w:val="24"/>
                          <w:sz w:val="10"/>
                          <w:szCs w:val="22"/>
                        </w:rPr>
                      </w:pPr>
                      <w:r w:rsidRPr="00876517">
                        <w:rPr>
                          <w:rFonts w:ascii="Helvetica" w:eastAsia="MS PGothic" w:hAnsi="Helvetica" w:cs="Arial"/>
                          <w:b/>
                          <w:bCs/>
                          <w:color w:val="FFFFFF" w:themeColor="background2"/>
                          <w:kern w:val="24"/>
                          <w:sz w:val="56"/>
                          <w:szCs w:val="68"/>
                        </w:rPr>
                        <w:t>THE COMPLETE JOURNEY</w:t>
                      </w:r>
                    </w:p>
                  </w:txbxContent>
                </v:textbox>
              </v:shape>
            </w:pict>
          </mc:Fallback>
        </mc:AlternateContent>
      </w:r>
    </w:p>
    <w:p w14:paraId="6DD12E38" w14:textId="77777777" w:rsidR="00692990" w:rsidRDefault="00692990" w:rsidP="00EF5978">
      <w:pPr>
        <w:rPr>
          <w:b/>
          <w:color w:val="363534" w:themeColor="text2"/>
          <w:sz w:val="56"/>
          <w:szCs w:val="56"/>
        </w:rPr>
      </w:pPr>
    </w:p>
    <w:p w14:paraId="0CE71D52" w14:textId="279A944C" w:rsidR="003F2630" w:rsidRDefault="003F2630" w:rsidP="00EF5978">
      <w:pPr>
        <w:rPr>
          <w:b/>
          <w:color w:val="363534" w:themeColor="text2"/>
          <w:sz w:val="56"/>
          <w:szCs w:val="56"/>
        </w:rPr>
      </w:pPr>
    </w:p>
    <w:p w14:paraId="195C99C0" w14:textId="4B0CDB72" w:rsidR="00AA572F" w:rsidRDefault="00876517" w:rsidP="00EF5978">
      <w:pPr>
        <w:rPr>
          <w:b/>
          <w:color w:val="363534" w:themeColor="text2"/>
          <w:sz w:val="56"/>
          <w:szCs w:val="56"/>
        </w:rPr>
      </w:pPr>
      <w:r w:rsidRPr="005F445C">
        <w:rPr>
          <w:b/>
          <w:noProof/>
          <w:color w:val="363534" w:themeColor="text2"/>
          <w:sz w:val="56"/>
          <w:szCs w:val="56"/>
          <w:lang w:val="en-US"/>
        </w:rPr>
        <mc:AlternateContent>
          <mc:Choice Requires="wps">
            <w:drawing>
              <wp:anchor distT="0" distB="0" distL="114300" distR="114300" simplePos="0" relativeHeight="251783168" behindDoc="0" locked="0" layoutInCell="1" allowOverlap="1" wp14:anchorId="298AC185" wp14:editId="1BCA8FC2">
                <wp:simplePos x="0" y="0"/>
                <wp:positionH relativeFrom="column">
                  <wp:posOffset>-280035</wp:posOffset>
                </wp:positionH>
                <wp:positionV relativeFrom="paragraph">
                  <wp:posOffset>195036</wp:posOffset>
                </wp:positionV>
                <wp:extent cx="1981200" cy="342900"/>
                <wp:effectExtent l="0" t="0" r="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4290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6A95B0E8" w14:textId="77777777" w:rsidR="00FB736E" w:rsidRPr="00876517" w:rsidRDefault="00FB736E" w:rsidP="004F7476">
                            <w:pPr>
                              <w:pStyle w:val="NormalWeb"/>
                              <w:rPr>
                                <w:rFonts w:ascii="Helvetica" w:eastAsia="MS PGothic" w:hAnsi="Helvetica" w:cstheme="majorHAnsi"/>
                                <w:color w:val="FFFFFF" w:themeColor="background2"/>
                                <w:kern w:val="24"/>
                                <w:szCs w:val="44"/>
                                <w:lang w:val="en-US"/>
                              </w:rPr>
                            </w:pPr>
                            <w:r w:rsidRPr="00876517">
                              <w:rPr>
                                <w:rFonts w:ascii="Helvetica" w:hAnsi="Helvetica" w:cstheme="majorHAnsi"/>
                                <w:color w:val="FFFFFF" w:themeColor="background2"/>
                                <w:kern w:val="24"/>
                                <w:szCs w:val="44"/>
                              </w:rPr>
                              <w:t>USER GUIDE</w:t>
                            </w:r>
                          </w:p>
                          <w:p w14:paraId="0BB09AF0" w14:textId="77777777" w:rsidR="00FB736E" w:rsidRPr="00D256C9" w:rsidRDefault="00FB736E" w:rsidP="004F7476">
                            <w:pPr>
                              <w:pStyle w:val="NormalWeb"/>
                              <w:spacing w:before="0" w:beforeAutospacing="0" w:after="0" w:afterAutospacing="0"/>
                              <w:textAlignment w:val="baseline"/>
                              <w:rPr>
                                <w:rFonts w:ascii="Arial" w:eastAsia="MS PGothic" w:hAnsi="Arial" w:cs="Arial"/>
                                <w:b/>
                                <w:bCs/>
                                <w:color w:val="FFFFFF" w:themeColor="background2"/>
                                <w:kern w:val="24"/>
                                <w:sz w:val="44"/>
                                <w:szCs w:val="4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98AC185" id="_x0000_s1027" type="#_x0000_t202" style="position:absolute;margin-left:-22.05pt;margin-top:15.35pt;width:156pt;height: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" filled="f" stroked="f">
                <v:textbox>
                  <w:txbxContent>
                    <w:p w14:paraId="6A95B0E8" w14:textId="77777777" w:rsidR="00FB736E" w:rsidRPr="00876517" w:rsidRDefault="00FB736E" w:rsidP="004F7476">
                      <w:pPr>
                        <w:pStyle w:val="NormalWeb"/>
                        <w:rPr>
                          <w:rFonts w:ascii="Helvetica" w:eastAsia="MS PGothic" w:hAnsi="Helvetica" w:cstheme="majorHAnsi"/>
                          <w:color w:val="FFFFFF" w:themeColor="background2"/>
                          <w:kern w:val="24"/>
                          <w:szCs w:val="44"/>
                          <w:lang w:val="en-US"/>
                        </w:rPr>
                      </w:pPr>
                      <w:r w:rsidRPr="00876517">
                        <w:rPr>
                          <w:rFonts w:ascii="Helvetica" w:hAnsi="Helvetica" w:cstheme="majorHAnsi"/>
                          <w:color w:val="FFFFFF" w:themeColor="background2"/>
                          <w:kern w:val="24"/>
                          <w:szCs w:val="44"/>
                        </w:rPr>
                        <w:t>USER GUIDE</w:t>
                      </w:r>
                    </w:p>
                    <w:p w14:paraId="0BB09AF0" w14:textId="77777777" w:rsidR="00FB736E" w:rsidRPr="00D256C9" w:rsidRDefault="00FB736E" w:rsidP="004F7476">
                      <w:pPr>
                        <w:pStyle w:val="NormalWeb"/>
                        <w:spacing w:before="0" w:beforeAutospacing="0" w:after="0" w:afterAutospacing="0"/>
                        <w:textAlignment w:val="baseline"/>
                        <w:rPr>
                          <w:rFonts w:ascii="Arial" w:eastAsia="MS PGothic" w:hAnsi="Arial" w:cs="Arial"/>
                          <w:b/>
                          <w:bCs/>
                          <w:color w:val="FFFFFF" w:themeColor="background2"/>
                          <w:kern w:val="24"/>
                          <w:sz w:val="44"/>
                          <w:szCs w:val="44"/>
                        </w:rPr>
                      </w:pPr>
                    </w:p>
                  </w:txbxContent>
                </v:textbox>
              </v:shape>
            </w:pict>
          </mc:Fallback>
        </mc:AlternateContent>
      </w:r>
    </w:p>
    <w:p w14:paraId="10830EC1" w14:textId="13EFABD4" w:rsidR="00D6689D" w:rsidRDefault="00D6689D" w:rsidP="00EF5978">
      <w:pPr>
        <w:rPr>
          <w:b/>
          <w:color w:val="363534" w:themeColor="text2"/>
          <w:sz w:val="56"/>
          <w:szCs w:val="56"/>
        </w:rPr>
      </w:pPr>
    </w:p>
    <w:p w14:paraId="0ED9B7D7" w14:textId="77777777" w:rsidR="00D6689D" w:rsidRDefault="00D6689D" w:rsidP="00EF5978">
      <w:pPr>
        <w:rPr>
          <w:b/>
          <w:color w:val="363534" w:themeColor="text2"/>
          <w:sz w:val="56"/>
          <w:szCs w:val="56"/>
        </w:rPr>
      </w:pPr>
    </w:p>
    <w:p w14:paraId="516E6FA6" w14:textId="0DA9A666" w:rsidR="00D6689D" w:rsidRDefault="00D6689D" w:rsidP="00EF5978">
      <w:pPr>
        <w:rPr>
          <w:b/>
          <w:color w:val="363534" w:themeColor="text2"/>
          <w:sz w:val="56"/>
          <w:szCs w:val="56"/>
        </w:rPr>
      </w:pPr>
    </w:p>
    <w:p w14:paraId="14BE0428" w14:textId="77777777" w:rsidR="00D6689D" w:rsidRDefault="00D6689D" w:rsidP="00EF5978">
      <w:pPr>
        <w:rPr>
          <w:b/>
          <w:color w:val="363534" w:themeColor="text2"/>
          <w:sz w:val="56"/>
          <w:szCs w:val="56"/>
        </w:rPr>
      </w:pPr>
    </w:p>
    <w:p w14:paraId="58B225A2" w14:textId="77777777" w:rsidR="00D6689D" w:rsidRDefault="00D6689D" w:rsidP="00EF5978">
      <w:pPr>
        <w:rPr>
          <w:b/>
          <w:color w:val="363534" w:themeColor="text2"/>
          <w:sz w:val="56"/>
          <w:szCs w:val="56"/>
        </w:rPr>
      </w:pPr>
    </w:p>
    <w:p w14:paraId="455A8D0C" w14:textId="77777777" w:rsidR="00D6689D" w:rsidRDefault="00D6689D" w:rsidP="00EF5978">
      <w:pPr>
        <w:rPr>
          <w:b/>
          <w:color w:val="363534" w:themeColor="text2"/>
          <w:sz w:val="56"/>
          <w:szCs w:val="56"/>
        </w:rPr>
      </w:pPr>
    </w:p>
    <w:p w14:paraId="3DE1CCFE" w14:textId="77777777" w:rsidR="00D6689D" w:rsidRDefault="00D6689D" w:rsidP="00EF5978">
      <w:pPr>
        <w:rPr>
          <w:b/>
          <w:color w:val="363534" w:themeColor="text2"/>
          <w:sz w:val="56"/>
          <w:szCs w:val="56"/>
        </w:rPr>
      </w:pPr>
    </w:p>
    <w:p w14:paraId="1A81F8A1" w14:textId="7F1D13B8" w:rsidR="00D6689D" w:rsidRDefault="00D6689D" w:rsidP="00EF5978">
      <w:pPr>
        <w:rPr>
          <w:b/>
          <w:color w:val="363534" w:themeColor="text2"/>
          <w:sz w:val="56"/>
          <w:szCs w:val="56"/>
        </w:rPr>
      </w:pPr>
    </w:p>
    <w:p w14:paraId="072BEF7D" w14:textId="76D0EA7E" w:rsidR="00D6689D" w:rsidRDefault="00D6689D" w:rsidP="00EF5978">
      <w:pPr>
        <w:rPr>
          <w:b/>
          <w:color w:val="363534" w:themeColor="text2"/>
          <w:sz w:val="56"/>
          <w:szCs w:val="56"/>
        </w:rPr>
      </w:pPr>
    </w:p>
    <w:p w14:paraId="3B8F4E53" w14:textId="3F525D4F" w:rsidR="00ED4358" w:rsidRDefault="00A75CF6" w:rsidP="00692990">
      <w:pPr>
        <w:pStyle w:val="RowNormal"/>
        <w:tabs>
          <w:tab w:val="right" w:pos="7371"/>
        </w:tabs>
        <w:rPr>
          <w:rFonts w:ascii="Arial" w:eastAsia="Times New Roman" w:hAnsi="Arial" w:cs="Times New Roman"/>
          <w:b/>
          <w:color w:val="363534" w:themeColor="text2"/>
          <w:sz w:val="56"/>
          <w:szCs w:val="56"/>
          <w:lang w:val="en-GB"/>
        </w:rPr>
      </w:pPr>
      <w:r w:rsidRPr="005F445C">
        <w:rPr>
          <w:b/>
          <w:noProof/>
          <w:color w:val="363534" w:themeColor="text2"/>
          <w:sz w:val="56"/>
          <w:szCs w:val="56"/>
        </w:rPr>
        <w:lastRenderedPageBreak/>
        <mc:AlternateContent>
          <mc:Choice Requires="wps">
            <w:drawing>
              <wp:anchor distT="0" distB="0" distL="114300" distR="114300" simplePos="0" relativeHeight="251737088" behindDoc="0" locked="0" layoutInCell="1" allowOverlap="1" wp14:anchorId="10FFDAAD" wp14:editId="19F59459">
                <wp:simplePos x="0" y="0"/>
                <wp:positionH relativeFrom="column">
                  <wp:posOffset>3107690</wp:posOffset>
                </wp:positionH>
                <wp:positionV relativeFrom="paragraph">
                  <wp:posOffset>810895</wp:posOffset>
                </wp:positionV>
                <wp:extent cx="3388995" cy="409575"/>
                <wp:effectExtent l="0" t="0" r="0"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409575"/>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5B2AFFBF" w14:textId="77777777" w:rsidR="00FB736E" w:rsidRPr="00D6689D" w:rsidRDefault="00FB736E" w:rsidP="00A75CF6">
                            <w:pPr>
                              <w:pStyle w:val="NormalWeb"/>
                              <w:spacing w:before="0" w:beforeAutospacing="0" w:after="0" w:afterAutospacing="0"/>
                              <w:jc w:val="right"/>
                              <w:textAlignment w:val="baseline"/>
                              <w:rPr>
                                <w:rFonts w:ascii="Arial" w:eastAsia="MS PGothic" w:hAnsi="Arial" w:cs="Arial"/>
                                <w:b/>
                                <w:bCs/>
                                <w:color w:val="FFFFFF" w:themeColor="background2"/>
                                <w:kern w:val="24"/>
                              </w:rPr>
                            </w:pPr>
                            <w:proofErr w:type="spellStart"/>
                            <w:r>
                              <w:rPr>
                                <w:rFonts w:ascii="Arial" w:eastAsia="MS PGothic" w:hAnsi="Arial" w:cs="Arial"/>
                                <w:b/>
                                <w:bCs/>
                                <w:color w:val="FFFFFF" w:themeColor="background2"/>
                                <w:kern w:val="24"/>
                              </w:rPr>
                              <w:t>Lorem</w:t>
                            </w:r>
                            <w:proofErr w:type="spellEnd"/>
                            <w:r>
                              <w:rPr>
                                <w:rFonts w:ascii="Arial" w:eastAsia="MS PGothic" w:hAnsi="Arial" w:cs="Arial"/>
                                <w:b/>
                                <w:bCs/>
                                <w:color w:val="FFFFFF" w:themeColor="background2"/>
                                <w:kern w:val="24"/>
                              </w:rPr>
                              <w:t xml:space="preserve"> </w:t>
                            </w:r>
                            <w:proofErr w:type="spellStart"/>
                            <w:r>
                              <w:rPr>
                                <w:rFonts w:ascii="Arial" w:eastAsia="MS PGothic" w:hAnsi="Arial" w:cs="Arial"/>
                                <w:b/>
                                <w:bCs/>
                                <w:color w:val="FFFFFF" w:themeColor="background2"/>
                                <w:kern w:val="24"/>
                              </w:rPr>
                              <w:t>ipsum</w:t>
                            </w:r>
                            <w:proofErr w:type="spellEnd"/>
                            <w:r>
                              <w:rPr>
                                <w:rFonts w:ascii="Arial" w:eastAsia="MS PGothic" w:hAnsi="Arial" w:cs="Arial"/>
                                <w:b/>
                                <w:bCs/>
                                <w:color w:val="FFFFFF" w:themeColor="background2"/>
                                <w:kern w:val="24"/>
                              </w:rPr>
                              <w:t xml:space="preserve"> </w:t>
                            </w:r>
                            <w:proofErr w:type="spellStart"/>
                            <w:r>
                              <w:rPr>
                                <w:rFonts w:ascii="Arial" w:eastAsia="MS PGothic" w:hAnsi="Arial" w:cs="Arial"/>
                                <w:b/>
                                <w:bCs/>
                                <w:color w:val="FFFFFF" w:themeColor="background2"/>
                                <w:kern w:val="24"/>
                              </w:rPr>
                              <w:t>dolor</w:t>
                            </w:r>
                            <w:proofErr w:type="spellEnd"/>
                            <w:r>
                              <w:rPr>
                                <w:rFonts w:ascii="Arial" w:eastAsia="MS PGothic" w:hAnsi="Arial" w:cs="Arial"/>
                                <w:b/>
                                <w:bCs/>
                                <w:color w:val="FFFFFF" w:themeColor="background2"/>
                                <w:kern w:val="24"/>
                              </w:rPr>
                              <w:t xml:space="preserve"> sit </w:t>
                            </w:r>
                            <w:proofErr w:type="spellStart"/>
                            <w:r>
                              <w:rPr>
                                <w:rFonts w:ascii="Arial" w:eastAsia="MS PGothic" w:hAnsi="Arial" w:cs="Arial"/>
                                <w:b/>
                                <w:bCs/>
                                <w:color w:val="FFFFFF" w:themeColor="background2"/>
                                <w:kern w:val="24"/>
                              </w:rPr>
                              <w:t>amet</w:t>
                            </w:r>
                            <w:proofErr w:type="spell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0FFDAAD" id="_x0000_s1028" type="#_x0000_t202" style="position:absolute;margin-left:244.7pt;margin-top:63.85pt;width:266.85pt;height:3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" filled="f" stroked="f">
                <v:textbox>
                  <w:txbxContent>
                    <w:p w14:paraId="5B2AFFBF" w14:textId="77777777" w:rsidR="00FB736E" w:rsidRPr="00D6689D" w:rsidRDefault="00FB736E" w:rsidP="00A75CF6">
                      <w:pPr>
                        <w:pStyle w:val="NormalWeb"/>
                        <w:spacing w:before="0" w:beforeAutospacing="0" w:after="0" w:afterAutospacing="0"/>
                        <w:jc w:val="right"/>
                        <w:textAlignment w:val="baseline"/>
                        <w:rPr>
                          <w:rFonts w:ascii="Arial" w:eastAsia="MS PGothic" w:hAnsi="Arial" w:cs="Arial"/>
                          <w:b/>
                          <w:bCs/>
                          <w:color w:val="FFFFFF" w:themeColor="background2"/>
                          <w:kern w:val="24"/>
                        </w:rPr>
                      </w:pPr>
                      <w:proofErr w:type="spellStart"/>
                      <w:r>
                        <w:rPr>
                          <w:rFonts w:ascii="Arial" w:eastAsia="MS PGothic" w:hAnsi="Arial" w:cs="Arial"/>
                          <w:b/>
                          <w:bCs/>
                          <w:color w:val="FFFFFF" w:themeColor="background2"/>
                          <w:kern w:val="24"/>
                        </w:rPr>
                        <w:t>Lorem</w:t>
                      </w:r>
                      <w:proofErr w:type="spellEnd"/>
                      <w:r>
                        <w:rPr>
                          <w:rFonts w:ascii="Arial" w:eastAsia="MS PGothic" w:hAnsi="Arial" w:cs="Arial"/>
                          <w:b/>
                          <w:bCs/>
                          <w:color w:val="FFFFFF" w:themeColor="background2"/>
                          <w:kern w:val="24"/>
                        </w:rPr>
                        <w:t xml:space="preserve"> </w:t>
                      </w:r>
                      <w:proofErr w:type="spellStart"/>
                      <w:r>
                        <w:rPr>
                          <w:rFonts w:ascii="Arial" w:eastAsia="MS PGothic" w:hAnsi="Arial" w:cs="Arial"/>
                          <w:b/>
                          <w:bCs/>
                          <w:color w:val="FFFFFF" w:themeColor="background2"/>
                          <w:kern w:val="24"/>
                        </w:rPr>
                        <w:t>ipsum</w:t>
                      </w:r>
                      <w:proofErr w:type="spellEnd"/>
                      <w:r>
                        <w:rPr>
                          <w:rFonts w:ascii="Arial" w:eastAsia="MS PGothic" w:hAnsi="Arial" w:cs="Arial"/>
                          <w:b/>
                          <w:bCs/>
                          <w:color w:val="FFFFFF" w:themeColor="background2"/>
                          <w:kern w:val="24"/>
                        </w:rPr>
                        <w:t xml:space="preserve"> </w:t>
                      </w:r>
                      <w:proofErr w:type="spellStart"/>
                      <w:r>
                        <w:rPr>
                          <w:rFonts w:ascii="Arial" w:eastAsia="MS PGothic" w:hAnsi="Arial" w:cs="Arial"/>
                          <w:b/>
                          <w:bCs/>
                          <w:color w:val="FFFFFF" w:themeColor="background2"/>
                          <w:kern w:val="24"/>
                        </w:rPr>
                        <w:t>dolor</w:t>
                      </w:r>
                      <w:proofErr w:type="spellEnd"/>
                      <w:r>
                        <w:rPr>
                          <w:rFonts w:ascii="Arial" w:eastAsia="MS PGothic" w:hAnsi="Arial" w:cs="Arial"/>
                          <w:b/>
                          <w:bCs/>
                          <w:color w:val="FFFFFF" w:themeColor="background2"/>
                          <w:kern w:val="24"/>
                        </w:rPr>
                        <w:t xml:space="preserve"> sit </w:t>
                      </w:r>
                      <w:proofErr w:type="spellStart"/>
                      <w:r>
                        <w:rPr>
                          <w:rFonts w:ascii="Arial" w:eastAsia="MS PGothic" w:hAnsi="Arial" w:cs="Arial"/>
                          <w:b/>
                          <w:bCs/>
                          <w:color w:val="FFFFFF" w:themeColor="background2"/>
                          <w:kern w:val="24"/>
                        </w:rPr>
                        <w:t>amet</w:t>
                      </w:r>
                      <w:proofErr w:type="spellEnd"/>
                    </w:p>
                  </w:txbxContent>
                </v:textbox>
              </v:shape>
            </w:pict>
          </mc:Fallback>
        </mc:AlternateContent>
      </w:r>
    </w:p>
    <w:p w14:paraId="03BC9DAC" w14:textId="16F68362" w:rsidR="00ED4358" w:rsidRDefault="00ED4358" w:rsidP="00692990">
      <w:pPr>
        <w:pStyle w:val="RowNormal"/>
        <w:tabs>
          <w:tab w:val="right" w:pos="7371"/>
        </w:tabs>
        <w:rPr>
          <w:b/>
          <w:color w:val="009B74" w:themeColor="accent3"/>
          <w:sz w:val="40"/>
          <w:szCs w:val="40"/>
        </w:rPr>
      </w:pPr>
    </w:p>
    <w:p w14:paraId="75F988F4" w14:textId="1EBAB2DF" w:rsidR="00953AE0" w:rsidRDefault="00953AE0" w:rsidP="00692990">
      <w:pPr>
        <w:pStyle w:val="RowNormal"/>
        <w:tabs>
          <w:tab w:val="right" w:pos="7371"/>
        </w:tabs>
        <w:rPr>
          <w:b/>
          <w:color w:val="009B74" w:themeColor="accent3"/>
          <w:sz w:val="56"/>
          <w:szCs w:val="40"/>
        </w:rPr>
      </w:pPr>
    </w:p>
    <w:p w14:paraId="0107DEB2" w14:textId="3B33C4F4" w:rsidR="00953AE0" w:rsidRDefault="00953AE0" w:rsidP="00692990">
      <w:pPr>
        <w:pStyle w:val="RowNormal"/>
        <w:tabs>
          <w:tab w:val="right" w:pos="7371"/>
        </w:tabs>
        <w:rPr>
          <w:b/>
          <w:color w:val="009B74" w:themeColor="accent3"/>
          <w:sz w:val="56"/>
          <w:szCs w:val="40"/>
        </w:rPr>
      </w:pPr>
    </w:p>
    <w:p w14:paraId="25F7156D" w14:textId="77777777" w:rsidR="00953AE0" w:rsidRDefault="00953AE0" w:rsidP="00692990">
      <w:pPr>
        <w:pStyle w:val="RowNormal"/>
        <w:tabs>
          <w:tab w:val="right" w:pos="7371"/>
        </w:tabs>
        <w:rPr>
          <w:b/>
          <w:color w:val="009B74" w:themeColor="accent3"/>
          <w:sz w:val="56"/>
          <w:szCs w:val="40"/>
        </w:rPr>
      </w:pPr>
    </w:p>
    <w:p w14:paraId="12FDCA5F" w14:textId="77777777" w:rsidR="00953AE0" w:rsidRDefault="00953AE0" w:rsidP="00692990">
      <w:pPr>
        <w:pStyle w:val="RowNormal"/>
        <w:tabs>
          <w:tab w:val="right" w:pos="7371"/>
        </w:tabs>
        <w:rPr>
          <w:b/>
          <w:color w:val="009B74" w:themeColor="accent3"/>
          <w:sz w:val="56"/>
          <w:szCs w:val="40"/>
        </w:rPr>
      </w:pPr>
    </w:p>
    <w:p w14:paraId="2D496056" w14:textId="23A555E6" w:rsidR="00953AE0" w:rsidRDefault="00953AE0" w:rsidP="00692990">
      <w:pPr>
        <w:pStyle w:val="RowNormal"/>
        <w:tabs>
          <w:tab w:val="right" w:pos="7371"/>
        </w:tabs>
        <w:rPr>
          <w:b/>
          <w:color w:val="009B74" w:themeColor="accent3"/>
          <w:sz w:val="56"/>
          <w:szCs w:val="40"/>
        </w:rPr>
      </w:pPr>
    </w:p>
    <w:p w14:paraId="73019FD0" w14:textId="77777777" w:rsidR="00953AE0" w:rsidRDefault="00953AE0" w:rsidP="00692990">
      <w:pPr>
        <w:pStyle w:val="RowNormal"/>
        <w:tabs>
          <w:tab w:val="right" w:pos="7371"/>
        </w:tabs>
        <w:rPr>
          <w:b/>
          <w:color w:val="009B74" w:themeColor="accent3"/>
          <w:sz w:val="56"/>
          <w:szCs w:val="40"/>
        </w:rPr>
      </w:pPr>
    </w:p>
    <w:p w14:paraId="205CEB95" w14:textId="77777777" w:rsidR="00953AE0" w:rsidRDefault="00953AE0" w:rsidP="00692990">
      <w:pPr>
        <w:pStyle w:val="RowNormal"/>
        <w:tabs>
          <w:tab w:val="right" w:pos="7371"/>
        </w:tabs>
        <w:rPr>
          <w:b/>
          <w:color w:val="009B74" w:themeColor="accent3"/>
          <w:sz w:val="56"/>
          <w:szCs w:val="40"/>
        </w:rPr>
      </w:pPr>
    </w:p>
    <w:p w14:paraId="27C67C7C" w14:textId="77777777" w:rsidR="00953AE0" w:rsidRDefault="00953AE0" w:rsidP="00692990">
      <w:pPr>
        <w:pStyle w:val="RowNormal"/>
        <w:tabs>
          <w:tab w:val="right" w:pos="7371"/>
        </w:tabs>
        <w:rPr>
          <w:b/>
          <w:color w:val="009B74" w:themeColor="accent3"/>
          <w:sz w:val="56"/>
          <w:szCs w:val="40"/>
        </w:rPr>
      </w:pPr>
    </w:p>
    <w:p w14:paraId="04A27439" w14:textId="77777777" w:rsidR="00953AE0" w:rsidRDefault="00953AE0" w:rsidP="00692990">
      <w:pPr>
        <w:pStyle w:val="RowNormal"/>
        <w:tabs>
          <w:tab w:val="right" w:pos="7371"/>
        </w:tabs>
        <w:rPr>
          <w:b/>
          <w:color w:val="009B74" w:themeColor="accent3"/>
          <w:sz w:val="56"/>
          <w:szCs w:val="40"/>
        </w:rPr>
      </w:pPr>
    </w:p>
    <w:p w14:paraId="675153A5" w14:textId="77777777" w:rsidR="00953AE0" w:rsidRDefault="00953AE0" w:rsidP="00692990">
      <w:pPr>
        <w:pStyle w:val="RowNormal"/>
        <w:tabs>
          <w:tab w:val="right" w:pos="7371"/>
        </w:tabs>
        <w:rPr>
          <w:b/>
          <w:color w:val="009B74" w:themeColor="accent3"/>
          <w:sz w:val="56"/>
          <w:szCs w:val="40"/>
        </w:rPr>
      </w:pPr>
    </w:p>
    <w:p w14:paraId="3602CFD6" w14:textId="5B285789" w:rsidR="00953AE0" w:rsidRDefault="00953AE0" w:rsidP="00692990">
      <w:pPr>
        <w:pStyle w:val="RowNormal"/>
        <w:tabs>
          <w:tab w:val="right" w:pos="7371"/>
        </w:tabs>
        <w:rPr>
          <w:b/>
          <w:color w:val="009B74" w:themeColor="accent3"/>
          <w:sz w:val="56"/>
          <w:szCs w:val="40"/>
        </w:rPr>
      </w:pPr>
    </w:p>
    <w:p w14:paraId="24EC17FD" w14:textId="77777777" w:rsidR="00953AE0" w:rsidRDefault="00953AE0" w:rsidP="00692990">
      <w:pPr>
        <w:pStyle w:val="RowNormal"/>
        <w:tabs>
          <w:tab w:val="right" w:pos="7371"/>
        </w:tabs>
        <w:rPr>
          <w:b/>
          <w:color w:val="009B74" w:themeColor="accent3"/>
          <w:sz w:val="56"/>
          <w:szCs w:val="40"/>
        </w:rPr>
      </w:pPr>
    </w:p>
    <w:p w14:paraId="1061172F" w14:textId="77777777" w:rsidR="00953AE0" w:rsidRDefault="00953AE0" w:rsidP="00692990">
      <w:pPr>
        <w:pStyle w:val="RowNormal"/>
        <w:tabs>
          <w:tab w:val="right" w:pos="7371"/>
        </w:tabs>
        <w:rPr>
          <w:b/>
          <w:color w:val="009B74" w:themeColor="accent3"/>
          <w:sz w:val="56"/>
          <w:szCs w:val="40"/>
        </w:rPr>
      </w:pPr>
    </w:p>
    <w:p w14:paraId="77C32A7B" w14:textId="77777777" w:rsidR="00953AE0" w:rsidRDefault="00953AE0" w:rsidP="00692990">
      <w:pPr>
        <w:pStyle w:val="RowNormal"/>
        <w:tabs>
          <w:tab w:val="right" w:pos="7371"/>
        </w:tabs>
        <w:rPr>
          <w:b/>
          <w:color w:val="009B74" w:themeColor="accent3"/>
          <w:sz w:val="56"/>
          <w:szCs w:val="40"/>
        </w:rPr>
      </w:pPr>
    </w:p>
    <w:p w14:paraId="1541AAAB" w14:textId="12F21722" w:rsidR="00953AE0" w:rsidRDefault="00953AE0" w:rsidP="00692990">
      <w:pPr>
        <w:pStyle w:val="RowNormal"/>
        <w:tabs>
          <w:tab w:val="right" w:pos="7371"/>
        </w:tabs>
        <w:rPr>
          <w:b/>
          <w:color w:val="009B74" w:themeColor="accent3"/>
          <w:sz w:val="56"/>
          <w:szCs w:val="40"/>
        </w:rPr>
      </w:pPr>
    </w:p>
    <w:p w14:paraId="133D30E0" w14:textId="77777777" w:rsidR="00953AE0" w:rsidRDefault="00953AE0" w:rsidP="00692990">
      <w:pPr>
        <w:pStyle w:val="RowNormal"/>
        <w:tabs>
          <w:tab w:val="right" w:pos="7371"/>
        </w:tabs>
        <w:rPr>
          <w:b/>
          <w:color w:val="009B74" w:themeColor="accent3"/>
          <w:sz w:val="56"/>
          <w:szCs w:val="40"/>
        </w:rPr>
      </w:pPr>
    </w:p>
    <w:p w14:paraId="2D88B12E" w14:textId="77777777" w:rsidR="00953AE0" w:rsidRDefault="00953AE0" w:rsidP="00692990">
      <w:pPr>
        <w:pStyle w:val="RowNormal"/>
        <w:tabs>
          <w:tab w:val="right" w:pos="7371"/>
        </w:tabs>
        <w:rPr>
          <w:b/>
          <w:color w:val="009B74" w:themeColor="accent3"/>
          <w:sz w:val="56"/>
          <w:szCs w:val="40"/>
        </w:rPr>
      </w:pPr>
    </w:p>
    <w:p w14:paraId="70020734" w14:textId="77777777" w:rsidR="00953AE0" w:rsidRDefault="00953AE0" w:rsidP="00692990">
      <w:pPr>
        <w:pStyle w:val="RowNormal"/>
        <w:tabs>
          <w:tab w:val="right" w:pos="7371"/>
        </w:tabs>
        <w:rPr>
          <w:b/>
          <w:color w:val="009B74" w:themeColor="accent3"/>
          <w:sz w:val="56"/>
          <w:szCs w:val="40"/>
        </w:rPr>
      </w:pPr>
    </w:p>
    <w:p w14:paraId="3229C6FC" w14:textId="77777777" w:rsidR="002E4B0F" w:rsidRDefault="002E4B0F" w:rsidP="00EA63F6">
      <w:pPr>
        <w:rPr>
          <w:rFonts w:asciiTheme="majorHAnsi" w:eastAsiaTheme="minorEastAsia" w:hAnsiTheme="majorHAnsi" w:cstheme="minorBidi"/>
          <w:b/>
          <w:color w:val="009B74" w:themeColor="accent3"/>
          <w:sz w:val="28"/>
          <w:szCs w:val="28"/>
          <w:lang w:val="en-US"/>
        </w:rPr>
      </w:pPr>
    </w:p>
    <w:p w14:paraId="07C37AE8" w14:textId="77777777" w:rsidR="002E4B0F" w:rsidRDefault="002E4B0F" w:rsidP="00EA63F6">
      <w:pPr>
        <w:rPr>
          <w:rFonts w:asciiTheme="majorHAnsi" w:eastAsiaTheme="minorEastAsia" w:hAnsiTheme="majorHAnsi" w:cstheme="minorBidi"/>
          <w:b/>
          <w:color w:val="009B74" w:themeColor="accent3"/>
          <w:sz w:val="28"/>
          <w:szCs w:val="28"/>
          <w:lang w:val="en-US"/>
        </w:rPr>
      </w:pPr>
    </w:p>
    <w:p w14:paraId="29EA4315" w14:textId="77777777" w:rsidR="000B5804" w:rsidRDefault="000B5804" w:rsidP="00EA63F6">
      <w:pPr>
        <w:rPr>
          <w:rFonts w:asciiTheme="majorHAnsi" w:eastAsiaTheme="minorEastAsia" w:hAnsiTheme="majorHAnsi" w:cstheme="minorBidi"/>
          <w:b/>
          <w:color w:val="009B74" w:themeColor="accent3"/>
          <w:sz w:val="28"/>
          <w:szCs w:val="28"/>
          <w:lang w:val="en-US"/>
        </w:rPr>
      </w:pPr>
    </w:p>
    <w:p w14:paraId="5454AC69" w14:textId="7A3A4EB4" w:rsidR="00965B00" w:rsidRPr="00A06B4A" w:rsidRDefault="000B5804" w:rsidP="00EA63F6">
      <w:pPr>
        <w:rPr>
          <w:rFonts w:ascii="Helvetica" w:eastAsiaTheme="minorEastAsia" w:hAnsi="Helvetica" w:cstheme="minorBidi"/>
          <w:b/>
          <w:bCs/>
          <w:color w:val="4C4834"/>
          <w:sz w:val="28"/>
          <w:szCs w:val="28"/>
          <w:lang w:val="en-US"/>
        </w:rPr>
      </w:pPr>
      <w:r w:rsidRPr="00A06B4A">
        <w:rPr>
          <w:rFonts w:ascii="Helvetica" w:eastAsiaTheme="minorEastAsia" w:hAnsi="Helvetica" w:cstheme="minorBidi"/>
          <w:b/>
          <w:bCs/>
          <w:color w:val="4C4834"/>
          <w:sz w:val="28"/>
          <w:szCs w:val="28"/>
          <w:lang w:val="en-US"/>
        </w:rPr>
        <w:lastRenderedPageBreak/>
        <w:t>THE COMPLETE JOURNEY</w:t>
      </w:r>
    </w:p>
    <w:p w14:paraId="5CF43C79" w14:textId="77777777" w:rsidR="002069C2" w:rsidRPr="00A06B4A" w:rsidRDefault="002069C2" w:rsidP="00EA63F6">
      <w:pPr>
        <w:rPr>
          <w:rFonts w:ascii="Helvetica" w:hAnsi="Helvetica"/>
          <w:sz w:val="24"/>
        </w:rPr>
      </w:pPr>
    </w:p>
    <w:p w14:paraId="62D26626" w14:textId="77777777" w:rsidR="000B5804" w:rsidRPr="00A06B4A" w:rsidRDefault="000B5804" w:rsidP="000B5804">
      <w:pPr>
        <w:rPr>
          <w:rFonts w:ascii="Helvetica" w:hAnsi="Helvetica"/>
          <w:sz w:val="24"/>
        </w:rPr>
      </w:pPr>
      <w:r w:rsidRPr="00A06B4A">
        <w:rPr>
          <w:rFonts w:ascii="Helvetica" w:hAnsi="Helvetica"/>
          <w:sz w:val="24"/>
        </w:rPr>
        <w:t>This dataset contains household level transactions over two years from a group of 2,500 households who are frequent shoppers at a retailer. It contains all of each household’s purchases, not just those from a limited number of categories. For certain households, demographic information as well as direct marketing contact history are included.</w:t>
      </w:r>
    </w:p>
    <w:p w14:paraId="3CA5BE22" w14:textId="77777777" w:rsidR="000B5804" w:rsidRPr="00A06B4A" w:rsidRDefault="000B5804" w:rsidP="000B5804">
      <w:pPr>
        <w:rPr>
          <w:rFonts w:ascii="Helvetica" w:hAnsi="Helvetica"/>
          <w:sz w:val="24"/>
        </w:rPr>
      </w:pPr>
    </w:p>
    <w:p w14:paraId="3D7C01A2" w14:textId="77777777" w:rsidR="000B5804" w:rsidRPr="00A06B4A" w:rsidRDefault="000B5804" w:rsidP="000B5804">
      <w:pPr>
        <w:rPr>
          <w:rFonts w:ascii="Helvetica" w:hAnsi="Helvetica"/>
          <w:sz w:val="24"/>
        </w:rPr>
      </w:pPr>
      <w:r w:rsidRPr="00A06B4A">
        <w:rPr>
          <w:rFonts w:ascii="Helvetica" w:hAnsi="Helvetica"/>
          <w:sz w:val="24"/>
        </w:rPr>
        <w:t>Due to the number of tables and the overall complexity of The Complete Journey, it is suggested that this database be used in more advanced classroom settings. Further, The Complete Journey would be ideal for academic research as it should enable one to study the effects of direct marketing to customers.</w:t>
      </w:r>
    </w:p>
    <w:p w14:paraId="5957712D" w14:textId="77777777" w:rsidR="000B5804" w:rsidRPr="00A06B4A" w:rsidRDefault="000B5804" w:rsidP="000B5804">
      <w:pPr>
        <w:rPr>
          <w:rFonts w:ascii="Helvetica" w:hAnsi="Helvetica"/>
          <w:sz w:val="24"/>
        </w:rPr>
      </w:pPr>
    </w:p>
    <w:p w14:paraId="75E387D1" w14:textId="77777777" w:rsidR="006168DA" w:rsidRPr="00A06B4A" w:rsidRDefault="006168DA" w:rsidP="000B5804">
      <w:pPr>
        <w:rPr>
          <w:rFonts w:ascii="Helvetica" w:hAnsi="Helvetica"/>
          <w:sz w:val="24"/>
        </w:rPr>
      </w:pPr>
    </w:p>
    <w:p w14:paraId="34DE62AC" w14:textId="77777777" w:rsidR="006168DA" w:rsidRPr="00A06B4A" w:rsidRDefault="006168DA" w:rsidP="000B5804">
      <w:pPr>
        <w:rPr>
          <w:rFonts w:ascii="Helvetica" w:hAnsi="Helvetica"/>
          <w:sz w:val="24"/>
        </w:rPr>
      </w:pPr>
    </w:p>
    <w:p w14:paraId="527C432A" w14:textId="77777777" w:rsidR="006168DA" w:rsidRPr="00A06B4A" w:rsidRDefault="006168DA" w:rsidP="000B5804">
      <w:pPr>
        <w:rPr>
          <w:rFonts w:ascii="Helvetica" w:hAnsi="Helvetica"/>
          <w:sz w:val="24"/>
        </w:rPr>
      </w:pPr>
    </w:p>
    <w:p w14:paraId="04298491" w14:textId="77777777" w:rsidR="006168DA" w:rsidRPr="00A06B4A" w:rsidRDefault="006168DA" w:rsidP="000B5804">
      <w:pPr>
        <w:rPr>
          <w:rFonts w:ascii="Helvetica" w:hAnsi="Helvetica"/>
          <w:sz w:val="24"/>
        </w:rPr>
      </w:pPr>
    </w:p>
    <w:p w14:paraId="47CF6E24" w14:textId="77777777" w:rsidR="006168DA" w:rsidRPr="00A06B4A" w:rsidRDefault="006168DA" w:rsidP="000B5804">
      <w:pPr>
        <w:rPr>
          <w:rFonts w:ascii="Helvetica" w:hAnsi="Helvetica"/>
          <w:sz w:val="24"/>
        </w:rPr>
      </w:pPr>
    </w:p>
    <w:p w14:paraId="7BC12F25" w14:textId="77777777" w:rsidR="006168DA" w:rsidRPr="00A06B4A" w:rsidRDefault="006168DA" w:rsidP="000B5804">
      <w:pPr>
        <w:rPr>
          <w:rFonts w:ascii="Helvetica" w:hAnsi="Helvetica"/>
          <w:sz w:val="24"/>
        </w:rPr>
      </w:pPr>
    </w:p>
    <w:p w14:paraId="3D3A9700" w14:textId="77777777" w:rsidR="006168DA" w:rsidRPr="00A06B4A" w:rsidRDefault="006168DA" w:rsidP="000B5804">
      <w:pPr>
        <w:rPr>
          <w:rFonts w:ascii="Helvetica" w:hAnsi="Helvetica"/>
          <w:sz w:val="24"/>
        </w:rPr>
      </w:pPr>
    </w:p>
    <w:p w14:paraId="0BBFBEE2" w14:textId="77777777" w:rsidR="006168DA" w:rsidRPr="00A06B4A" w:rsidRDefault="006168DA" w:rsidP="000B5804">
      <w:pPr>
        <w:rPr>
          <w:rFonts w:ascii="Helvetica" w:hAnsi="Helvetica"/>
          <w:sz w:val="24"/>
        </w:rPr>
      </w:pPr>
    </w:p>
    <w:p w14:paraId="560A9C72" w14:textId="77777777" w:rsidR="006168DA" w:rsidRPr="00A06B4A" w:rsidRDefault="006168DA" w:rsidP="000B5804">
      <w:pPr>
        <w:rPr>
          <w:rFonts w:ascii="Helvetica" w:hAnsi="Helvetica"/>
          <w:sz w:val="24"/>
        </w:rPr>
      </w:pPr>
    </w:p>
    <w:p w14:paraId="7020B207" w14:textId="77777777" w:rsidR="006168DA" w:rsidRPr="00A06B4A" w:rsidRDefault="006168DA" w:rsidP="000B5804">
      <w:pPr>
        <w:rPr>
          <w:rFonts w:ascii="Helvetica" w:hAnsi="Helvetica"/>
          <w:sz w:val="24"/>
        </w:rPr>
      </w:pPr>
    </w:p>
    <w:p w14:paraId="315AB6F9" w14:textId="77777777" w:rsidR="006168DA" w:rsidRPr="00A06B4A" w:rsidRDefault="006168DA" w:rsidP="000B5804">
      <w:pPr>
        <w:rPr>
          <w:rFonts w:ascii="Helvetica" w:hAnsi="Helvetica"/>
          <w:sz w:val="24"/>
        </w:rPr>
      </w:pPr>
    </w:p>
    <w:p w14:paraId="002A2ED3" w14:textId="77777777" w:rsidR="006168DA" w:rsidRPr="00A06B4A" w:rsidRDefault="006168DA" w:rsidP="000B5804">
      <w:pPr>
        <w:rPr>
          <w:rFonts w:ascii="Helvetica" w:hAnsi="Helvetica"/>
          <w:sz w:val="24"/>
        </w:rPr>
      </w:pPr>
    </w:p>
    <w:p w14:paraId="6D530940" w14:textId="77777777" w:rsidR="006168DA" w:rsidRPr="00A06B4A" w:rsidRDefault="006168DA" w:rsidP="000B5804">
      <w:pPr>
        <w:rPr>
          <w:rFonts w:ascii="Helvetica" w:hAnsi="Helvetica"/>
          <w:sz w:val="24"/>
        </w:rPr>
      </w:pPr>
    </w:p>
    <w:p w14:paraId="2596C9B9" w14:textId="77777777" w:rsidR="006168DA" w:rsidRPr="00A06B4A" w:rsidRDefault="006168DA" w:rsidP="000B5804">
      <w:pPr>
        <w:rPr>
          <w:rFonts w:ascii="Helvetica" w:hAnsi="Helvetica"/>
          <w:sz w:val="24"/>
        </w:rPr>
      </w:pPr>
    </w:p>
    <w:p w14:paraId="24C58E9B" w14:textId="77777777" w:rsidR="006168DA" w:rsidRPr="00A06B4A" w:rsidRDefault="006168DA" w:rsidP="000B5804">
      <w:pPr>
        <w:rPr>
          <w:rFonts w:ascii="Helvetica" w:hAnsi="Helvetica"/>
          <w:sz w:val="24"/>
        </w:rPr>
      </w:pPr>
    </w:p>
    <w:p w14:paraId="49FCA653" w14:textId="77777777" w:rsidR="006168DA" w:rsidRPr="00A06B4A" w:rsidRDefault="006168DA" w:rsidP="000B5804">
      <w:pPr>
        <w:rPr>
          <w:rFonts w:ascii="Helvetica" w:hAnsi="Helvetica"/>
          <w:sz w:val="24"/>
        </w:rPr>
      </w:pPr>
    </w:p>
    <w:p w14:paraId="7C85AC12" w14:textId="77777777" w:rsidR="006168DA" w:rsidRPr="00A06B4A" w:rsidRDefault="006168DA" w:rsidP="000B5804">
      <w:pPr>
        <w:rPr>
          <w:rFonts w:ascii="Helvetica" w:hAnsi="Helvetica"/>
          <w:sz w:val="24"/>
        </w:rPr>
      </w:pPr>
    </w:p>
    <w:p w14:paraId="2F271A4A" w14:textId="77777777" w:rsidR="006168DA" w:rsidRPr="00A06B4A" w:rsidRDefault="006168DA" w:rsidP="000B5804">
      <w:pPr>
        <w:rPr>
          <w:rFonts w:ascii="Helvetica" w:hAnsi="Helvetica"/>
          <w:sz w:val="24"/>
        </w:rPr>
      </w:pPr>
    </w:p>
    <w:p w14:paraId="0A284428" w14:textId="77777777" w:rsidR="006168DA" w:rsidRPr="00A06B4A" w:rsidRDefault="006168DA" w:rsidP="000B5804">
      <w:pPr>
        <w:rPr>
          <w:rFonts w:ascii="Helvetica" w:hAnsi="Helvetica"/>
          <w:sz w:val="24"/>
        </w:rPr>
      </w:pPr>
    </w:p>
    <w:p w14:paraId="45CB59A5" w14:textId="77777777" w:rsidR="006168DA" w:rsidRPr="00A06B4A" w:rsidRDefault="006168DA" w:rsidP="000B5804">
      <w:pPr>
        <w:rPr>
          <w:rFonts w:ascii="Helvetica" w:hAnsi="Helvetica"/>
          <w:sz w:val="24"/>
        </w:rPr>
      </w:pPr>
    </w:p>
    <w:p w14:paraId="253AE1BD" w14:textId="77777777" w:rsidR="006168DA" w:rsidRPr="00A06B4A" w:rsidRDefault="006168DA" w:rsidP="000B5804">
      <w:pPr>
        <w:rPr>
          <w:rFonts w:ascii="Helvetica" w:hAnsi="Helvetica"/>
          <w:sz w:val="24"/>
        </w:rPr>
      </w:pPr>
    </w:p>
    <w:p w14:paraId="5EF2DE7C" w14:textId="77777777" w:rsidR="006168DA" w:rsidRPr="00A06B4A" w:rsidRDefault="006168DA" w:rsidP="000B5804">
      <w:pPr>
        <w:rPr>
          <w:rFonts w:ascii="Helvetica" w:hAnsi="Helvetica"/>
          <w:sz w:val="24"/>
        </w:rPr>
      </w:pPr>
    </w:p>
    <w:p w14:paraId="264E182F" w14:textId="77777777" w:rsidR="006168DA" w:rsidRPr="00A06B4A" w:rsidRDefault="006168DA" w:rsidP="000B5804">
      <w:pPr>
        <w:rPr>
          <w:rFonts w:ascii="Helvetica" w:hAnsi="Helvetica"/>
          <w:sz w:val="24"/>
        </w:rPr>
      </w:pPr>
    </w:p>
    <w:p w14:paraId="1D029473" w14:textId="77777777" w:rsidR="006168DA" w:rsidRPr="00A06B4A" w:rsidRDefault="006168DA" w:rsidP="000B5804">
      <w:pPr>
        <w:rPr>
          <w:rFonts w:ascii="Helvetica" w:hAnsi="Helvetica"/>
          <w:sz w:val="24"/>
        </w:rPr>
      </w:pPr>
    </w:p>
    <w:p w14:paraId="0705BD4C" w14:textId="77777777" w:rsidR="006168DA" w:rsidRPr="00A06B4A" w:rsidRDefault="006168DA" w:rsidP="000B5804">
      <w:pPr>
        <w:rPr>
          <w:rFonts w:ascii="Helvetica" w:hAnsi="Helvetica"/>
          <w:sz w:val="24"/>
        </w:rPr>
      </w:pPr>
    </w:p>
    <w:p w14:paraId="023BC4F6" w14:textId="77777777" w:rsidR="006168DA" w:rsidRPr="00A06B4A" w:rsidRDefault="006168DA" w:rsidP="000B5804">
      <w:pPr>
        <w:rPr>
          <w:rFonts w:ascii="Helvetica" w:hAnsi="Helvetica"/>
          <w:sz w:val="24"/>
        </w:rPr>
      </w:pPr>
    </w:p>
    <w:p w14:paraId="49FFB542" w14:textId="77777777" w:rsidR="006168DA" w:rsidRPr="00A06B4A" w:rsidRDefault="006168DA" w:rsidP="000B5804">
      <w:pPr>
        <w:rPr>
          <w:rFonts w:ascii="Helvetica" w:hAnsi="Helvetica"/>
          <w:sz w:val="24"/>
        </w:rPr>
      </w:pPr>
    </w:p>
    <w:p w14:paraId="71D97F0A" w14:textId="77777777" w:rsidR="006168DA" w:rsidRPr="00A06B4A" w:rsidRDefault="006168DA" w:rsidP="000B5804">
      <w:pPr>
        <w:rPr>
          <w:rFonts w:ascii="Helvetica" w:hAnsi="Helvetica"/>
          <w:sz w:val="24"/>
        </w:rPr>
      </w:pPr>
    </w:p>
    <w:p w14:paraId="3FEBA037" w14:textId="77777777" w:rsidR="006168DA" w:rsidRPr="00A06B4A" w:rsidRDefault="006168DA" w:rsidP="000B5804">
      <w:pPr>
        <w:rPr>
          <w:rFonts w:ascii="Helvetica" w:hAnsi="Helvetica"/>
          <w:sz w:val="24"/>
        </w:rPr>
      </w:pPr>
    </w:p>
    <w:p w14:paraId="0A9DB693" w14:textId="77777777" w:rsidR="000B5804" w:rsidRPr="00A06B4A" w:rsidRDefault="000B5804" w:rsidP="000B5804">
      <w:pPr>
        <w:rPr>
          <w:rFonts w:ascii="Helvetica" w:hAnsi="Helvetica"/>
          <w:sz w:val="24"/>
        </w:rPr>
      </w:pPr>
      <w:r w:rsidRPr="00A06B4A">
        <w:rPr>
          <w:rFonts w:ascii="Helvetica" w:hAnsi="Helvetica"/>
          <w:sz w:val="24"/>
        </w:rPr>
        <w:t>The following are examples of questions that could be submitted to students or considered for academic research:</w:t>
      </w:r>
    </w:p>
    <w:p w14:paraId="5F71D61B" w14:textId="77777777" w:rsidR="000B5804" w:rsidRPr="00A06B4A" w:rsidRDefault="000B5804" w:rsidP="000B5804">
      <w:pPr>
        <w:rPr>
          <w:rFonts w:ascii="Helvetica" w:hAnsi="Helvetica"/>
          <w:sz w:val="24"/>
        </w:rPr>
      </w:pPr>
    </w:p>
    <w:p w14:paraId="2D2FA632" w14:textId="1945020C" w:rsidR="000B5804" w:rsidRPr="00A06B4A" w:rsidRDefault="000B5804" w:rsidP="000B5804">
      <w:pPr>
        <w:pStyle w:val="ListParagraph"/>
        <w:numPr>
          <w:ilvl w:val="0"/>
          <w:numId w:val="40"/>
        </w:numPr>
        <w:rPr>
          <w:rFonts w:ascii="Helvetica" w:hAnsi="Helvetica" w:cs="Arial"/>
        </w:rPr>
      </w:pPr>
      <w:r w:rsidRPr="00A06B4A">
        <w:rPr>
          <w:rFonts w:ascii="Helvetica" w:hAnsi="Helvetica" w:cs="Arial"/>
        </w:rPr>
        <w:t>How many customers are spending more over time? Less over time? Describe these customers.</w:t>
      </w:r>
    </w:p>
    <w:p w14:paraId="1807A495" w14:textId="77777777" w:rsidR="000B5804" w:rsidRPr="00A06B4A" w:rsidRDefault="000B5804" w:rsidP="000B5804">
      <w:pPr>
        <w:pStyle w:val="ListParagraph"/>
        <w:numPr>
          <w:ilvl w:val="0"/>
          <w:numId w:val="40"/>
        </w:numPr>
        <w:rPr>
          <w:rFonts w:ascii="Helvetica" w:hAnsi="Helvetica" w:cs="Arial"/>
        </w:rPr>
      </w:pPr>
      <w:r w:rsidRPr="00A06B4A">
        <w:rPr>
          <w:rFonts w:ascii="Helvetica" w:hAnsi="Helvetica" w:cs="Arial"/>
        </w:rPr>
        <w:t>Of those customers who are spending more over time, which categories are growing at a faster rate?</w:t>
      </w:r>
    </w:p>
    <w:p w14:paraId="7841A87D" w14:textId="77777777" w:rsidR="000B5804" w:rsidRPr="00A06B4A" w:rsidRDefault="000B5804" w:rsidP="000B5804">
      <w:pPr>
        <w:pStyle w:val="ListParagraph"/>
        <w:numPr>
          <w:ilvl w:val="0"/>
          <w:numId w:val="40"/>
        </w:numPr>
        <w:rPr>
          <w:rFonts w:ascii="Helvetica" w:hAnsi="Helvetica" w:cs="Arial"/>
        </w:rPr>
      </w:pPr>
      <w:r w:rsidRPr="00A06B4A">
        <w:rPr>
          <w:rFonts w:ascii="Helvetica" w:hAnsi="Helvetica" w:cs="Arial"/>
        </w:rPr>
        <w:t>Of those customers who are spending less over time, with which categories are they becoming less engaged?</w:t>
      </w:r>
    </w:p>
    <w:p w14:paraId="09E9C4BD" w14:textId="77777777" w:rsidR="000B5804" w:rsidRPr="00A06B4A" w:rsidRDefault="000B5804" w:rsidP="000B5804">
      <w:pPr>
        <w:pStyle w:val="ListParagraph"/>
        <w:numPr>
          <w:ilvl w:val="0"/>
          <w:numId w:val="40"/>
        </w:numPr>
        <w:rPr>
          <w:rFonts w:ascii="Helvetica" w:hAnsi="Helvetica" w:cs="Arial"/>
        </w:rPr>
      </w:pPr>
      <w:r w:rsidRPr="00A06B4A">
        <w:rPr>
          <w:rFonts w:ascii="Helvetica" w:hAnsi="Helvetica" w:cs="Arial"/>
        </w:rPr>
        <w:t>Which demographic factors (e.g. household size, presence of children, income) appear to affect customer spend? Engagement with certain categories?</w:t>
      </w:r>
    </w:p>
    <w:p w14:paraId="682D4DEA" w14:textId="77777777" w:rsidR="000B5804" w:rsidRPr="00A06B4A" w:rsidRDefault="000B5804" w:rsidP="000B5804">
      <w:pPr>
        <w:pStyle w:val="ListParagraph"/>
        <w:numPr>
          <w:ilvl w:val="0"/>
          <w:numId w:val="40"/>
        </w:numPr>
        <w:rPr>
          <w:rFonts w:ascii="Helvetica" w:hAnsi="Helvetica" w:cs="Arial"/>
        </w:rPr>
      </w:pPr>
      <w:r w:rsidRPr="00A06B4A">
        <w:rPr>
          <w:rFonts w:ascii="Helvetica" w:hAnsi="Helvetica" w:cs="Arial"/>
        </w:rPr>
        <w:t>Is there evidence to suggest that direct marketing improves overall engagement?</w:t>
      </w:r>
    </w:p>
    <w:p w14:paraId="3B83AD22" w14:textId="77777777" w:rsidR="006A558F" w:rsidRPr="00A06B4A" w:rsidRDefault="006A558F" w:rsidP="006A558F">
      <w:pPr>
        <w:spacing w:after="210" w:line="276" w:lineRule="auto"/>
        <w:jc w:val="both"/>
        <w:rPr>
          <w:rFonts w:ascii="Helvetica" w:hAnsi="Helvetica" w:cs="Arial"/>
          <w:color w:val="000000"/>
          <w:sz w:val="20"/>
          <w:szCs w:val="20"/>
          <w:lang w:val="en-US"/>
        </w:rPr>
      </w:pPr>
    </w:p>
    <w:p w14:paraId="4595D202" w14:textId="77777777" w:rsidR="006A558F" w:rsidRPr="00A06B4A" w:rsidRDefault="006A558F" w:rsidP="006A558F">
      <w:pPr>
        <w:spacing w:after="210" w:line="276" w:lineRule="auto"/>
        <w:jc w:val="both"/>
        <w:rPr>
          <w:rFonts w:ascii="Helvetica" w:hAnsi="Helvetica" w:cs="Arial"/>
          <w:color w:val="000000"/>
          <w:sz w:val="20"/>
          <w:szCs w:val="20"/>
          <w:lang w:val="en-US"/>
        </w:rPr>
      </w:pPr>
    </w:p>
    <w:p w14:paraId="1FA67CB5" w14:textId="77777777" w:rsidR="00965B00" w:rsidRPr="00A06B4A" w:rsidRDefault="006A558F" w:rsidP="00965B00">
      <w:pPr>
        <w:rPr>
          <w:rFonts w:ascii="Helvetica" w:hAnsi="Helvetica" w:cs="Arial"/>
          <w:color w:val="000000"/>
          <w:sz w:val="22"/>
          <w:szCs w:val="22"/>
          <w:lang w:val="en-US"/>
        </w:rPr>
      </w:pPr>
      <w:r w:rsidRPr="00A06B4A">
        <w:rPr>
          <w:rFonts w:ascii="Helvetica" w:hAnsi="Helvetica" w:cs="Arial"/>
          <w:color w:val="000000"/>
          <w:sz w:val="22"/>
          <w:szCs w:val="22"/>
          <w:lang w:val="en-US"/>
        </w:rPr>
        <w:t xml:space="preserve"> </w:t>
      </w:r>
    </w:p>
    <w:p w14:paraId="43DE5E05" w14:textId="77777777" w:rsidR="0052327E" w:rsidRPr="00A06B4A" w:rsidRDefault="0052327E" w:rsidP="00965B00">
      <w:pPr>
        <w:pStyle w:val="RowNormal"/>
        <w:tabs>
          <w:tab w:val="right" w:pos="7371"/>
        </w:tabs>
        <w:rPr>
          <w:rFonts w:ascii="Helvetica" w:hAnsi="Helvetica"/>
          <w:color w:val="auto"/>
          <w:sz w:val="24"/>
          <w:lang w:val="en-GB"/>
        </w:rPr>
      </w:pPr>
    </w:p>
    <w:p w14:paraId="44C9C127" w14:textId="77777777" w:rsidR="0052327E" w:rsidRPr="00A06B4A" w:rsidRDefault="0052327E" w:rsidP="00965B00">
      <w:pPr>
        <w:pStyle w:val="RowNormal"/>
        <w:tabs>
          <w:tab w:val="right" w:pos="7371"/>
        </w:tabs>
        <w:rPr>
          <w:rFonts w:ascii="Helvetica" w:hAnsi="Helvetica"/>
          <w:color w:val="auto"/>
          <w:sz w:val="24"/>
          <w:lang w:val="en-GB"/>
        </w:rPr>
      </w:pPr>
    </w:p>
    <w:p w14:paraId="0B03DF1F" w14:textId="77777777" w:rsidR="0052327E" w:rsidRPr="00A06B4A" w:rsidRDefault="0052327E" w:rsidP="00965B00">
      <w:pPr>
        <w:pStyle w:val="RowNormal"/>
        <w:tabs>
          <w:tab w:val="right" w:pos="7371"/>
        </w:tabs>
        <w:rPr>
          <w:rFonts w:ascii="Helvetica" w:hAnsi="Helvetica"/>
          <w:color w:val="auto"/>
          <w:sz w:val="24"/>
          <w:lang w:val="en-GB"/>
        </w:rPr>
      </w:pPr>
    </w:p>
    <w:p w14:paraId="2E935598" w14:textId="77777777" w:rsidR="0052327E" w:rsidRPr="00A06B4A" w:rsidRDefault="0052327E" w:rsidP="00965B00">
      <w:pPr>
        <w:pStyle w:val="RowNormal"/>
        <w:tabs>
          <w:tab w:val="right" w:pos="7371"/>
        </w:tabs>
        <w:rPr>
          <w:rFonts w:ascii="Helvetica" w:hAnsi="Helvetica"/>
          <w:color w:val="auto"/>
          <w:sz w:val="24"/>
          <w:lang w:val="en-GB"/>
        </w:rPr>
      </w:pPr>
    </w:p>
    <w:p w14:paraId="65477DEF" w14:textId="77777777" w:rsidR="0052327E" w:rsidRPr="00A06B4A" w:rsidRDefault="0052327E" w:rsidP="00965B00">
      <w:pPr>
        <w:pStyle w:val="RowNormal"/>
        <w:tabs>
          <w:tab w:val="right" w:pos="7371"/>
        </w:tabs>
        <w:rPr>
          <w:rFonts w:ascii="Helvetica" w:hAnsi="Helvetica"/>
          <w:color w:val="auto"/>
          <w:sz w:val="24"/>
          <w:lang w:val="en-GB"/>
        </w:rPr>
      </w:pPr>
    </w:p>
    <w:p w14:paraId="02B7323D" w14:textId="77777777" w:rsidR="0052327E" w:rsidRPr="00A06B4A" w:rsidRDefault="0052327E" w:rsidP="00965B00">
      <w:pPr>
        <w:pStyle w:val="RowNormal"/>
        <w:tabs>
          <w:tab w:val="right" w:pos="7371"/>
        </w:tabs>
        <w:rPr>
          <w:rFonts w:ascii="Helvetica" w:hAnsi="Helvetica"/>
          <w:color w:val="009B74" w:themeColor="accent3"/>
          <w:sz w:val="28"/>
          <w:szCs w:val="28"/>
          <w:lang w:val="en-GB"/>
        </w:rPr>
      </w:pPr>
    </w:p>
    <w:p w14:paraId="490EFDAA" w14:textId="77777777" w:rsidR="0052327E" w:rsidRPr="00A06B4A" w:rsidRDefault="0052327E" w:rsidP="00965B00">
      <w:pPr>
        <w:pStyle w:val="RowNormal"/>
        <w:tabs>
          <w:tab w:val="right" w:pos="7371"/>
        </w:tabs>
        <w:rPr>
          <w:rFonts w:ascii="Helvetica" w:hAnsi="Helvetica"/>
          <w:color w:val="009B74" w:themeColor="accent3"/>
          <w:sz w:val="28"/>
          <w:szCs w:val="28"/>
          <w:lang w:val="en-GB"/>
        </w:rPr>
      </w:pPr>
    </w:p>
    <w:p w14:paraId="5F2642BE" w14:textId="77777777" w:rsidR="0052327E" w:rsidRPr="00A06B4A" w:rsidRDefault="0052327E" w:rsidP="00965B00">
      <w:pPr>
        <w:pStyle w:val="RowNormal"/>
        <w:tabs>
          <w:tab w:val="right" w:pos="7371"/>
        </w:tabs>
        <w:rPr>
          <w:rFonts w:ascii="Helvetica" w:hAnsi="Helvetica"/>
          <w:color w:val="009B74" w:themeColor="accent3"/>
          <w:sz w:val="28"/>
          <w:szCs w:val="28"/>
          <w:lang w:val="en-GB"/>
        </w:rPr>
      </w:pPr>
    </w:p>
    <w:p w14:paraId="59DB57A7" w14:textId="77777777" w:rsidR="0052327E" w:rsidRPr="00A06B4A" w:rsidRDefault="0052327E" w:rsidP="00965B00">
      <w:pPr>
        <w:pStyle w:val="RowNormal"/>
        <w:tabs>
          <w:tab w:val="right" w:pos="7371"/>
        </w:tabs>
        <w:rPr>
          <w:rFonts w:ascii="Helvetica" w:hAnsi="Helvetica"/>
          <w:color w:val="009B74" w:themeColor="accent3"/>
          <w:sz w:val="28"/>
          <w:szCs w:val="28"/>
          <w:lang w:val="en-GB"/>
        </w:rPr>
      </w:pPr>
    </w:p>
    <w:p w14:paraId="4EBE7955" w14:textId="77777777" w:rsidR="0052327E" w:rsidRPr="00A06B4A" w:rsidRDefault="0052327E" w:rsidP="00965B00">
      <w:pPr>
        <w:pStyle w:val="RowNormal"/>
        <w:tabs>
          <w:tab w:val="right" w:pos="7371"/>
        </w:tabs>
        <w:rPr>
          <w:rFonts w:ascii="Helvetica" w:hAnsi="Helvetica"/>
          <w:color w:val="009B74" w:themeColor="accent3"/>
          <w:sz w:val="28"/>
          <w:szCs w:val="28"/>
          <w:lang w:val="en-GB"/>
        </w:rPr>
      </w:pPr>
    </w:p>
    <w:p w14:paraId="7C419FA5" w14:textId="77777777" w:rsidR="0052327E" w:rsidRPr="00A06B4A" w:rsidRDefault="0052327E" w:rsidP="00965B00">
      <w:pPr>
        <w:pStyle w:val="RowNormal"/>
        <w:tabs>
          <w:tab w:val="right" w:pos="7371"/>
        </w:tabs>
        <w:rPr>
          <w:rFonts w:ascii="Helvetica" w:hAnsi="Helvetica"/>
          <w:color w:val="009B74" w:themeColor="accent3"/>
          <w:sz w:val="28"/>
          <w:szCs w:val="28"/>
          <w:lang w:val="en-GB"/>
        </w:rPr>
      </w:pPr>
    </w:p>
    <w:p w14:paraId="7C96811D" w14:textId="77777777" w:rsidR="0052327E" w:rsidRPr="00A06B4A" w:rsidRDefault="0052327E" w:rsidP="00965B00">
      <w:pPr>
        <w:pStyle w:val="RowNormal"/>
        <w:tabs>
          <w:tab w:val="right" w:pos="7371"/>
        </w:tabs>
        <w:rPr>
          <w:rFonts w:ascii="Helvetica" w:hAnsi="Helvetica"/>
          <w:color w:val="009B74" w:themeColor="accent3"/>
          <w:sz w:val="28"/>
          <w:szCs w:val="28"/>
          <w:lang w:val="en-GB"/>
        </w:rPr>
      </w:pPr>
    </w:p>
    <w:p w14:paraId="34E41F43" w14:textId="77777777" w:rsidR="0052327E" w:rsidRPr="00A06B4A" w:rsidRDefault="0052327E" w:rsidP="00965B00">
      <w:pPr>
        <w:pStyle w:val="RowNormal"/>
        <w:tabs>
          <w:tab w:val="right" w:pos="7371"/>
        </w:tabs>
        <w:rPr>
          <w:rFonts w:ascii="Helvetica" w:hAnsi="Helvetica"/>
          <w:color w:val="009B74" w:themeColor="accent3"/>
          <w:sz w:val="28"/>
          <w:szCs w:val="28"/>
          <w:lang w:val="en-GB"/>
        </w:rPr>
      </w:pPr>
    </w:p>
    <w:p w14:paraId="4F0C2827" w14:textId="77777777" w:rsidR="000B5804" w:rsidRPr="00A06B4A" w:rsidRDefault="000B5804" w:rsidP="00965B00">
      <w:pPr>
        <w:pStyle w:val="RowNormal"/>
        <w:tabs>
          <w:tab w:val="right" w:pos="7371"/>
        </w:tabs>
        <w:rPr>
          <w:rFonts w:ascii="Helvetica" w:hAnsi="Helvetica"/>
          <w:color w:val="009B74" w:themeColor="accent3"/>
          <w:sz w:val="28"/>
          <w:szCs w:val="28"/>
          <w:lang w:val="en-GB"/>
        </w:rPr>
      </w:pPr>
    </w:p>
    <w:p w14:paraId="65D93E2E" w14:textId="32BA537B" w:rsidR="0052327E" w:rsidRPr="00A06B4A" w:rsidRDefault="00543BBA" w:rsidP="00965B00">
      <w:pPr>
        <w:pStyle w:val="RowNormal"/>
        <w:tabs>
          <w:tab w:val="right" w:pos="7371"/>
        </w:tabs>
        <w:rPr>
          <w:rFonts w:ascii="Helvetica" w:hAnsi="Helvetica"/>
          <w:b/>
          <w:bCs/>
          <w:color w:val="4C4834"/>
          <w:sz w:val="28"/>
          <w:szCs w:val="28"/>
          <w:lang w:val="en-GB"/>
        </w:rPr>
      </w:pPr>
      <w:r w:rsidRPr="00A06B4A">
        <w:rPr>
          <w:rFonts w:ascii="Helvetica" w:hAnsi="Helvetica"/>
          <w:b/>
          <w:bCs/>
          <w:color w:val="4C4834"/>
          <w:sz w:val="28"/>
          <w:szCs w:val="28"/>
          <w:lang w:val="en-GB"/>
        </w:rPr>
        <w:t>THE COMPLETE JOURNEY</w:t>
      </w:r>
      <w:r w:rsidR="0052327E" w:rsidRPr="00A06B4A">
        <w:rPr>
          <w:rFonts w:ascii="Helvetica" w:hAnsi="Helvetica"/>
          <w:b/>
          <w:bCs/>
          <w:color w:val="4C4834"/>
          <w:sz w:val="28"/>
          <w:szCs w:val="28"/>
          <w:lang w:val="en-GB"/>
        </w:rPr>
        <w:t>: DATASET DETAILS</w:t>
      </w:r>
    </w:p>
    <w:p w14:paraId="5A335EA0" w14:textId="17AD0995" w:rsidR="0052327E" w:rsidRPr="00A06B4A" w:rsidRDefault="0052327E" w:rsidP="00965B00">
      <w:pPr>
        <w:pStyle w:val="RowNormal"/>
        <w:tabs>
          <w:tab w:val="right" w:pos="7371"/>
        </w:tabs>
        <w:rPr>
          <w:rFonts w:ascii="Helvetica" w:hAnsi="Helvetica"/>
          <w:color w:val="009B74" w:themeColor="accent3"/>
          <w:sz w:val="28"/>
          <w:szCs w:val="28"/>
          <w:lang w:val="en-GB"/>
        </w:rPr>
      </w:pPr>
    </w:p>
    <w:p w14:paraId="7FC1F9E3" w14:textId="377C0403" w:rsidR="0052327E" w:rsidRPr="00A06B4A" w:rsidRDefault="0052327E" w:rsidP="00965B00">
      <w:pPr>
        <w:pStyle w:val="RowNormal"/>
        <w:tabs>
          <w:tab w:val="right" w:pos="7371"/>
        </w:tabs>
        <w:rPr>
          <w:rFonts w:ascii="Helvetica" w:hAnsi="Helvetica"/>
          <w:color w:val="009B74" w:themeColor="accent3"/>
          <w:sz w:val="28"/>
          <w:szCs w:val="28"/>
          <w:lang w:val="en-GB"/>
        </w:rPr>
      </w:pPr>
    </w:p>
    <w:p w14:paraId="0D56DD67" w14:textId="77777777" w:rsidR="000B5804" w:rsidRPr="00A06B4A" w:rsidRDefault="000B5804" w:rsidP="00965B00">
      <w:pPr>
        <w:pStyle w:val="RowNormal"/>
        <w:tabs>
          <w:tab w:val="right" w:pos="7371"/>
        </w:tabs>
        <w:rPr>
          <w:rFonts w:ascii="Helvetica" w:hAnsi="Helvetica"/>
          <w:color w:val="009B74" w:themeColor="accent3"/>
          <w:sz w:val="28"/>
          <w:szCs w:val="28"/>
          <w:lang w:val="en-GB"/>
        </w:rPr>
        <w:sectPr w:rsidR="000B5804" w:rsidRPr="00A06B4A" w:rsidSect="007B5555">
          <w:headerReference w:type="default" r:id="rId10"/>
          <w:footerReference w:type="default" r:id="rId11"/>
          <w:pgSz w:w="11907" w:h="16840" w:code="9"/>
          <w:pgMar w:top="1440" w:right="1411" w:bottom="1440" w:left="1411" w:header="706" w:footer="706" w:gutter="0"/>
          <w:cols w:num="2" w:space="708"/>
          <w:titlePg/>
          <w:docGrid w:linePitch="360"/>
        </w:sectPr>
      </w:pPr>
    </w:p>
    <w:p w14:paraId="6F49D00B" w14:textId="40836F6F" w:rsidR="0052327E" w:rsidRPr="00A06B4A" w:rsidRDefault="0052327E" w:rsidP="00965B00">
      <w:pPr>
        <w:pStyle w:val="RowNormal"/>
        <w:tabs>
          <w:tab w:val="right" w:pos="7371"/>
        </w:tabs>
        <w:rPr>
          <w:rFonts w:ascii="Helvetica" w:hAnsi="Helvetica"/>
          <w:color w:val="009B74" w:themeColor="accent3"/>
          <w:sz w:val="28"/>
          <w:szCs w:val="28"/>
          <w:lang w:val="en-GB"/>
        </w:rPr>
      </w:pPr>
    </w:p>
    <w:p w14:paraId="023AC660" w14:textId="16922CCB" w:rsidR="0052327E" w:rsidRPr="00A06B4A" w:rsidRDefault="00543BBA" w:rsidP="00965B00">
      <w:pPr>
        <w:pStyle w:val="RowNormal"/>
        <w:tabs>
          <w:tab w:val="right" w:pos="7371"/>
        </w:tabs>
        <w:rPr>
          <w:rFonts w:ascii="Helvetica" w:hAnsi="Helvetica"/>
          <w:color w:val="auto"/>
          <w:szCs w:val="22"/>
          <w:lang w:val="en-GB"/>
        </w:rPr>
      </w:pPr>
      <w:r w:rsidRPr="00A06B4A">
        <w:rPr>
          <w:rFonts w:ascii="Helvetica" w:hAnsi="Helvetica"/>
          <w:noProof/>
          <w:color w:val="auto"/>
          <w:szCs w:val="22"/>
        </w:rPr>
        <w:drawing>
          <wp:inline distT="0" distB="0" distL="0" distR="0" wp14:anchorId="6AA65A83" wp14:editId="4A43654E">
            <wp:extent cx="5763260" cy="3782060"/>
            <wp:effectExtent l="0" t="0" r="2540" b="2540"/>
            <wp:docPr id="7178" name="Picture 7178" descr="Macintosh HD:Users:ameliar:Desktop:Screen Shot 2014-09-15 at 2.5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meliar:Desktop:Screen Shot 2014-09-15 at 2.51.0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260" cy="3782060"/>
                    </a:xfrm>
                    <a:prstGeom prst="rect">
                      <a:avLst/>
                    </a:prstGeom>
                    <a:noFill/>
                    <a:ln>
                      <a:noFill/>
                    </a:ln>
                  </pic:spPr>
                </pic:pic>
              </a:graphicData>
            </a:graphic>
          </wp:inline>
        </w:drawing>
      </w:r>
    </w:p>
    <w:p w14:paraId="6E1E648C" w14:textId="77777777" w:rsidR="00543BBA" w:rsidRPr="00A06B4A" w:rsidRDefault="00543BBA" w:rsidP="00965B00">
      <w:pPr>
        <w:pStyle w:val="RowNormal"/>
        <w:tabs>
          <w:tab w:val="right" w:pos="7371"/>
        </w:tabs>
        <w:rPr>
          <w:rFonts w:ascii="Helvetica" w:hAnsi="Helvetica"/>
          <w:color w:val="auto"/>
          <w:szCs w:val="22"/>
          <w:lang w:val="en-GB"/>
        </w:rPr>
      </w:pPr>
    </w:p>
    <w:p w14:paraId="11FAC5D0" w14:textId="77777777" w:rsidR="00543BBA" w:rsidRPr="00A06B4A" w:rsidRDefault="00543BBA" w:rsidP="00965B00">
      <w:pPr>
        <w:pStyle w:val="RowNormal"/>
        <w:tabs>
          <w:tab w:val="right" w:pos="7371"/>
        </w:tabs>
        <w:rPr>
          <w:rFonts w:ascii="Helvetica" w:hAnsi="Helvetica"/>
          <w:color w:val="auto"/>
          <w:szCs w:val="22"/>
          <w:lang w:val="en-GB"/>
        </w:rPr>
      </w:pPr>
    </w:p>
    <w:p w14:paraId="7AC4E94F" w14:textId="77777777" w:rsidR="00543BBA" w:rsidRPr="00A06B4A" w:rsidRDefault="00543BBA" w:rsidP="00543BBA">
      <w:pPr>
        <w:pStyle w:val="RowNormal"/>
        <w:tabs>
          <w:tab w:val="right" w:pos="7371"/>
        </w:tabs>
        <w:rPr>
          <w:rFonts w:ascii="Helvetica" w:hAnsi="Helvetica" w:cs="Arial"/>
          <w:color w:val="auto"/>
          <w:szCs w:val="22"/>
        </w:rPr>
      </w:pPr>
      <w:proofErr w:type="spellStart"/>
      <w:r w:rsidRPr="00A06B4A">
        <w:rPr>
          <w:rFonts w:ascii="Helvetica" w:hAnsi="Helvetica" w:cs="Arial"/>
          <w:color w:val="auto"/>
          <w:szCs w:val="22"/>
        </w:rPr>
        <w:t>hh_demographic</w:t>
      </w:r>
      <w:proofErr w:type="spellEnd"/>
    </w:p>
    <w:p w14:paraId="2AFBB1F8" w14:textId="13B4DDB3" w:rsidR="00543BBA" w:rsidRPr="00A06B4A" w:rsidRDefault="00543BBA" w:rsidP="00543BBA">
      <w:pPr>
        <w:pStyle w:val="RowNormal"/>
        <w:tabs>
          <w:tab w:val="right" w:pos="7371"/>
        </w:tabs>
        <w:rPr>
          <w:rFonts w:ascii="Helvetica" w:hAnsi="Helvetica" w:cs="Arial"/>
          <w:color w:val="auto"/>
          <w:szCs w:val="22"/>
          <w:lang w:val="en-GB"/>
        </w:rPr>
      </w:pPr>
      <w:r w:rsidRPr="00A06B4A">
        <w:rPr>
          <w:rFonts w:ascii="Helvetica" w:hAnsi="Helvetica" w:cs="Arial"/>
          <w:color w:val="auto"/>
          <w:szCs w:val="22"/>
        </w:rPr>
        <w:t xml:space="preserve">This table contains demographic information for a portion of households. Due to nature of the data, the </w:t>
      </w:r>
      <w:r w:rsidRPr="00A06B4A">
        <w:rPr>
          <w:rFonts w:ascii="Helvetica" w:hAnsi="Helvetica" w:cs="Arial"/>
          <w:color w:val="auto"/>
          <w:szCs w:val="22"/>
          <w:lang w:val="en-GB"/>
        </w:rPr>
        <w:t>demographic information is not available for all households.</w:t>
      </w:r>
    </w:p>
    <w:p w14:paraId="14E74433" w14:textId="4FB3B84C" w:rsidR="00543BBA" w:rsidRPr="00A06B4A" w:rsidRDefault="00543BBA" w:rsidP="00543BBA">
      <w:pPr>
        <w:pStyle w:val="RowNormal"/>
        <w:tabs>
          <w:tab w:val="right" w:pos="7371"/>
        </w:tabs>
        <w:rPr>
          <w:rFonts w:ascii="Helvetica" w:hAnsi="Helvetica" w:cs="Arial"/>
          <w:color w:val="auto"/>
          <w:szCs w:val="22"/>
          <w:lang w:val="en-GB"/>
        </w:rPr>
      </w:pPr>
      <w:r w:rsidRPr="00A06B4A">
        <w:rPr>
          <w:rFonts w:ascii="Helvetica" w:hAnsi="Helvetica" w:cs="Arial"/>
          <w:noProof/>
          <w:color w:val="auto"/>
          <w:szCs w:val="22"/>
        </w:rPr>
        <w:drawing>
          <wp:inline distT="0" distB="0" distL="0" distR="0" wp14:anchorId="58C23A1D" wp14:editId="2634B941">
            <wp:extent cx="5763260" cy="1635125"/>
            <wp:effectExtent l="0" t="0" r="2540" b="0"/>
            <wp:docPr id="7179" name="Picture 7179" descr="Macintosh HD:Users:ameliar:Desktop:Screen Shot 2014-09-15 at 2.5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meliar:Desktop:Screen Shot 2014-09-15 at 2.51.1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260" cy="1635125"/>
                    </a:xfrm>
                    <a:prstGeom prst="rect">
                      <a:avLst/>
                    </a:prstGeom>
                    <a:noFill/>
                    <a:ln>
                      <a:noFill/>
                    </a:ln>
                  </pic:spPr>
                </pic:pic>
              </a:graphicData>
            </a:graphic>
          </wp:inline>
        </w:drawing>
      </w:r>
    </w:p>
    <w:p w14:paraId="23D8F6DE" w14:textId="73622564" w:rsidR="0052327E" w:rsidRPr="00A06B4A" w:rsidRDefault="0052327E" w:rsidP="00965B00">
      <w:pPr>
        <w:pStyle w:val="RowNormal"/>
        <w:tabs>
          <w:tab w:val="right" w:pos="7371"/>
        </w:tabs>
        <w:rPr>
          <w:rFonts w:ascii="Helvetica" w:hAnsi="Helvetica"/>
          <w:color w:val="auto"/>
          <w:szCs w:val="22"/>
          <w:lang w:val="en-GB"/>
        </w:rPr>
      </w:pPr>
    </w:p>
    <w:p w14:paraId="5C836EFD" w14:textId="77777777" w:rsidR="00543BBA" w:rsidRPr="00A06B4A" w:rsidRDefault="00543BBA" w:rsidP="00543BBA">
      <w:pPr>
        <w:pStyle w:val="RowNormal"/>
        <w:tabs>
          <w:tab w:val="right" w:pos="7371"/>
        </w:tabs>
        <w:rPr>
          <w:rFonts w:ascii="Helvetica" w:hAnsi="Helvetica"/>
          <w:color w:val="auto"/>
          <w:szCs w:val="22"/>
        </w:rPr>
      </w:pPr>
    </w:p>
    <w:p w14:paraId="3945C31E" w14:textId="77777777" w:rsidR="00543BBA" w:rsidRPr="00A06B4A" w:rsidRDefault="00543BBA" w:rsidP="00543BBA">
      <w:pPr>
        <w:pStyle w:val="RowNormal"/>
        <w:tabs>
          <w:tab w:val="right" w:pos="7371"/>
        </w:tabs>
        <w:rPr>
          <w:rFonts w:ascii="Helvetica" w:hAnsi="Helvetica"/>
          <w:color w:val="auto"/>
          <w:szCs w:val="22"/>
        </w:rPr>
      </w:pPr>
    </w:p>
    <w:p w14:paraId="445B1C42" w14:textId="77777777" w:rsidR="00543BBA" w:rsidRPr="00A06B4A" w:rsidRDefault="00543BBA" w:rsidP="00543BBA">
      <w:pPr>
        <w:pStyle w:val="RowNormal"/>
        <w:tabs>
          <w:tab w:val="right" w:pos="7371"/>
        </w:tabs>
        <w:rPr>
          <w:rFonts w:ascii="Helvetica" w:hAnsi="Helvetica"/>
          <w:color w:val="auto"/>
          <w:szCs w:val="22"/>
        </w:rPr>
      </w:pPr>
    </w:p>
    <w:p w14:paraId="7657D8F4" w14:textId="77777777" w:rsidR="00543BBA" w:rsidRPr="00A06B4A" w:rsidRDefault="00543BBA" w:rsidP="00543BBA">
      <w:pPr>
        <w:pStyle w:val="RowNormal"/>
        <w:tabs>
          <w:tab w:val="right" w:pos="7371"/>
        </w:tabs>
        <w:rPr>
          <w:rFonts w:ascii="Helvetica" w:hAnsi="Helvetica"/>
          <w:color w:val="auto"/>
          <w:szCs w:val="22"/>
        </w:rPr>
      </w:pPr>
    </w:p>
    <w:p w14:paraId="232B05B3" w14:textId="77777777" w:rsidR="00543BBA" w:rsidRPr="00A06B4A" w:rsidRDefault="00543BBA" w:rsidP="00543BBA">
      <w:pPr>
        <w:pStyle w:val="RowNormal"/>
        <w:tabs>
          <w:tab w:val="right" w:pos="7371"/>
        </w:tabs>
        <w:rPr>
          <w:rFonts w:ascii="Helvetica" w:hAnsi="Helvetica"/>
          <w:color w:val="auto"/>
          <w:szCs w:val="22"/>
        </w:rPr>
      </w:pPr>
    </w:p>
    <w:p w14:paraId="44865DA6" w14:textId="77777777" w:rsidR="00543BBA" w:rsidRPr="00A06B4A" w:rsidRDefault="00543BBA" w:rsidP="00543BBA">
      <w:pPr>
        <w:pStyle w:val="RowNormal"/>
        <w:tabs>
          <w:tab w:val="right" w:pos="7371"/>
        </w:tabs>
        <w:rPr>
          <w:rFonts w:ascii="Helvetica" w:hAnsi="Helvetica"/>
          <w:color w:val="auto"/>
          <w:szCs w:val="22"/>
        </w:rPr>
      </w:pPr>
    </w:p>
    <w:p w14:paraId="71C376ED" w14:textId="77777777" w:rsidR="00543BBA" w:rsidRPr="00A06B4A" w:rsidRDefault="00543BBA" w:rsidP="00543BBA">
      <w:pPr>
        <w:pStyle w:val="RowNormal"/>
        <w:tabs>
          <w:tab w:val="right" w:pos="7371"/>
        </w:tabs>
        <w:rPr>
          <w:rFonts w:ascii="Helvetica" w:hAnsi="Helvetica"/>
          <w:color w:val="auto"/>
          <w:szCs w:val="22"/>
        </w:rPr>
      </w:pPr>
    </w:p>
    <w:p w14:paraId="151FD203" w14:textId="6698694D" w:rsidR="00BB6AB7" w:rsidRPr="00A06B4A" w:rsidRDefault="00BB6AB7" w:rsidP="00BB6AB7">
      <w:pPr>
        <w:pStyle w:val="RowNormal"/>
        <w:tabs>
          <w:tab w:val="right" w:pos="7371"/>
        </w:tabs>
        <w:rPr>
          <w:rFonts w:ascii="Helvetica" w:hAnsi="Helvetica"/>
          <w:b/>
          <w:bCs/>
          <w:color w:val="4C4834"/>
          <w:sz w:val="28"/>
          <w:szCs w:val="28"/>
          <w:lang w:val="en-GB"/>
        </w:rPr>
      </w:pPr>
      <w:r w:rsidRPr="00A06B4A">
        <w:rPr>
          <w:rFonts w:ascii="Helvetica" w:hAnsi="Helvetica"/>
          <w:b/>
          <w:bCs/>
          <w:color w:val="4C4834"/>
          <w:sz w:val="28"/>
          <w:szCs w:val="28"/>
          <w:lang w:val="en-GB"/>
        </w:rPr>
        <w:lastRenderedPageBreak/>
        <w:t xml:space="preserve">THE COMPLETE JOURNEY: </w:t>
      </w:r>
      <w:r w:rsidRPr="00A06B4A">
        <w:rPr>
          <w:rFonts w:ascii="Helvetica" w:hAnsi="Helvetica"/>
          <w:b/>
          <w:bCs/>
          <w:color w:val="4C4834"/>
          <w:sz w:val="28"/>
          <w:szCs w:val="28"/>
          <w:lang w:val="en-GB"/>
        </w:rPr>
        <w:br/>
        <w:t>DATASET DETAILS</w:t>
      </w:r>
    </w:p>
    <w:p w14:paraId="4184FCE5" w14:textId="77777777" w:rsidR="00BB6AB7" w:rsidRPr="00A06B4A" w:rsidRDefault="00BB6AB7" w:rsidP="00BB6AB7">
      <w:pPr>
        <w:pStyle w:val="RowNormal"/>
        <w:tabs>
          <w:tab w:val="right" w:pos="7371"/>
        </w:tabs>
        <w:rPr>
          <w:rFonts w:ascii="Helvetica" w:hAnsi="Helvetica"/>
          <w:color w:val="009B74" w:themeColor="accent3"/>
          <w:sz w:val="28"/>
          <w:szCs w:val="28"/>
          <w:lang w:val="en-GB"/>
        </w:rPr>
      </w:pPr>
    </w:p>
    <w:p w14:paraId="17E4F534" w14:textId="77777777" w:rsidR="00543BBA" w:rsidRPr="00A06B4A" w:rsidRDefault="00543BBA" w:rsidP="00543BBA">
      <w:pPr>
        <w:pStyle w:val="RowNormal"/>
        <w:tabs>
          <w:tab w:val="right" w:pos="7371"/>
        </w:tabs>
        <w:rPr>
          <w:rFonts w:ascii="Helvetica" w:hAnsi="Helvetica"/>
          <w:color w:val="auto"/>
          <w:szCs w:val="22"/>
        </w:rPr>
      </w:pPr>
      <w:proofErr w:type="spellStart"/>
      <w:r w:rsidRPr="00A06B4A">
        <w:rPr>
          <w:rFonts w:ascii="Helvetica" w:hAnsi="Helvetica"/>
          <w:color w:val="auto"/>
          <w:szCs w:val="22"/>
        </w:rPr>
        <w:t>transaction_data</w:t>
      </w:r>
      <w:proofErr w:type="spellEnd"/>
    </w:p>
    <w:p w14:paraId="2B130C39" w14:textId="4B0B8331" w:rsidR="0052327E" w:rsidRPr="00A06B4A" w:rsidRDefault="00543BBA" w:rsidP="00965B00">
      <w:pPr>
        <w:pStyle w:val="RowNormal"/>
        <w:tabs>
          <w:tab w:val="right" w:pos="7371"/>
        </w:tabs>
        <w:rPr>
          <w:rFonts w:ascii="Helvetica" w:hAnsi="Helvetica"/>
          <w:color w:val="auto"/>
          <w:szCs w:val="22"/>
          <w:lang w:val="en-GB"/>
        </w:rPr>
      </w:pPr>
      <w:r w:rsidRPr="00A06B4A">
        <w:rPr>
          <w:rFonts w:ascii="Helvetica" w:hAnsi="Helvetica"/>
          <w:color w:val="auto"/>
          <w:szCs w:val="22"/>
        </w:rPr>
        <w:t xml:space="preserve">This table contains all products purchased by households within this study. Each line found in this table is </w:t>
      </w:r>
      <w:r w:rsidRPr="00A06B4A">
        <w:rPr>
          <w:rFonts w:ascii="Helvetica" w:hAnsi="Helvetica"/>
          <w:color w:val="auto"/>
          <w:szCs w:val="22"/>
          <w:lang w:val="en-GB"/>
        </w:rPr>
        <w:t>essentially the same line that would be found on a store receipt.</w:t>
      </w:r>
    </w:p>
    <w:p w14:paraId="14C8B529" w14:textId="6FDB0563" w:rsidR="0052327E" w:rsidRPr="00A06B4A" w:rsidRDefault="00543BBA" w:rsidP="00965B00">
      <w:pPr>
        <w:pStyle w:val="RowNormal"/>
        <w:tabs>
          <w:tab w:val="right" w:pos="7371"/>
        </w:tabs>
        <w:rPr>
          <w:rFonts w:ascii="Helvetica" w:hAnsi="Helvetica"/>
          <w:color w:val="009B74" w:themeColor="accent3"/>
          <w:sz w:val="28"/>
          <w:szCs w:val="28"/>
          <w:lang w:val="en-GB"/>
        </w:rPr>
      </w:pPr>
      <w:r w:rsidRPr="00A06B4A">
        <w:rPr>
          <w:rFonts w:ascii="Helvetica" w:hAnsi="Helvetica"/>
          <w:noProof/>
          <w:color w:val="009B74" w:themeColor="accent3"/>
          <w:sz w:val="28"/>
          <w:szCs w:val="28"/>
        </w:rPr>
        <w:drawing>
          <wp:inline distT="0" distB="0" distL="0" distR="0" wp14:anchorId="2447AA9B" wp14:editId="4771B289">
            <wp:extent cx="5763260" cy="2272030"/>
            <wp:effectExtent l="0" t="0" r="2540" b="0"/>
            <wp:docPr id="7180" name="Picture 7180" descr="Macintosh HD:Users:ameliar:Desktop:Screen Shot 2014-09-15 at 2.5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meliar:Desktop:Screen Shot 2014-09-15 at 2.51.1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260" cy="2272030"/>
                    </a:xfrm>
                    <a:prstGeom prst="rect">
                      <a:avLst/>
                    </a:prstGeom>
                    <a:noFill/>
                    <a:ln>
                      <a:noFill/>
                    </a:ln>
                  </pic:spPr>
                </pic:pic>
              </a:graphicData>
            </a:graphic>
          </wp:inline>
        </w:drawing>
      </w:r>
    </w:p>
    <w:p w14:paraId="5EE9D133" w14:textId="77777777" w:rsidR="00AD6B0D" w:rsidRPr="00A06B4A" w:rsidRDefault="00AD6B0D" w:rsidP="00543BBA">
      <w:pPr>
        <w:pStyle w:val="RowNormal"/>
        <w:tabs>
          <w:tab w:val="right" w:pos="7371"/>
        </w:tabs>
        <w:rPr>
          <w:rFonts w:ascii="Helvetica" w:hAnsi="Helvetica"/>
          <w:color w:val="auto"/>
          <w:szCs w:val="22"/>
        </w:rPr>
      </w:pPr>
    </w:p>
    <w:p w14:paraId="388D64EB" w14:textId="77777777" w:rsidR="00AD6B0D" w:rsidRPr="00A06B4A" w:rsidRDefault="00AD6B0D" w:rsidP="00543BBA">
      <w:pPr>
        <w:pStyle w:val="RowNormal"/>
        <w:tabs>
          <w:tab w:val="right" w:pos="7371"/>
        </w:tabs>
        <w:rPr>
          <w:rFonts w:ascii="Helvetica" w:hAnsi="Helvetica"/>
          <w:color w:val="auto"/>
          <w:szCs w:val="22"/>
        </w:rPr>
      </w:pPr>
    </w:p>
    <w:p w14:paraId="50F0C729" w14:textId="7E1ACF20" w:rsidR="00543BBA" w:rsidRPr="00A06B4A" w:rsidRDefault="00543BBA" w:rsidP="00543BBA">
      <w:pPr>
        <w:pStyle w:val="RowNormal"/>
        <w:tabs>
          <w:tab w:val="right" w:pos="7371"/>
        </w:tabs>
        <w:rPr>
          <w:rFonts w:ascii="Helvetica" w:hAnsi="Helvetica"/>
          <w:color w:val="auto"/>
          <w:szCs w:val="22"/>
        </w:rPr>
      </w:pPr>
      <w:r w:rsidRPr="00A06B4A">
        <w:rPr>
          <w:rFonts w:ascii="Helvetica" w:hAnsi="Helvetica"/>
          <w:color w:val="auto"/>
          <w:szCs w:val="22"/>
        </w:rPr>
        <w:t xml:space="preserve">The variable </w:t>
      </w:r>
      <w:proofErr w:type="spellStart"/>
      <w:r w:rsidRPr="00A06B4A">
        <w:rPr>
          <w:rFonts w:ascii="Helvetica" w:hAnsi="Helvetica"/>
          <w:color w:val="auto"/>
          <w:szCs w:val="22"/>
        </w:rPr>
        <w:t>sales_value</w:t>
      </w:r>
      <w:proofErr w:type="spellEnd"/>
      <w:r w:rsidRPr="00A06B4A">
        <w:rPr>
          <w:rFonts w:ascii="Helvetica" w:hAnsi="Helvetica"/>
          <w:color w:val="auto"/>
          <w:szCs w:val="22"/>
        </w:rPr>
        <w:t xml:space="preserve"> in this table is the amount of dollars received by the retailer on the sale of the specific product, taking the coupon match and loyalty card discount into account. It is not the actual price paid by the customer. If a customer uses a coupon, the actual price paid will be less than the </w:t>
      </w:r>
      <w:proofErr w:type="spellStart"/>
      <w:r w:rsidRPr="00A06B4A">
        <w:rPr>
          <w:rFonts w:ascii="Helvetica" w:hAnsi="Helvetica"/>
          <w:color w:val="auto"/>
          <w:szCs w:val="22"/>
        </w:rPr>
        <w:t>sales_value</w:t>
      </w:r>
      <w:proofErr w:type="spellEnd"/>
      <w:r w:rsidRPr="00A06B4A">
        <w:rPr>
          <w:rFonts w:ascii="Helvetica" w:hAnsi="Helvetica"/>
          <w:color w:val="auto"/>
          <w:szCs w:val="22"/>
        </w:rPr>
        <w:t xml:space="preserve"> because the manufacturer issuing the coupon will reimburse the retailer for the amount of the coupon.</w:t>
      </w:r>
    </w:p>
    <w:p w14:paraId="244F4E32" w14:textId="77777777" w:rsidR="00AD6B0D" w:rsidRPr="00A06B4A" w:rsidRDefault="00AD6B0D" w:rsidP="00543BBA">
      <w:pPr>
        <w:pStyle w:val="RowNormal"/>
        <w:tabs>
          <w:tab w:val="right" w:pos="7371"/>
        </w:tabs>
        <w:rPr>
          <w:rFonts w:ascii="Helvetica" w:hAnsi="Helvetica"/>
          <w:color w:val="auto"/>
          <w:szCs w:val="22"/>
        </w:rPr>
      </w:pPr>
    </w:p>
    <w:p w14:paraId="40155ECA" w14:textId="77777777" w:rsidR="00543BBA" w:rsidRPr="00A06B4A" w:rsidRDefault="00543BBA" w:rsidP="00543BBA">
      <w:pPr>
        <w:pStyle w:val="RowNormal"/>
        <w:tabs>
          <w:tab w:val="right" w:pos="7371"/>
        </w:tabs>
        <w:rPr>
          <w:rFonts w:ascii="Helvetica" w:hAnsi="Helvetica"/>
          <w:color w:val="auto"/>
          <w:szCs w:val="22"/>
        </w:rPr>
      </w:pPr>
      <w:r w:rsidRPr="00A06B4A">
        <w:rPr>
          <w:rFonts w:ascii="Helvetica" w:hAnsi="Helvetica"/>
          <w:color w:val="auto"/>
          <w:szCs w:val="22"/>
        </w:rPr>
        <w:t>To calculate the actual product prices, use the formulas below:</w:t>
      </w:r>
    </w:p>
    <w:p w14:paraId="0EE23EA2" w14:textId="34591A03" w:rsidR="00543BBA" w:rsidRPr="00A06B4A" w:rsidRDefault="00543BBA" w:rsidP="00AD6B0D">
      <w:pPr>
        <w:pStyle w:val="RowNormal"/>
        <w:numPr>
          <w:ilvl w:val="0"/>
          <w:numId w:val="44"/>
        </w:numPr>
        <w:tabs>
          <w:tab w:val="right" w:pos="7371"/>
        </w:tabs>
        <w:rPr>
          <w:rFonts w:ascii="Helvetica" w:hAnsi="Helvetica"/>
          <w:color w:val="auto"/>
          <w:szCs w:val="22"/>
        </w:rPr>
      </w:pPr>
      <w:r w:rsidRPr="00A06B4A">
        <w:rPr>
          <w:rFonts w:ascii="Helvetica" w:hAnsi="Helvetica"/>
          <w:color w:val="auto"/>
          <w:szCs w:val="22"/>
        </w:rPr>
        <w:t>Loyalty card price = (</w:t>
      </w:r>
      <w:proofErr w:type="spellStart"/>
      <w:r w:rsidRPr="00A06B4A">
        <w:rPr>
          <w:rFonts w:ascii="Helvetica" w:hAnsi="Helvetica"/>
          <w:color w:val="auto"/>
          <w:szCs w:val="22"/>
        </w:rPr>
        <w:t>sales_value</w:t>
      </w:r>
      <w:proofErr w:type="spellEnd"/>
      <w:r w:rsidRPr="00A06B4A">
        <w:rPr>
          <w:rFonts w:ascii="Helvetica" w:hAnsi="Helvetica"/>
          <w:color w:val="auto"/>
          <w:szCs w:val="22"/>
        </w:rPr>
        <w:t xml:space="preserve"> – (</w:t>
      </w:r>
      <w:proofErr w:type="spellStart"/>
      <w:r w:rsidRPr="00A06B4A">
        <w:rPr>
          <w:rFonts w:ascii="Helvetica" w:hAnsi="Helvetica"/>
          <w:color w:val="auto"/>
          <w:szCs w:val="22"/>
        </w:rPr>
        <w:t>retail_disc</w:t>
      </w:r>
      <w:proofErr w:type="spellEnd"/>
      <w:r w:rsidRPr="00A06B4A">
        <w:rPr>
          <w:rFonts w:ascii="Helvetica" w:hAnsi="Helvetica"/>
          <w:color w:val="auto"/>
          <w:szCs w:val="22"/>
        </w:rPr>
        <w:t xml:space="preserve"> + </w:t>
      </w:r>
      <w:proofErr w:type="spellStart"/>
      <w:r w:rsidRPr="00A06B4A">
        <w:rPr>
          <w:rFonts w:ascii="Helvetica" w:hAnsi="Helvetica"/>
          <w:color w:val="auto"/>
          <w:szCs w:val="22"/>
        </w:rPr>
        <w:t>coupon_match_disc</w:t>
      </w:r>
      <w:proofErr w:type="spellEnd"/>
      <w:r w:rsidRPr="00A06B4A">
        <w:rPr>
          <w:rFonts w:ascii="Helvetica" w:hAnsi="Helvetica"/>
          <w:color w:val="auto"/>
          <w:szCs w:val="22"/>
        </w:rPr>
        <w:t>))/quantity</w:t>
      </w:r>
    </w:p>
    <w:p w14:paraId="188978C3" w14:textId="2E8058A3" w:rsidR="00543BBA" w:rsidRPr="00A06B4A" w:rsidRDefault="00543BBA" w:rsidP="00AD6B0D">
      <w:pPr>
        <w:pStyle w:val="RowNormal"/>
        <w:numPr>
          <w:ilvl w:val="0"/>
          <w:numId w:val="44"/>
        </w:numPr>
        <w:tabs>
          <w:tab w:val="right" w:pos="7371"/>
        </w:tabs>
        <w:rPr>
          <w:rFonts w:ascii="Helvetica" w:hAnsi="Helvetica"/>
          <w:color w:val="auto"/>
          <w:szCs w:val="22"/>
        </w:rPr>
      </w:pPr>
      <w:r w:rsidRPr="00A06B4A">
        <w:rPr>
          <w:rFonts w:ascii="Helvetica" w:hAnsi="Helvetica"/>
          <w:color w:val="auto"/>
          <w:szCs w:val="22"/>
        </w:rPr>
        <w:t>Non-loyalty card price = (</w:t>
      </w:r>
      <w:proofErr w:type="spellStart"/>
      <w:r w:rsidRPr="00A06B4A">
        <w:rPr>
          <w:rFonts w:ascii="Helvetica" w:hAnsi="Helvetica"/>
          <w:color w:val="auto"/>
          <w:szCs w:val="22"/>
        </w:rPr>
        <w:t>sales_value</w:t>
      </w:r>
      <w:proofErr w:type="spellEnd"/>
      <w:r w:rsidRPr="00A06B4A">
        <w:rPr>
          <w:rFonts w:ascii="Helvetica" w:hAnsi="Helvetica"/>
          <w:color w:val="auto"/>
          <w:szCs w:val="22"/>
        </w:rPr>
        <w:t xml:space="preserve"> – (</w:t>
      </w:r>
      <w:proofErr w:type="spellStart"/>
      <w:r w:rsidRPr="00A06B4A">
        <w:rPr>
          <w:rFonts w:ascii="Helvetica" w:hAnsi="Helvetica"/>
          <w:color w:val="auto"/>
          <w:szCs w:val="22"/>
        </w:rPr>
        <w:t>coupon_match_disc</w:t>
      </w:r>
      <w:proofErr w:type="spellEnd"/>
      <w:r w:rsidRPr="00A06B4A">
        <w:rPr>
          <w:rFonts w:ascii="Helvetica" w:hAnsi="Helvetica"/>
          <w:color w:val="auto"/>
          <w:szCs w:val="22"/>
        </w:rPr>
        <w:t>))/quantity</w:t>
      </w:r>
    </w:p>
    <w:p w14:paraId="11779C53" w14:textId="77777777" w:rsidR="00AD6B0D" w:rsidRPr="00A06B4A" w:rsidRDefault="00AD6B0D" w:rsidP="00543BBA">
      <w:pPr>
        <w:pStyle w:val="RowNormal"/>
        <w:tabs>
          <w:tab w:val="right" w:pos="7371"/>
        </w:tabs>
        <w:rPr>
          <w:rFonts w:ascii="Helvetica" w:hAnsi="Helvetica"/>
          <w:color w:val="auto"/>
          <w:szCs w:val="22"/>
        </w:rPr>
      </w:pPr>
    </w:p>
    <w:p w14:paraId="6CEA953F" w14:textId="77777777" w:rsidR="00543BBA" w:rsidRPr="00A06B4A" w:rsidRDefault="00543BBA" w:rsidP="00543BBA">
      <w:pPr>
        <w:pStyle w:val="RowNormal"/>
        <w:tabs>
          <w:tab w:val="right" w:pos="7371"/>
        </w:tabs>
        <w:rPr>
          <w:rFonts w:ascii="Helvetica" w:hAnsi="Helvetica"/>
          <w:color w:val="auto"/>
          <w:szCs w:val="22"/>
        </w:rPr>
      </w:pPr>
      <w:r w:rsidRPr="00A06B4A">
        <w:rPr>
          <w:rFonts w:ascii="Helvetica" w:hAnsi="Helvetica"/>
          <w:color w:val="auto"/>
          <w:szCs w:val="22"/>
        </w:rPr>
        <w:t>The example below demonstrates how to calculate the actual shelf price of the product:</w:t>
      </w:r>
    </w:p>
    <w:p w14:paraId="253EB8C3" w14:textId="7BDB6A35" w:rsidR="00543BBA" w:rsidRPr="00A06B4A" w:rsidRDefault="00543BBA" w:rsidP="00AD6B0D">
      <w:pPr>
        <w:pStyle w:val="RowNormal"/>
        <w:numPr>
          <w:ilvl w:val="0"/>
          <w:numId w:val="45"/>
        </w:numPr>
        <w:tabs>
          <w:tab w:val="right" w:pos="7371"/>
        </w:tabs>
        <w:rPr>
          <w:rFonts w:ascii="Helvetica" w:hAnsi="Helvetica"/>
          <w:color w:val="auto"/>
          <w:szCs w:val="22"/>
        </w:rPr>
      </w:pPr>
      <w:r w:rsidRPr="00A06B4A">
        <w:rPr>
          <w:rFonts w:ascii="Helvetica" w:hAnsi="Helvetica"/>
          <w:color w:val="auto"/>
          <w:szCs w:val="22"/>
        </w:rPr>
        <w:t xml:space="preserve">Line 1 – When this product was purchased the </w:t>
      </w:r>
      <w:proofErr w:type="spellStart"/>
      <w:r w:rsidRPr="00A06B4A">
        <w:rPr>
          <w:rFonts w:ascii="Helvetica" w:hAnsi="Helvetica"/>
          <w:color w:val="auto"/>
          <w:szCs w:val="22"/>
        </w:rPr>
        <w:t>retail_disc</w:t>
      </w:r>
      <w:proofErr w:type="spellEnd"/>
      <w:r w:rsidRPr="00A06B4A">
        <w:rPr>
          <w:rFonts w:ascii="Helvetica" w:hAnsi="Helvetica"/>
          <w:color w:val="auto"/>
          <w:szCs w:val="22"/>
        </w:rPr>
        <w:t xml:space="preserve"> and </w:t>
      </w:r>
      <w:proofErr w:type="spellStart"/>
      <w:r w:rsidRPr="00A06B4A">
        <w:rPr>
          <w:rFonts w:ascii="Helvetica" w:hAnsi="Helvetica"/>
          <w:color w:val="auto"/>
          <w:szCs w:val="22"/>
        </w:rPr>
        <w:t>coupon_disc</w:t>
      </w:r>
      <w:proofErr w:type="spellEnd"/>
      <w:r w:rsidRPr="00A06B4A">
        <w:rPr>
          <w:rFonts w:ascii="Helvetica" w:hAnsi="Helvetica"/>
          <w:color w:val="auto"/>
          <w:szCs w:val="22"/>
        </w:rPr>
        <w:t xml:space="preserve"> </w:t>
      </w:r>
      <w:proofErr w:type="gramStart"/>
      <w:r w:rsidRPr="00A06B4A">
        <w:rPr>
          <w:rFonts w:ascii="Helvetica" w:hAnsi="Helvetica"/>
          <w:color w:val="auto"/>
          <w:szCs w:val="22"/>
        </w:rPr>
        <w:t>were</w:t>
      </w:r>
      <w:proofErr w:type="gramEnd"/>
      <w:r w:rsidRPr="00A06B4A">
        <w:rPr>
          <w:rFonts w:ascii="Helvetica" w:hAnsi="Helvetica"/>
          <w:color w:val="auto"/>
          <w:szCs w:val="22"/>
        </w:rPr>
        <w:t xml:space="preserve"> both zero,</w:t>
      </w:r>
      <w:r w:rsidR="00AD6B0D" w:rsidRPr="00A06B4A">
        <w:rPr>
          <w:rFonts w:ascii="Helvetica" w:hAnsi="Helvetica"/>
          <w:color w:val="auto"/>
          <w:szCs w:val="22"/>
        </w:rPr>
        <w:t xml:space="preserve"> </w:t>
      </w:r>
      <w:r w:rsidRPr="00A06B4A">
        <w:rPr>
          <w:rFonts w:ascii="Helvetica" w:hAnsi="Helvetica"/>
          <w:color w:val="auto"/>
          <w:szCs w:val="22"/>
        </w:rPr>
        <w:t>meaning the price of the product is the same as the amount received by the retailer.</w:t>
      </w:r>
    </w:p>
    <w:p w14:paraId="70865AD2" w14:textId="7FC82A6F" w:rsidR="00543BBA" w:rsidRPr="00A06B4A" w:rsidRDefault="00543BBA" w:rsidP="00AD6B0D">
      <w:pPr>
        <w:pStyle w:val="RowNormal"/>
        <w:numPr>
          <w:ilvl w:val="0"/>
          <w:numId w:val="45"/>
        </w:numPr>
        <w:tabs>
          <w:tab w:val="right" w:pos="7371"/>
        </w:tabs>
        <w:rPr>
          <w:rFonts w:ascii="Helvetica" w:hAnsi="Helvetica"/>
          <w:color w:val="auto"/>
          <w:szCs w:val="22"/>
        </w:rPr>
      </w:pPr>
      <w:r w:rsidRPr="00A06B4A">
        <w:rPr>
          <w:rFonts w:ascii="Helvetica" w:hAnsi="Helvetica"/>
          <w:color w:val="auto"/>
          <w:szCs w:val="22"/>
        </w:rPr>
        <w:t>Line 2 – Two items of this product were purchased, and there was a retail discount applied due to a</w:t>
      </w:r>
      <w:r w:rsidR="00AD6B0D" w:rsidRPr="00A06B4A">
        <w:rPr>
          <w:rFonts w:ascii="Helvetica" w:hAnsi="Helvetica"/>
          <w:color w:val="auto"/>
          <w:szCs w:val="22"/>
        </w:rPr>
        <w:t xml:space="preserve"> </w:t>
      </w:r>
      <w:r w:rsidRPr="00A06B4A">
        <w:rPr>
          <w:rFonts w:ascii="Helvetica" w:hAnsi="Helvetica"/>
          <w:color w:val="auto"/>
          <w:szCs w:val="22"/>
        </w:rPr>
        <w:t>loyalty card. To determine the regular shelf price of the product (exclusive of loyalty card discount)</w:t>
      </w:r>
      <w:r w:rsidR="00AD6B0D" w:rsidRPr="00A06B4A">
        <w:rPr>
          <w:rFonts w:ascii="Helvetica" w:hAnsi="Helvetica"/>
          <w:color w:val="auto"/>
          <w:szCs w:val="22"/>
        </w:rPr>
        <w:t xml:space="preserve"> </w:t>
      </w:r>
      <w:r w:rsidRPr="00A06B4A">
        <w:rPr>
          <w:rFonts w:ascii="Helvetica" w:hAnsi="Helvetica"/>
          <w:color w:val="auto"/>
          <w:szCs w:val="22"/>
        </w:rPr>
        <w:t>we take the sum of the amount paid and the discount, then divide it by the quantity. ($2 + $1.34)/2</w:t>
      </w:r>
      <w:r w:rsidR="00AD6B0D" w:rsidRPr="00A06B4A">
        <w:rPr>
          <w:rFonts w:ascii="Helvetica" w:hAnsi="Helvetica"/>
          <w:color w:val="auto"/>
          <w:szCs w:val="22"/>
        </w:rPr>
        <w:t xml:space="preserve"> </w:t>
      </w:r>
      <w:r w:rsidRPr="00A06B4A">
        <w:rPr>
          <w:rFonts w:ascii="Helvetica" w:hAnsi="Helvetica"/>
          <w:color w:val="auto"/>
          <w:szCs w:val="22"/>
        </w:rPr>
        <w:t>= $1.67. The shelf price of the product including loyalty card discount is $2 / 2 = $1. Also, the</w:t>
      </w:r>
      <w:r w:rsidR="00AD6B0D" w:rsidRPr="00A06B4A">
        <w:rPr>
          <w:rFonts w:ascii="Helvetica" w:hAnsi="Helvetica"/>
          <w:color w:val="auto"/>
          <w:szCs w:val="22"/>
        </w:rPr>
        <w:t xml:space="preserve"> </w:t>
      </w:r>
      <w:r w:rsidRPr="00A06B4A">
        <w:rPr>
          <w:rFonts w:ascii="Helvetica" w:hAnsi="Helvetica"/>
          <w:color w:val="auto"/>
          <w:szCs w:val="22"/>
        </w:rPr>
        <w:t>customer paid $2 for both of these products which is the same amount the retailer received.</w:t>
      </w:r>
    </w:p>
    <w:p w14:paraId="54F28182" w14:textId="73AA14B8" w:rsidR="00543BBA" w:rsidRPr="00A06B4A" w:rsidRDefault="00543BBA" w:rsidP="00AD6B0D">
      <w:pPr>
        <w:pStyle w:val="RowNormal"/>
        <w:numPr>
          <w:ilvl w:val="0"/>
          <w:numId w:val="45"/>
        </w:numPr>
        <w:tabs>
          <w:tab w:val="right" w:pos="7371"/>
        </w:tabs>
        <w:rPr>
          <w:rFonts w:ascii="Helvetica" w:hAnsi="Helvetica"/>
          <w:color w:val="auto"/>
          <w:szCs w:val="22"/>
          <w:lang w:val="en-GB"/>
        </w:rPr>
      </w:pPr>
      <w:r w:rsidRPr="00A06B4A">
        <w:rPr>
          <w:rFonts w:ascii="Helvetica" w:hAnsi="Helvetica"/>
          <w:color w:val="auto"/>
          <w:szCs w:val="22"/>
        </w:rPr>
        <w:t>Line 3 – The actual shelf price of each product here is ($2.89 + $0.45)/2 = $1.67. Also, the</w:t>
      </w:r>
      <w:r w:rsidR="00AD6B0D" w:rsidRPr="00A06B4A">
        <w:rPr>
          <w:rFonts w:ascii="Helvetica" w:hAnsi="Helvetica"/>
          <w:color w:val="auto"/>
          <w:szCs w:val="22"/>
        </w:rPr>
        <w:t xml:space="preserve"> </w:t>
      </w:r>
      <w:r w:rsidRPr="00A06B4A">
        <w:rPr>
          <w:rFonts w:ascii="Helvetica" w:hAnsi="Helvetica"/>
          <w:color w:val="auto"/>
          <w:szCs w:val="22"/>
        </w:rPr>
        <w:t>customer paid $2.34 ($2.89 - $0.55) for these products, but the retailer will receive $2.89 due to the</w:t>
      </w:r>
      <w:r w:rsidR="00AD6B0D" w:rsidRPr="00A06B4A">
        <w:rPr>
          <w:rFonts w:ascii="Helvetica" w:hAnsi="Helvetica"/>
          <w:color w:val="auto"/>
          <w:szCs w:val="22"/>
        </w:rPr>
        <w:t xml:space="preserve"> </w:t>
      </w:r>
      <w:r w:rsidRPr="00A06B4A">
        <w:rPr>
          <w:rFonts w:ascii="Helvetica" w:hAnsi="Helvetica"/>
          <w:color w:val="auto"/>
          <w:szCs w:val="22"/>
          <w:lang w:val="en-GB"/>
        </w:rPr>
        <w:t>manufacturer discount.</w:t>
      </w:r>
    </w:p>
    <w:p w14:paraId="23654FC8" w14:textId="77777777" w:rsidR="00AD6B0D" w:rsidRPr="00A06B4A" w:rsidRDefault="00AD6B0D" w:rsidP="00AD6B0D">
      <w:pPr>
        <w:pStyle w:val="RowNormal"/>
        <w:tabs>
          <w:tab w:val="right" w:pos="7371"/>
        </w:tabs>
        <w:rPr>
          <w:rFonts w:ascii="Helvetica" w:hAnsi="Helvetica"/>
          <w:color w:val="auto"/>
          <w:szCs w:val="22"/>
          <w:lang w:val="en-GB"/>
        </w:rPr>
      </w:pPr>
    </w:p>
    <w:p w14:paraId="765F34AF" w14:textId="1C9E8B16" w:rsidR="00543BBA" w:rsidRPr="00A06B4A" w:rsidRDefault="00AD6B0D" w:rsidP="00965B00">
      <w:pPr>
        <w:pStyle w:val="RowNormal"/>
        <w:tabs>
          <w:tab w:val="right" w:pos="7371"/>
        </w:tabs>
        <w:rPr>
          <w:rFonts w:ascii="Helvetica" w:hAnsi="Helvetica"/>
          <w:color w:val="009B74" w:themeColor="accent3"/>
          <w:sz w:val="28"/>
          <w:szCs w:val="28"/>
          <w:lang w:val="en-GB"/>
        </w:rPr>
      </w:pPr>
      <w:r w:rsidRPr="00A06B4A">
        <w:rPr>
          <w:rFonts w:ascii="Helvetica" w:hAnsi="Helvetica"/>
          <w:noProof/>
          <w:color w:val="009B74" w:themeColor="accent3"/>
          <w:sz w:val="28"/>
          <w:szCs w:val="28"/>
        </w:rPr>
        <w:drawing>
          <wp:inline distT="0" distB="0" distL="0" distR="0" wp14:anchorId="5AC9958B" wp14:editId="74C3F518">
            <wp:extent cx="5763260" cy="789940"/>
            <wp:effectExtent l="0" t="0" r="2540" b="0"/>
            <wp:docPr id="7181" name="Picture 7181" descr="Macintosh HD:Users:ameliar:Desktop:Screen Shot 2014-09-15 at 2.5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meliar:Desktop:Screen Shot 2014-09-15 at 2.51.2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260" cy="789940"/>
                    </a:xfrm>
                    <a:prstGeom prst="rect">
                      <a:avLst/>
                    </a:prstGeom>
                    <a:noFill/>
                    <a:ln>
                      <a:noFill/>
                    </a:ln>
                  </pic:spPr>
                </pic:pic>
              </a:graphicData>
            </a:graphic>
          </wp:inline>
        </w:drawing>
      </w:r>
    </w:p>
    <w:p w14:paraId="3D752352" w14:textId="77777777" w:rsidR="00543BBA" w:rsidRPr="00A06B4A" w:rsidRDefault="00543BBA" w:rsidP="00965B00">
      <w:pPr>
        <w:pStyle w:val="RowNormal"/>
        <w:tabs>
          <w:tab w:val="right" w:pos="7371"/>
        </w:tabs>
        <w:rPr>
          <w:rFonts w:ascii="Helvetica" w:hAnsi="Helvetica"/>
          <w:color w:val="009B74" w:themeColor="accent3"/>
          <w:sz w:val="28"/>
          <w:szCs w:val="28"/>
          <w:lang w:val="en-GB"/>
        </w:rPr>
      </w:pPr>
    </w:p>
    <w:p w14:paraId="08C9011D" w14:textId="77777777" w:rsidR="00BB6AB7" w:rsidRPr="00A06B4A" w:rsidRDefault="00BB6AB7" w:rsidP="00BB6AB7">
      <w:pPr>
        <w:pStyle w:val="RowNormal"/>
        <w:tabs>
          <w:tab w:val="right" w:pos="7371"/>
        </w:tabs>
        <w:rPr>
          <w:rFonts w:ascii="Helvetica" w:hAnsi="Helvetica"/>
          <w:color w:val="009B74" w:themeColor="accent3"/>
          <w:sz w:val="28"/>
          <w:szCs w:val="28"/>
          <w:lang w:val="en-GB"/>
        </w:rPr>
      </w:pPr>
    </w:p>
    <w:p w14:paraId="1D636290" w14:textId="223C5E00" w:rsidR="00BB6AB7" w:rsidRPr="00A06B4A" w:rsidRDefault="00BB6AB7" w:rsidP="00BB6AB7">
      <w:pPr>
        <w:pStyle w:val="RowNormal"/>
        <w:tabs>
          <w:tab w:val="right" w:pos="7371"/>
        </w:tabs>
        <w:rPr>
          <w:rFonts w:ascii="Helvetica" w:hAnsi="Helvetica"/>
          <w:b/>
          <w:bCs/>
          <w:color w:val="4C4834"/>
          <w:sz w:val="28"/>
          <w:szCs w:val="28"/>
          <w:lang w:val="en-GB"/>
        </w:rPr>
      </w:pPr>
      <w:r w:rsidRPr="00A06B4A">
        <w:rPr>
          <w:rFonts w:ascii="Helvetica" w:hAnsi="Helvetica"/>
          <w:b/>
          <w:bCs/>
          <w:color w:val="4C4834"/>
          <w:sz w:val="28"/>
          <w:szCs w:val="28"/>
          <w:lang w:val="en-GB"/>
        </w:rPr>
        <w:t xml:space="preserve">THE COMPLETE JOURNEY: </w:t>
      </w:r>
      <w:r w:rsidRPr="00A06B4A">
        <w:rPr>
          <w:rFonts w:ascii="Helvetica" w:hAnsi="Helvetica"/>
          <w:b/>
          <w:bCs/>
          <w:color w:val="4C4834"/>
          <w:sz w:val="28"/>
          <w:szCs w:val="28"/>
          <w:lang w:val="en-GB"/>
        </w:rPr>
        <w:br/>
        <w:t>DATASET DETAILS</w:t>
      </w:r>
    </w:p>
    <w:p w14:paraId="25E6AC0E" w14:textId="77777777" w:rsidR="00BB6AB7" w:rsidRPr="00A06B4A" w:rsidRDefault="00BB6AB7" w:rsidP="00965B00">
      <w:pPr>
        <w:pStyle w:val="RowNormal"/>
        <w:tabs>
          <w:tab w:val="right" w:pos="7371"/>
        </w:tabs>
        <w:rPr>
          <w:rFonts w:ascii="Helvetica" w:hAnsi="Helvetica"/>
          <w:color w:val="009B74" w:themeColor="accent3"/>
          <w:sz w:val="28"/>
          <w:szCs w:val="28"/>
          <w:lang w:val="en-GB"/>
        </w:rPr>
      </w:pPr>
    </w:p>
    <w:p w14:paraId="1FE8A51D" w14:textId="77777777" w:rsidR="00AD6B0D" w:rsidRPr="00A06B4A" w:rsidRDefault="00AD6B0D" w:rsidP="00AD6B0D">
      <w:pPr>
        <w:pStyle w:val="RowNormal"/>
        <w:tabs>
          <w:tab w:val="right" w:pos="7371"/>
        </w:tabs>
        <w:rPr>
          <w:rFonts w:ascii="Helvetica" w:hAnsi="Helvetica"/>
          <w:color w:val="auto"/>
          <w:szCs w:val="22"/>
        </w:rPr>
      </w:pPr>
      <w:proofErr w:type="spellStart"/>
      <w:r w:rsidRPr="00A06B4A">
        <w:rPr>
          <w:rFonts w:ascii="Helvetica" w:hAnsi="Helvetica"/>
          <w:color w:val="auto"/>
          <w:szCs w:val="22"/>
        </w:rPr>
        <w:t>campaign_table</w:t>
      </w:r>
      <w:proofErr w:type="spellEnd"/>
    </w:p>
    <w:p w14:paraId="72DAA030" w14:textId="1827CE98" w:rsidR="0052327E" w:rsidRPr="00A06B4A" w:rsidRDefault="00AD6B0D" w:rsidP="00AD6B0D">
      <w:pPr>
        <w:pStyle w:val="RowNormal"/>
        <w:tabs>
          <w:tab w:val="right" w:pos="7371"/>
        </w:tabs>
        <w:rPr>
          <w:rFonts w:ascii="Helvetica" w:hAnsi="Helvetica"/>
          <w:color w:val="auto"/>
          <w:szCs w:val="22"/>
          <w:lang w:val="en-GB"/>
        </w:rPr>
      </w:pPr>
      <w:r w:rsidRPr="00A06B4A">
        <w:rPr>
          <w:rFonts w:ascii="Helvetica" w:hAnsi="Helvetica"/>
          <w:color w:val="auto"/>
          <w:szCs w:val="22"/>
        </w:rPr>
        <w:t xml:space="preserve">This table lists the campaigns received by each household in the study. Each household received a </w:t>
      </w:r>
      <w:r w:rsidRPr="00A06B4A">
        <w:rPr>
          <w:rFonts w:ascii="Helvetica" w:hAnsi="Helvetica"/>
          <w:color w:val="auto"/>
          <w:szCs w:val="22"/>
          <w:lang w:val="en-GB"/>
        </w:rPr>
        <w:t>different set of campaigns.</w:t>
      </w:r>
    </w:p>
    <w:p w14:paraId="0BE30FD0" w14:textId="3D8D75A5" w:rsidR="004F7476" w:rsidRPr="00A06B4A" w:rsidRDefault="004F7476" w:rsidP="00AD6B0D">
      <w:pPr>
        <w:pStyle w:val="RowNormal"/>
        <w:tabs>
          <w:tab w:val="right" w:pos="7371"/>
        </w:tabs>
        <w:rPr>
          <w:rFonts w:ascii="Helvetica" w:hAnsi="Helvetica"/>
          <w:color w:val="auto"/>
          <w:szCs w:val="22"/>
          <w:lang w:val="en-GB"/>
        </w:rPr>
      </w:pPr>
      <w:r w:rsidRPr="00A06B4A">
        <w:rPr>
          <w:rFonts w:ascii="Helvetica" w:hAnsi="Helvetica"/>
          <w:noProof/>
          <w:color w:val="auto"/>
          <w:szCs w:val="22"/>
        </w:rPr>
        <w:drawing>
          <wp:inline distT="0" distB="0" distL="0" distR="0" wp14:anchorId="23BA4F18" wp14:editId="2673A4FE">
            <wp:extent cx="5763260" cy="1011555"/>
            <wp:effectExtent l="0" t="0" r="2540" b="4445"/>
            <wp:docPr id="7183" name="Picture 7183" descr="Macintosh HD:Users:ameliar:Desktop:Screen Shot 2014-09-15 at 5.0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meliar:Desktop:Screen Shot 2014-09-15 at 5.04.1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260" cy="1011555"/>
                    </a:xfrm>
                    <a:prstGeom prst="rect">
                      <a:avLst/>
                    </a:prstGeom>
                    <a:noFill/>
                    <a:ln>
                      <a:noFill/>
                    </a:ln>
                  </pic:spPr>
                </pic:pic>
              </a:graphicData>
            </a:graphic>
          </wp:inline>
        </w:drawing>
      </w:r>
    </w:p>
    <w:p w14:paraId="1B963D00" w14:textId="77777777" w:rsidR="004F7476" w:rsidRPr="00A06B4A" w:rsidRDefault="004F7476" w:rsidP="00AD6B0D">
      <w:pPr>
        <w:pStyle w:val="RowNormal"/>
        <w:tabs>
          <w:tab w:val="right" w:pos="7371"/>
        </w:tabs>
        <w:rPr>
          <w:rFonts w:ascii="Helvetica" w:hAnsi="Helvetica"/>
          <w:color w:val="auto"/>
          <w:szCs w:val="22"/>
          <w:lang w:val="en-GB"/>
        </w:rPr>
      </w:pPr>
    </w:p>
    <w:p w14:paraId="54E1F5F0" w14:textId="77777777" w:rsidR="004F7476" w:rsidRPr="00A06B4A" w:rsidRDefault="004F7476" w:rsidP="004F7476">
      <w:pPr>
        <w:pStyle w:val="RowNormal"/>
        <w:tabs>
          <w:tab w:val="right" w:pos="7371"/>
        </w:tabs>
        <w:rPr>
          <w:rFonts w:ascii="Helvetica" w:hAnsi="Helvetica"/>
          <w:color w:val="auto"/>
          <w:szCs w:val="22"/>
        </w:rPr>
      </w:pPr>
      <w:proofErr w:type="spellStart"/>
      <w:r w:rsidRPr="00A06B4A">
        <w:rPr>
          <w:rFonts w:ascii="Helvetica" w:hAnsi="Helvetica"/>
          <w:color w:val="auto"/>
          <w:szCs w:val="22"/>
        </w:rPr>
        <w:t>campaign_desc</w:t>
      </w:r>
      <w:proofErr w:type="spellEnd"/>
    </w:p>
    <w:p w14:paraId="2DA5DE80" w14:textId="6BB6DEAD" w:rsidR="004F7476" w:rsidRPr="00A06B4A" w:rsidRDefault="004F7476" w:rsidP="004F7476">
      <w:pPr>
        <w:pStyle w:val="RowNormal"/>
        <w:tabs>
          <w:tab w:val="right" w:pos="7371"/>
        </w:tabs>
        <w:rPr>
          <w:rFonts w:ascii="Helvetica" w:hAnsi="Helvetica"/>
          <w:color w:val="auto"/>
          <w:szCs w:val="22"/>
          <w:lang w:val="en-GB"/>
        </w:rPr>
      </w:pPr>
      <w:r w:rsidRPr="00A06B4A">
        <w:rPr>
          <w:rFonts w:ascii="Helvetica" w:hAnsi="Helvetica"/>
          <w:color w:val="auto"/>
          <w:szCs w:val="22"/>
        </w:rPr>
        <w:t xml:space="preserve">This table gives the length of time for which a campaign runs. So, any coupons received as part of a </w:t>
      </w:r>
      <w:r w:rsidRPr="00A06B4A">
        <w:rPr>
          <w:rFonts w:ascii="Helvetica" w:hAnsi="Helvetica"/>
          <w:color w:val="auto"/>
          <w:szCs w:val="22"/>
          <w:lang w:val="en-GB"/>
        </w:rPr>
        <w:t>campaign are valid within the dates contained in this table.</w:t>
      </w:r>
    </w:p>
    <w:p w14:paraId="61897993" w14:textId="3B839D44" w:rsidR="004F7476" w:rsidRPr="00A06B4A" w:rsidRDefault="004F7476" w:rsidP="004F7476">
      <w:pPr>
        <w:pStyle w:val="RowNormal"/>
        <w:tabs>
          <w:tab w:val="right" w:pos="7371"/>
        </w:tabs>
        <w:rPr>
          <w:rFonts w:ascii="Helvetica" w:hAnsi="Helvetica"/>
          <w:color w:val="auto"/>
          <w:szCs w:val="22"/>
          <w:lang w:val="en-GB"/>
        </w:rPr>
      </w:pPr>
      <w:r w:rsidRPr="00A06B4A">
        <w:rPr>
          <w:rFonts w:ascii="Helvetica" w:hAnsi="Helvetica"/>
          <w:noProof/>
          <w:color w:val="auto"/>
          <w:szCs w:val="22"/>
        </w:rPr>
        <w:drawing>
          <wp:inline distT="0" distB="0" distL="0" distR="0" wp14:anchorId="7E9AD81F" wp14:editId="6FD0E239">
            <wp:extent cx="5763260" cy="1108075"/>
            <wp:effectExtent l="0" t="0" r="2540" b="9525"/>
            <wp:docPr id="7185" name="Picture 7185" descr="Macintosh HD:Users:ameliar:Desktop:Screen Shot 2014-09-15 at 5.06.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meliar:Desktop:Screen Shot 2014-09-15 at 5.06.1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260" cy="1108075"/>
                    </a:xfrm>
                    <a:prstGeom prst="rect">
                      <a:avLst/>
                    </a:prstGeom>
                    <a:noFill/>
                    <a:ln>
                      <a:noFill/>
                    </a:ln>
                  </pic:spPr>
                </pic:pic>
              </a:graphicData>
            </a:graphic>
          </wp:inline>
        </w:drawing>
      </w:r>
    </w:p>
    <w:p w14:paraId="10A69495" w14:textId="77777777" w:rsidR="004F7476" w:rsidRPr="00A06B4A" w:rsidRDefault="004F7476" w:rsidP="004F7476">
      <w:pPr>
        <w:pStyle w:val="RowNormal"/>
        <w:tabs>
          <w:tab w:val="right" w:pos="7371"/>
        </w:tabs>
        <w:rPr>
          <w:rFonts w:ascii="Helvetica" w:hAnsi="Helvetica"/>
          <w:color w:val="auto"/>
          <w:szCs w:val="22"/>
          <w:lang w:val="en-GB"/>
        </w:rPr>
      </w:pPr>
    </w:p>
    <w:p w14:paraId="3F643C85" w14:textId="77777777" w:rsidR="004F7476" w:rsidRPr="00A06B4A" w:rsidRDefault="004F7476" w:rsidP="004F7476">
      <w:pPr>
        <w:pStyle w:val="RowNormal"/>
        <w:tabs>
          <w:tab w:val="right" w:pos="7371"/>
        </w:tabs>
        <w:rPr>
          <w:rFonts w:ascii="Helvetica" w:hAnsi="Helvetica"/>
          <w:color w:val="auto"/>
          <w:szCs w:val="22"/>
        </w:rPr>
      </w:pPr>
      <w:r w:rsidRPr="00A06B4A">
        <w:rPr>
          <w:rFonts w:ascii="Helvetica" w:hAnsi="Helvetica"/>
          <w:color w:val="auto"/>
          <w:szCs w:val="22"/>
        </w:rPr>
        <w:t>product</w:t>
      </w:r>
    </w:p>
    <w:p w14:paraId="619EC708" w14:textId="67BCBBD6" w:rsidR="004F7476" w:rsidRPr="00A06B4A" w:rsidRDefault="004F7476" w:rsidP="004F7476">
      <w:pPr>
        <w:pStyle w:val="RowNormal"/>
        <w:tabs>
          <w:tab w:val="right" w:pos="7371"/>
        </w:tabs>
        <w:rPr>
          <w:rFonts w:ascii="Helvetica" w:hAnsi="Helvetica"/>
          <w:color w:val="auto"/>
          <w:szCs w:val="22"/>
          <w:lang w:val="en-GB"/>
        </w:rPr>
      </w:pPr>
      <w:r w:rsidRPr="00A06B4A">
        <w:rPr>
          <w:rFonts w:ascii="Helvetica" w:hAnsi="Helvetica"/>
          <w:color w:val="auto"/>
          <w:szCs w:val="22"/>
        </w:rPr>
        <w:t xml:space="preserve">This table contains information on each product sold such as type of product, national or private label and a </w:t>
      </w:r>
      <w:r w:rsidRPr="00A06B4A">
        <w:rPr>
          <w:rFonts w:ascii="Helvetica" w:hAnsi="Helvetica"/>
          <w:color w:val="auto"/>
          <w:szCs w:val="22"/>
          <w:lang w:val="en-GB"/>
        </w:rPr>
        <w:t>brand identifier.</w:t>
      </w:r>
    </w:p>
    <w:p w14:paraId="4E7EF15C" w14:textId="41A2EBE4" w:rsidR="004F7476" w:rsidRPr="00A06B4A" w:rsidRDefault="004F7476" w:rsidP="004F7476">
      <w:pPr>
        <w:pStyle w:val="RowNormal"/>
        <w:tabs>
          <w:tab w:val="right" w:pos="7371"/>
        </w:tabs>
        <w:rPr>
          <w:rFonts w:ascii="Helvetica" w:hAnsi="Helvetica"/>
          <w:color w:val="auto"/>
          <w:szCs w:val="22"/>
          <w:lang w:val="en-GB"/>
        </w:rPr>
      </w:pPr>
      <w:r w:rsidRPr="00A06B4A">
        <w:rPr>
          <w:rFonts w:ascii="Helvetica" w:hAnsi="Helvetica"/>
          <w:noProof/>
          <w:color w:val="auto"/>
          <w:szCs w:val="22"/>
        </w:rPr>
        <w:drawing>
          <wp:inline distT="0" distB="0" distL="0" distR="0" wp14:anchorId="1096EBA0" wp14:editId="13C9D952">
            <wp:extent cx="5763260" cy="1496060"/>
            <wp:effectExtent l="0" t="0" r="2540" b="2540"/>
            <wp:docPr id="7186" name="Picture 7186" descr="Macintosh HD:Users:ameliar:Desktop:Screen Shot 2014-09-15 at 5.06.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meliar:Desktop:Screen Shot 2014-09-15 at 5.06.3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260" cy="1496060"/>
                    </a:xfrm>
                    <a:prstGeom prst="rect">
                      <a:avLst/>
                    </a:prstGeom>
                    <a:noFill/>
                    <a:ln>
                      <a:noFill/>
                    </a:ln>
                  </pic:spPr>
                </pic:pic>
              </a:graphicData>
            </a:graphic>
          </wp:inline>
        </w:drawing>
      </w:r>
    </w:p>
    <w:p w14:paraId="22406026" w14:textId="77777777" w:rsidR="004F7476" w:rsidRPr="00A06B4A" w:rsidRDefault="004F7476" w:rsidP="004F7476">
      <w:pPr>
        <w:pStyle w:val="RowNormal"/>
        <w:tabs>
          <w:tab w:val="right" w:pos="7371"/>
        </w:tabs>
        <w:rPr>
          <w:rFonts w:ascii="Helvetica" w:hAnsi="Helvetica"/>
          <w:color w:val="auto"/>
          <w:szCs w:val="22"/>
          <w:lang w:val="en-GB"/>
        </w:rPr>
      </w:pPr>
    </w:p>
    <w:p w14:paraId="190FDC7E" w14:textId="77777777" w:rsidR="004F7476" w:rsidRPr="00A06B4A" w:rsidRDefault="004F7476" w:rsidP="004F7476">
      <w:pPr>
        <w:pStyle w:val="RowNormal"/>
        <w:tabs>
          <w:tab w:val="right" w:pos="7371"/>
        </w:tabs>
        <w:rPr>
          <w:rFonts w:ascii="Helvetica" w:hAnsi="Helvetica"/>
          <w:color w:val="auto"/>
          <w:szCs w:val="22"/>
        </w:rPr>
      </w:pPr>
      <w:r w:rsidRPr="00A06B4A">
        <w:rPr>
          <w:rFonts w:ascii="Helvetica" w:hAnsi="Helvetica"/>
          <w:color w:val="auto"/>
          <w:szCs w:val="22"/>
        </w:rPr>
        <w:t>coupon</w:t>
      </w:r>
    </w:p>
    <w:p w14:paraId="3678B5C7" w14:textId="481F6CAF" w:rsidR="004F7476" w:rsidRPr="00A06B4A" w:rsidRDefault="004F7476" w:rsidP="004F7476">
      <w:pPr>
        <w:pStyle w:val="RowNormal"/>
        <w:tabs>
          <w:tab w:val="right" w:pos="7371"/>
        </w:tabs>
        <w:rPr>
          <w:rFonts w:ascii="Helvetica" w:hAnsi="Helvetica"/>
          <w:color w:val="auto"/>
          <w:szCs w:val="22"/>
        </w:rPr>
      </w:pPr>
      <w:r w:rsidRPr="00A06B4A">
        <w:rPr>
          <w:rFonts w:ascii="Helvetica" w:hAnsi="Helvetica"/>
          <w:color w:val="auto"/>
          <w:szCs w:val="22"/>
        </w:rPr>
        <w:t>This table lists all the coupons sent to customers as part of a campaign, as well as the products for which each coupon is redeemable. Some coupons are redeemable for multiple products. One example is a coupon for any private label frozen vegetable. There are a large number of products where this coupon could be redeemed.</w:t>
      </w:r>
    </w:p>
    <w:p w14:paraId="7899600B" w14:textId="77777777" w:rsidR="004F7476" w:rsidRPr="00A06B4A" w:rsidRDefault="004F7476" w:rsidP="004F7476">
      <w:pPr>
        <w:pStyle w:val="RowNormal"/>
        <w:tabs>
          <w:tab w:val="right" w:pos="7371"/>
        </w:tabs>
        <w:rPr>
          <w:rFonts w:ascii="Helvetica" w:hAnsi="Helvetica"/>
          <w:color w:val="auto"/>
          <w:szCs w:val="22"/>
        </w:rPr>
      </w:pPr>
    </w:p>
    <w:p w14:paraId="0CB2D0E6" w14:textId="79628BE2" w:rsidR="004F7476" w:rsidRPr="00A06B4A" w:rsidRDefault="004F7476" w:rsidP="004F7476">
      <w:pPr>
        <w:pStyle w:val="RowNormal"/>
        <w:tabs>
          <w:tab w:val="right" w:pos="7371"/>
        </w:tabs>
        <w:rPr>
          <w:rFonts w:ascii="Helvetica" w:hAnsi="Helvetica"/>
          <w:color w:val="auto"/>
          <w:szCs w:val="22"/>
        </w:rPr>
      </w:pPr>
      <w:r w:rsidRPr="00A06B4A">
        <w:rPr>
          <w:rFonts w:ascii="Helvetica" w:hAnsi="Helvetica"/>
          <w:color w:val="auto"/>
          <w:szCs w:val="22"/>
        </w:rPr>
        <w:t xml:space="preserve">For campaign </w:t>
      </w:r>
      <w:proofErr w:type="spellStart"/>
      <w:r w:rsidRPr="00A06B4A">
        <w:rPr>
          <w:rFonts w:ascii="Helvetica" w:hAnsi="Helvetica"/>
          <w:color w:val="auto"/>
          <w:szCs w:val="22"/>
        </w:rPr>
        <w:t>TypeA</w:t>
      </w:r>
      <w:proofErr w:type="spellEnd"/>
      <w:r w:rsidRPr="00A06B4A">
        <w:rPr>
          <w:rFonts w:ascii="Helvetica" w:hAnsi="Helvetica"/>
          <w:color w:val="auto"/>
          <w:szCs w:val="22"/>
        </w:rPr>
        <w:t xml:space="preserve">, this table provides the pool of possible coupons. Each customer participating in a </w:t>
      </w:r>
      <w:proofErr w:type="spellStart"/>
      <w:r w:rsidRPr="00A06B4A">
        <w:rPr>
          <w:rFonts w:ascii="Helvetica" w:hAnsi="Helvetica"/>
          <w:color w:val="auto"/>
          <w:szCs w:val="22"/>
        </w:rPr>
        <w:t>TypeA</w:t>
      </w:r>
      <w:proofErr w:type="spellEnd"/>
      <w:r w:rsidRPr="00A06B4A">
        <w:rPr>
          <w:rFonts w:ascii="Helvetica" w:hAnsi="Helvetica"/>
          <w:color w:val="auto"/>
          <w:szCs w:val="22"/>
        </w:rPr>
        <w:t xml:space="preserve"> campaign received 16 coupons out of the pool. The 16 coupons were selected based on the customer’s prior purchase behavior. Identifying the specific 16 coupons that each customer received is outside the scope of this database.</w:t>
      </w:r>
    </w:p>
    <w:p w14:paraId="549D5C07" w14:textId="77777777" w:rsidR="004F7476" w:rsidRPr="00A06B4A" w:rsidRDefault="004F7476" w:rsidP="004F7476">
      <w:pPr>
        <w:pStyle w:val="RowNormal"/>
        <w:tabs>
          <w:tab w:val="right" w:pos="7371"/>
        </w:tabs>
        <w:rPr>
          <w:rFonts w:ascii="Helvetica" w:hAnsi="Helvetica"/>
          <w:color w:val="auto"/>
          <w:szCs w:val="22"/>
        </w:rPr>
      </w:pPr>
    </w:p>
    <w:p w14:paraId="5BBAD006" w14:textId="43D01CB7" w:rsidR="004F7476" w:rsidRPr="00A06B4A" w:rsidRDefault="004F7476" w:rsidP="00965B00">
      <w:pPr>
        <w:pStyle w:val="RowNormal"/>
        <w:tabs>
          <w:tab w:val="right" w:pos="7371"/>
        </w:tabs>
        <w:rPr>
          <w:rFonts w:ascii="Helvetica" w:hAnsi="Helvetica"/>
          <w:color w:val="auto"/>
          <w:szCs w:val="22"/>
          <w:lang w:val="en-GB"/>
        </w:rPr>
      </w:pPr>
      <w:r w:rsidRPr="00A06B4A">
        <w:rPr>
          <w:rFonts w:ascii="Helvetica" w:hAnsi="Helvetica"/>
          <w:color w:val="auto"/>
          <w:szCs w:val="22"/>
        </w:rPr>
        <w:t xml:space="preserve">For campaign </w:t>
      </w:r>
      <w:proofErr w:type="spellStart"/>
      <w:r w:rsidRPr="00A06B4A">
        <w:rPr>
          <w:rFonts w:ascii="Helvetica" w:hAnsi="Helvetica"/>
          <w:color w:val="auto"/>
          <w:szCs w:val="22"/>
        </w:rPr>
        <w:t>TypeB</w:t>
      </w:r>
      <w:proofErr w:type="spellEnd"/>
      <w:r w:rsidRPr="00A06B4A">
        <w:rPr>
          <w:rFonts w:ascii="Helvetica" w:hAnsi="Helvetica"/>
          <w:color w:val="auto"/>
          <w:szCs w:val="22"/>
        </w:rPr>
        <w:t xml:space="preserve"> and </w:t>
      </w:r>
      <w:proofErr w:type="spellStart"/>
      <w:r w:rsidRPr="00A06B4A">
        <w:rPr>
          <w:rFonts w:ascii="Helvetica" w:hAnsi="Helvetica"/>
          <w:color w:val="auto"/>
          <w:szCs w:val="22"/>
        </w:rPr>
        <w:t>TypeC</w:t>
      </w:r>
      <w:proofErr w:type="spellEnd"/>
      <w:r w:rsidRPr="00A06B4A">
        <w:rPr>
          <w:rFonts w:ascii="Helvetica" w:hAnsi="Helvetica"/>
          <w:color w:val="auto"/>
          <w:szCs w:val="22"/>
        </w:rPr>
        <w:t xml:space="preserve">, all customers participating in a campaign receives all coupons pertaining </w:t>
      </w:r>
      <w:r w:rsidRPr="00A06B4A">
        <w:rPr>
          <w:rFonts w:ascii="Helvetica" w:hAnsi="Helvetica"/>
          <w:color w:val="auto"/>
          <w:szCs w:val="22"/>
          <w:lang w:val="en-GB"/>
        </w:rPr>
        <w:t>to that campaign.</w:t>
      </w:r>
    </w:p>
    <w:p w14:paraId="64C3F901" w14:textId="19E3334E" w:rsidR="004F7476" w:rsidRPr="00A06B4A" w:rsidRDefault="004F7476" w:rsidP="00965B00">
      <w:pPr>
        <w:pStyle w:val="RowNormal"/>
        <w:tabs>
          <w:tab w:val="right" w:pos="7371"/>
        </w:tabs>
        <w:rPr>
          <w:rFonts w:ascii="Helvetica" w:hAnsi="Helvetica"/>
          <w:color w:val="auto"/>
          <w:szCs w:val="22"/>
          <w:lang w:val="en-GB"/>
        </w:rPr>
      </w:pPr>
      <w:r w:rsidRPr="00A06B4A">
        <w:rPr>
          <w:rFonts w:ascii="Helvetica" w:hAnsi="Helvetica"/>
          <w:noProof/>
          <w:color w:val="auto"/>
          <w:szCs w:val="22"/>
        </w:rPr>
        <w:drawing>
          <wp:anchor distT="0" distB="0" distL="114300" distR="114300" simplePos="0" relativeHeight="251784192" behindDoc="0" locked="0" layoutInCell="1" allowOverlap="1" wp14:anchorId="59CA8FA7" wp14:editId="3C3401BE">
            <wp:simplePos x="0" y="0"/>
            <wp:positionH relativeFrom="column">
              <wp:posOffset>-76200</wp:posOffset>
            </wp:positionH>
            <wp:positionV relativeFrom="paragraph">
              <wp:posOffset>82550</wp:posOffset>
            </wp:positionV>
            <wp:extent cx="5763260" cy="969645"/>
            <wp:effectExtent l="0" t="0" r="2540" b="0"/>
            <wp:wrapNone/>
            <wp:docPr id="7187" name="Picture 7187" descr="Macintosh HD:Users:ameliar:Desktop:Screen Shot 2014-09-15 at 5.0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meliar:Desktop:Screen Shot 2014-09-15 at 5.08.0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260" cy="969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1A4297" w14:textId="77777777" w:rsidR="004A5871" w:rsidRPr="00A06B4A" w:rsidRDefault="004A5871" w:rsidP="004A5871">
      <w:pPr>
        <w:pStyle w:val="RowNormal"/>
        <w:tabs>
          <w:tab w:val="right" w:pos="7371"/>
        </w:tabs>
        <w:rPr>
          <w:rFonts w:ascii="Helvetica" w:hAnsi="Helvetica"/>
          <w:color w:val="009B74" w:themeColor="accent3"/>
          <w:sz w:val="28"/>
          <w:szCs w:val="28"/>
          <w:lang w:val="en-GB"/>
        </w:rPr>
      </w:pPr>
      <w:r w:rsidRPr="00A06B4A">
        <w:rPr>
          <w:rFonts w:ascii="Helvetica" w:hAnsi="Helvetica"/>
          <w:color w:val="009B74" w:themeColor="accent3"/>
          <w:sz w:val="28"/>
          <w:szCs w:val="28"/>
          <w:lang w:val="en-GB"/>
        </w:rPr>
        <w:lastRenderedPageBreak/>
        <w:t xml:space="preserve">THE COMPLETE JOURNEY: </w:t>
      </w:r>
      <w:r w:rsidRPr="00A06B4A">
        <w:rPr>
          <w:rFonts w:ascii="Helvetica" w:hAnsi="Helvetica"/>
          <w:color w:val="009B74" w:themeColor="accent3"/>
          <w:sz w:val="28"/>
          <w:szCs w:val="28"/>
          <w:lang w:val="en-GB"/>
        </w:rPr>
        <w:br/>
        <w:t>DATASET DETAILS</w:t>
      </w:r>
    </w:p>
    <w:p w14:paraId="0E7978F8" w14:textId="77777777" w:rsidR="004A5871" w:rsidRPr="00A06B4A" w:rsidRDefault="004A5871" w:rsidP="004A5871">
      <w:pPr>
        <w:pStyle w:val="RowNormal"/>
        <w:tabs>
          <w:tab w:val="right" w:pos="7371"/>
        </w:tabs>
        <w:rPr>
          <w:rFonts w:ascii="Helvetica" w:hAnsi="Helvetica"/>
          <w:color w:val="009B74" w:themeColor="accent3"/>
          <w:sz w:val="28"/>
          <w:szCs w:val="28"/>
          <w:lang w:val="en-GB"/>
        </w:rPr>
      </w:pPr>
    </w:p>
    <w:p w14:paraId="6CAA5874" w14:textId="77777777" w:rsidR="004F7476" w:rsidRPr="00A06B4A" w:rsidRDefault="004F7476" w:rsidP="004F7476">
      <w:pPr>
        <w:pStyle w:val="RowNormal"/>
        <w:tabs>
          <w:tab w:val="right" w:pos="7371"/>
        </w:tabs>
        <w:rPr>
          <w:rFonts w:ascii="Helvetica" w:hAnsi="Helvetica"/>
          <w:color w:val="auto"/>
          <w:szCs w:val="22"/>
        </w:rPr>
      </w:pPr>
      <w:proofErr w:type="spellStart"/>
      <w:r w:rsidRPr="00A06B4A">
        <w:rPr>
          <w:rFonts w:ascii="Helvetica" w:hAnsi="Helvetica"/>
          <w:color w:val="auto"/>
          <w:szCs w:val="22"/>
        </w:rPr>
        <w:t>coupon_redempt</w:t>
      </w:r>
      <w:proofErr w:type="spellEnd"/>
    </w:p>
    <w:p w14:paraId="4F6F05F7" w14:textId="5E10413E" w:rsidR="004F7476" w:rsidRPr="00A06B4A" w:rsidRDefault="004F7476" w:rsidP="004F7476">
      <w:pPr>
        <w:pStyle w:val="RowNormal"/>
        <w:tabs>
          <w:tab w:val="right" w:pos="7371"/>
        </w:tabs>
        <w:rPr>
          <w:rFonts w:ascii="Helvetica" w:hAnsi="Helvetica"/>
          <w:color w:val="auto"/>
          <w:szCs w:val="22"/>
          <w:lang w:val="en-GB"/>
        </w:rPr>
      </w:pPr>
      <w:r w:rsidRPr="00A06B4A">
        <w:rPr>
          <w:rFonts w:ascii="Helvetica" w:hAnsi="Helvetica"/>
          <w:color w:val="auto"/>
          <w:szCs w:val="22"/>
          <w:lang w:val="en-GB"/>
        </w:rPr>
        <w:t>This table identifies the coupons that each household redeemed.</w:t>
      </w:r>
    </w:p>
    <w:p w14:paraId="323397A9" w14:textId="26CDF79D" w:rsidR="004F7476" w:rsidRPr="00A06B4A" w:rsidRDefault="004A5871" w:rsidP="004F7476">
      <w:pPr>
        <w:pStyle w:val="RowNormal"/>
        <w:tabs>
          <w:tab w:val="right" w:pos="7371"/>
        </w:tabs>
        <w:rPr>
          <w:rFonts w:ascii="Helvetica" w:hAnsi="Helvetica"/>
          <w:color w:val="auto"/>
          <w:szCs w:val="22"/>
          <w:lang w:val="en-GB"/>
        </w:rPr>
      </w:pPr>
      <w:r w:rsidRPr="00A06B4A">
        <w:rPr>
          <w:rFonts w:ascii="Helvetica" w:hAnsi="Helvetica"/>
          <w:noProof/>
          <w:color w:val="auto"/>
          <w:szCs w:val="22"/>
        </w:rPr>
        <w:drawing>
          <wp:inline distT="0" distB="0" distL="0" distR="0" wp14:anchorId="1AB38CFE" wp14:editId="552C7D41">
            <wp:extent cx="5763260" cy="983615"/>
            <wp:effectExtent l="0" t="0" r="2540" b="6985"/>
            <wp:docPr id="7188" name="Picture 7188" descr="Macintosh HD:Users:ameliar:Desktop:Screen Shot 2014-09-15 at 5.09.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meliar:Desktop:Screen Shot 2014-09-15 at 5.09.12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983615"/>
                    </a:xfrm>
                    <a:prstGeom prst="rect">
                      <a:avLst/>
                    </a:prstGeom>
                    <a:noFill/>
                    <a:ln>
                      <a:noFill/>
                    </a:ln>
                  </pic:spPr>
                </pic:pic>
              </a:graphicData>
            </a:graphic>
          </wp:inline>
        </w:drawing>
      </w:r>
    </w:p>
    <w:p w14:paraId="38BECB65" w14:textId="77777777" w:rsidR="004F7476" w:rsidRPr="00A06B4A" w:rsidRDefault="004F7476" w:rsidP="004F7476">
      <w:pPr>
        <w:pStyle w:val="RowNormal"/>
        <w:tabs>
          <w:tab w:val="right" w:pos="7371"/>
        </w:tabs>
        <w:rPr>
          <w:rFonts w:ascii="Helvetica" w:hAnsi="Helvetica"/>
          <w:color w:val="auto"/>
          <w:szCs w:val="22"/>
          <w:lang w:val="en-GB"/>
        </w:rPr>
      </w:pPr>
    </w:p>
    <w:p w14:paraId="1B18869D" w14:textId="77777777" w:rsidR="004F7476" w:rsidRPr="00A06B4A" w:rsidRDefault="004F7476" w:rsidP="004F7476">
      <w:pPr>
        <w:pStyle w:val="RowNormal"/>
        <w:tabs>
          <w:tab w:val="right" w:pos="7371"/>
        </w:tabs>
        <w:rPr>
          <w:rFonts w:ascii="Helvetica" w:hAnsi="Helvetica"/>
          <w:color w:val="auto"/>
          <w:szCs w:val="22"/>
        </w:rPr>
      </w:pPr>
      <w:proofErr w:type="spellStart"/>
      <w:r w:rsidRPr="00A06B4A">
        <w:rPr>
          <w:rFonts w:ascii="Helvetica" w:hAnsi="Helvetica"/>
          <w:color w:val="auto"/>
          <w:szCs w:val="22"/>
        </w:rPr>
        <w:t>causal_data</w:t>
      </w:r>
      <w:proofErr w:type="spellEnd"/>
    </w:p>
    <w:p w14:paraId="2463E719" w14:textId="2AE44441" w:rsidR="004F7476" w:rsidRPr="00A06B4A" w:rsidRDefault="004F7476" w:rsidP="004F7476">
      <w:pPr>
        <w:pStyle w:val="RowNormal"/>
        <w:tabs>
          <w:tab w:val="right" w:pos="7371"/>
        </w:tabs>
        <w:rPr>
          <w:rFonts w:ascii="Helvetica" w:hAnsi="Helvetica"/>
          <w:color w:val="auto"/>
          <w:szCs w:val="22"/>
          <w:lang w:val="en-GB"/>
        </w:rPr>
      </w:pPr>
      <w:r w:rsidRPr="00A06B4A">
        <w:rPr>
          <w:rFonts w:ascii="Helvetica" w:hAnsi="Helvetica"/>
          <w:color w:val="auto"/>
          <w:szCs w:val="22"/>
        </w:rPr>
        <w:t>This table signifies whether a given product was featured in the weekly mailer or was part of an</w:t>
      </w:r>
      <w:r w:rsidR="00ED4508" w:rsidRPr="00A06B4A">
        <w:rPr>
          <w:rFonts w:ascii="Helvetica" w:hAnsi="Helvetica"/>
          <w:noProof/>
          <w:color w:val="auto"/>
          <w:szCs w:val="22"/>
        </w:rPr>
        <w:drawing>
          <wp:inline distT="0" distB="0" distL="0" distR="0" wp14:anchorId="121B417D" wp14:editId="5BBDB15B">
            <wp:extent cx="5763260" cy="5957570"/>
            <wp:effectExtent l="0" t="0" r="2540" b="11430"/>
            <wp:docPr id="7189" name="Picture 7189" descr="Macintosh HD:Users:ameliar:Desktop:Screen Shot 2014-09-15 at 5.0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meliar:Desktop:Screen Shot 2014-09-15 at 5.09.3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5957570"/>
                    </a:xfrm>
                    <a:prstGeom prst="rect">
                      <a:avLst/>
                    </a:prstGeom>
                    <a:noFill/>
                    <a:ln>
                      <a:noFill/>
                    </a:ln>
                  </pic:spPr>
                </pic:pic>
              </a:graphicData>
            </a:graphic>
          </wp:inline>
        </w:drawing>
      </w:r>
      <w:r w:rsidRPr="00A06B4A">
        <w:rPr>
          <w:rFonts w:ascii="Helvetica" w:hAnsi="Helvetica"/>
          <w:color w:val="auto"/>
          <w:szCs w:val="22"/>
        </w:rPr>
        <w:t xml:space="preserve"> in-store</w:t>
      </w:r>
      <w:r w:rsidR="004A5871" w:rsidRPr="00A06B4A">
        <w:rPr>
          <w:rFonts w:ascii="Helvetica" w:hAnsi="Helvetica"/>
          <w:color w:val="auto"/>
          <w:szCs w:val="22"/>
        </w:rPr>
        <w:t xml:space="preserve"> </w:t>
      </w:r>
      <w:r w:rsidRPr="00A06B4A">
        <w:rPr>
          <w:rFonts w:ascii="Helvetica" w:hAnsi="Helvetica"/>
          <w:color w:val="auto"/>
          <w:szCs w:val="22"/>
          <w:lang w:val="en-GB"/>
        </w:rPr>
        <w:t>display (other than regular product placement).</w:t>
      </w:r>
    </w:p>
    <w:p w14:paraId="0A8DA3EE" w14:textId="3941C30B" w:rsidR="004F7476" w:rsidRPr="00A06B4A" w:rsidRDefault="004F7476" w:rsidP="004F7476">
      <w:pPr>
        <w:pStyle w:val="RowNormal"/>
        <w:tabs>
          <w:tab w:val="right" w:pos="7371"/>
        </w:tabs>
        <w:rPr>
          <w:rFonts w:ascii="Helvetica" w:hAnsi="Helvetica"/>
          <w:color w:val="auto"/>
          <w:szCs w:val="22"/>
          <w:lang w:val="en-GB"/>
        </w:rPr>
      </w:pPr>
    </w:p>
    <w:p w14:paraId="6FC2D9B0" w14:textId="77777777" w:rsidR="004A5871" w:rsidRPr="00A06B4A" w:rsidRDefault="004A5871" w:rsidP="004F7476">
      <w:pPr>
        <w:pStyle w:val="RowNormal"/>
        <w:tabs>
          <w:tab w:val="right" w:pos="7371"/>
        </w:tabs>
        <w:rPr>
          <w:rFonts w:ascii="Helvetica" w:hAnsi="Helvetica"/>
          <w:color w:val="auto"/>
          <w:szCs w:val="22"/>
          <w:lang w:val="en-GB"/>
        </w:rPr>
      </w:pPr>
    </w:p>
    <w:p w14:paraId="21263345" w14:textId="77777777" w:rsidR="004A5871" w:rsidRPr="00A06B4A" w:rsidRDefault="004A5871" w:rsidP="004F7476">
      <w:pPr>
        <w:pStyle w:val="RowNormal"/>
        <w:tabs>
          <w:tab w:val="right" w:pos="7371"/>
        </w:tabs>
        <w:rPr>
          <w:rFonts w:ascii="Helvetica" w:hAnsi="Helvetica"/>
          <w:color w:val="auto"/>
          <w:szCs w:val="22"/>
          <w:lang w:val="en-GB"/>
        </w:rPr>
      </w:pPr>
    </w:p>
    <w:p w14:paraId="65227AF6" w14:textId="446B6EA2" w:rsidR="004A5871" w:rsidRPr="00A06B4A" w:rsidRDefault="004A5871" w:rsidP="004A5871">
      <w:pPr>
        <w:pStyle w:val="RowNormal"/>
        <w:tabs>
          <w:tab w:val="right" w:pos="7371"/>
        </w:tabs>
        <w:rPr>
          <w:rFonts w:ascii="Helvetica" w:hAnsi="Helvetica"/>
          <w:b/>
          <w:bCs/>
          <w:color w:val="4C4834"/>
          <w:sz w:val="28"/>
          <w:szCs w:val="28"/>
          <w:lang w:val="en-GB"/>
        </w:rPr>
      </w:pPr>
      <w:r w:rsidRPr="00A06B4A">
        <w:rPr>
          <w:rFonts w:ascii="Helvetica" w:hAnsi="Helvetica"/>
          <w:b/>
          <w:bCs/>
          <w:color w:val="4C4834"/>
          <w:sz w:val="28"/>
          <w:szCs w:val="28"/>
          <w:lang w:val="en-GB"/>
        </w:rPr>
        <w:t xml:space="preserve">THE COMPLETE JOURNEY: </w:t>
      </w:r>
      <w:r w:rsidRPr="00A06B4A">
        <w:rPr>
          <w:rFonts w:ascii="Helvetica" w:hAnsi="Helvetica"/>
          <w:b/>
          <w:bCs/>
          <w:color w:val="4C4834"/>
          <w:sz w:val="28"/>
          <w:szCs w:val="28"/>
          <w:lang w:val="en-GB"/>
        </w:rPr>
        <w:br/>
        <w:t>CASE STUDY</w:t>
      </w:r>
    </w:p>
    <w:p w14:paraId="51899B22" w14:textId="77777777" w:rsidR="004A5871" w:rsidRPr="00A06B4A" w:rsidRDefault="004A5871" w:rsidP="004F7476">
      <w:pPr>
        <w:pStyle w:val="RowNormal"/>
        <w:tabs>
          <w:tab w:val="right" w:pos="7371"/>
        </w:tabs>
        <w:rPr>
          <w:rFonts w:ascii="Helvetica" w:hAnsi="Helvetica"/>
          <w:color w:val="auto"/>
          <w:szCs w:val="22"/>
          <w:lang w:val="en-GB"/>
        </w:rPr>
      </w:pPr>
    </w:p>
    <w:p w14:paraId="627E6571" w14:textId="18A68732" w:rsidR="004A5871" w:rsidRPr="00A06B4A" w:rsidRDefault="004A5871" w:rsidP="004A5871">
      <w:pPr>
        <w:pStyle w:val="RowNormal"/>
        <w:tabs>
          <w:tab w:val="right" w:pos="7371"/>
        </w:tabs>
        <w:rPr>
          <w:rFonts w:ascii="Helvetica" w:hAnsi="Helvetica"/>
          <w:color w:val="auto"/>
          <w:szCs w:val="22"/>
        </w:rPr>
      </w:pPr>
      <w:r w:rsidRPr="00A06B4A">
        <w:rPr>
          <w:rFonts w:ascii="Helvetica" w:hAnsi="Helvetica"/>
          <w:color w:val="auto"/>
          <w:szCs w:val="22"/>
        </w:rPr>
        <w:t xml:space="preserve">John Smith is a valued customer at a national grocery retailer for which we have detailed transaction data. Throughout all the tables in the database, he is identified with a </w:t>
      </w:r>
      <w:proofErr w:type="spellStart"/>
      <w:r w:rsidRPr="00A06B4A">
        <w:rPr>
          <w:rFonts w:ascii="Helvetica" w:hAnsi="Helvetica"/>
          <w:color w:val="auto"/>
          <w:szCs w:val="22"/>
        </w:rPr>
        <w:t>household_key</w:t>
      </w:r>
      <w:proofErr w:type="spellEnd"/>
      <w:r w:rsidRPr="00A06B4A">
        <w:rPr>
          <w:rFonts w:ascii="Helvetica" w:hAnsi="Helvetica"/>
          <w:color w:val="auto"/>
          <w:szCs w:val="22"/>
        </w:rPr>
        <w:t xml:space="preserve"> of 208.</w:t>
      </w:r>
    </w:p>
    <w:p w14:paraId="32D8FD7F" w14:textId="10DC1CCF" w:rsidR="00FB736E" w:rsidRPr="00A06B4A" w:rsidRDefault="00FB736E" w:rsidP="004A5871">
      <w:pPr>
        <w:pStyle w:val="RowNormal"/>
        <w:tabs>
          <w:tab w:val="right" w:pos="7371"/>
        </w:tabs>
        <w:rPr>
          <w:rFonts w:ascii="Helvetica" w:hAnsi="Helvetica"/>
          <w:color w:val="auto"/>
          <w:szCs w:val="22"/>
        </w:rPr>
      </w:pPr>
    </w:p>
    <w:p w14:paraId="479D5AC3" w14:textId="77777777" w:rsidR="004A5871" w:rsidRPr="00A06B4A" w:rsidRDefault="004A5871" w:rsidP="004A5871">
      <w:pPr>
        <w:pStyle w:val="RowNormal"/>
        <w:tabs>
          <w:tab w:val="right" w:pos="7371"/>
        </w:tabs>
        <w:rPr>
          <w:rFonts w:ascii="Helvetica" w:hAnsi="Helvetica" w:cs="Arial"/>
          <w:color w:val="auto"/>
          <w:szCs w:val="22"/>
        </w:rPr>
      </w:pPr>
    </w:p>
    <w:p w14:paraId="2711429E" w14:textId="32AF32FB" w:rsidR="004A5871" w:rsidRPr="00A06B4A" w:rsidRDefault="004A5871" w:rsidP="004A5871">
      <w:pPr>
        <w:pStyle w:val="RowNormal"/>
        <w:tabs>
          <w:tab w:val="right" w:pos="7371"/>
        </w:tabs>
        <w:rPr>
          <w:rFonts w:ascii="Helvetica" w:hAnsi="Helvetica" w:cs="Arial"/>
          <w:color w:val="auto"/>
          <w:szCs w:val="22"/>
          <w:lang w:val="en-GB"/>
        </w:rPr>
      </w:pPr>
      <w:r w:rsidRPr="00A06B4A">
        <w:rPr>
          <w:rFonts w:ascii="Helvetica" w:hAnsi="Helvetica" w:cs="Arial"/>
          <w:color w:val="auto"/>
          <w:szCs w:val="22"/>
        </w:rPr>
        <w:t xml:space="preserve">To learn a little about John, we can obtain his demographic information by looking at the record in the </w:t>
      </w:r>
      <w:proofErr w:type="spellStart"/>
      <w:r w:rsidRPr="00A06B4A">
        <w:rPr>
          <w:rFonts w:ascii="Helvetica" w:hAnsi="Helvetica" w:cs="Arial"/>
          <w:color w:val="auto"/>
          <w:szCs w:val="22"/>
        </w:rPr>
        <w:t>hh_demographic</w:t>
      </w:r>
      <w:proofErr w:type="spellEnd"/>
      <w:r w:rsidRPr="00A06B4A">
        <w:rPr>
          <w:rFonts w:ascii="Helvetica" w:hAnsi="Helvetica" w:cs="Arial"/>
          <w:color w:val="auto"/>
          <w:szCs w:val="22"/>
        </w:rPr>
        <w:t xml:space="preserve"> table where </w:t>
      </w:r>
      <w:proofErr w:type="spellStart"/>
      <w:r w:rsidRPr="00A06B4A">
        <w:rPr>
          <w:rFonts w:ascii="Helvetica" w:hAnsi="Helvetica" w:cs="Arial"/>
          <w:color w:val="auto"/>
          <w:szCs w:val="22"/>
        </w:rPr>
        <w:t>household_key</w:t>
      </w:r>
      <w:proofErr w:type="spellEnd"/>
      <w:r w:rsidRPr="00A06B4A">
        <w:rPr>
          <w:rFonts w:ascii="Helvetica" w:hAnsi="Helvetica" w:cs="Arial"/>
          <w:color w:val="auto"/>
          <w:szCs w:val="22"/>
        </w:rPr>
        <w:t xml:space="preserve"> = 208. The table below shows the information we receive, and tells us that he is a homeowner, who makes between $50,000 and $74,000 a year and is between 45 and 54 </w:t>
      </w:r>
      <w:r w:rsidRPr="00A06B4A">
        <w:rPr>
          <w:rFonts w:ascii="Helvetica" w:hAnsi="Helvetica" w:cs="Arial"/>
          <w:color w:val="auto"/>
          <w:szCs w:val="22"/>
          <w:lang w:val="en-GB"/>
        </w:rPr>
        <w:t>years old.</w:t>
      </w:r>
    </w:p>
    <w:p w14:paraId="4280FDE8" w14:textId="77777777" w:rsidR="00FB736E" w:rsidRPr="00A06B4A" w:rsidRDefault="00FB736E" w:rsidP="004A5871">
      <w:pPr>
        <w:pStyle w:val="RowNormal"/>
        <w:tabs>
          <w:tab w:val="right" w:pos="7371"/>
        </w:tabs>
        <w:rPr>
          <w:rFonts w:ascii="Helvetica" w:hAnsi="Helvetica" w:cs="Arial"/>
          <w:color w:val="auto"/>
          <w:szCs w:val="22"/>
          <w:lang w:val="en-GB"/>
        </w:rPr>
      </w:pPr>
    </w:p>
    <w:p w14:paraId="31ACCDE4" w14:textId="52CEF400" w:rsidR="00FB736E" w:rsidRPr="00A06B4A" w:rsidRDefault="00FB736E" w:rsidP="004A5871">
      <w:pPr>
        <w:pStyle w:val="RowNormal"/>
        <w:tabs>
          <w:tab w:val="right" w:pos="7371"/>
        </w:tabs>
        <w:rPr>
          <w:rFonts w:ascii="Helvetica" w:hAnsi="Helvetica" w:cs="Arial"/>
          <w:color w:val="auto"/>
          <w:szCs w:val="22"/>
          <w:lang w:val="en-GB"/>
        </w:rPr>
      </w:pPr>
      <w:r w:rsidRPr="00A06B4A">
        <w:rPr>
          <w:rFonts w:ascii="Helvetica" w:hAnsi="Helvetica"/>
          <w:noProof/>
          <w:color w:val="auto"/>
          <w:szCs w:val="22"/>
        </w:rPr>
        <w:drawing>
          <wp:inline distT="0" distB="0" distL="0" distR="0" wp14:anchorId="6A714144" wp14:editId="15E1B316">
            <wp:extent cx="5763260" cy="485140"/>
            <wp:effectExtent l="0" t="0" r="2540" b="0"/>
            <wp:docPr id="7190" name="Picture 7190" descr="Macintosh HD:Users:ameliar:Desktop:Screen Shot 2014-09-15 at 5.3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meliar:Desktop:Screen Shot 2014-09-15 at 5.35.5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3260" cy="485140"/>
                    </a:xfrm>
                    <a:prstGeom prst="rect">
                      <a:avLst/>
                    </a:prstGeom>
                    <a:noFill/>
                    <a:ln>
                      <a:noFill/>
                    </a:ln>
                  </pic:spPr>
                </pic:pic>
              </a:graphicData>
            </a:graphic>
          </wp:inline>
        </w:drawing>
      </w:r>
    </w:p>
    <w:p w14:paraId="5C356404" w14:textId="77777777" w:rsidR="004A5871" w:rsidRPr="00A06B4A" w:rsidRDefault="004A5871" w:rsidP="004F7476">
      <w:pPr>
        <w:pStyle w:val="RowNormal"/>
        <w:tabs>
          <w:tab w:val="right" w:pos="7371"/>
        </w:tabs>
        <w:rPr>
          <w:rFonts w:ascii="Helvetica" w:hAnsi="Helvetica" w:cs="Arial"/>
          <w:color w:val="auto"/>
          <w:szCs w:val="22"/>
          <w:lang w:val="en-GB"/>
        </w:rPr>
      </w:pPr>
    </w:p>
    <w:p w14:paraId="074AC546" w14:textId="034A3AF3" w:rsidR="004A5871" w:rsidRPr="00A06B4A" w:rsidRDefault="00FB736E" w:rsidP="00FB736E">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 xml:space="preserve">If we look at John’s records from </w:t>
      </w:r>
      <w:proofErr w:type="spellStart"/>
      <w:r w:rsidRPr="00A06B4A">
        <w:rPr>
          <w:rFonts w:ascii="Helvetica" w:hAnsi="Helvetica" w:cs="Arial"/>
          <w:sz w:val="22"/>
          <w:szCs w:val="22"/>
          <w:lang w:val="en-US"/>
        </w:rPr>
        <w:t>campaign_table</w:t>
      </w:r>
      <w:proofErr w:type="spellEnd"/>
      <w:r w:rsidRPr="00A06B4A">
        <w:rPr>
          <w:rFonts w:ascii="Helvetica" w:hAnsi="Helvetica" w:cs="Arial"/>
          <w:sz w:val="22"/>
          <w:szCs w:val="22"/>
          <w:lang w:val="en-US"/>
        </w:rPr>
        <w:t xml:space="preserve">, we can see that he received 8 different campaigns. Five of the campaigns were </w:t>
      </w:r>
      <w:proofErr w:type="spellStart"/>
      <w:r w:rsidRPr="00A06B4A">
        <w:rPr>
          <w:rFonts w:ascii="Helvetica" w:hAnsi="Helvetica" w:cs="Arial"/>
          <w:sz w:val="22"/>
          <w:szCs w:val="22"/>
          <w:lang w:val="en-US"/>
        </w:rPr>
        <w:t>TypeA</w:t>
      </w:r>
      <w:proofErr w:type="spellEnd"/>
      <w:r w:rsidRPr="00A06B4A">
        <w:rPr>
          <w:rFonts w:ascii="Helvetica" w:hAnsi="Helvetica" w:cs="Arial"/>
          <w:sz w:val="22"/>
          <w:szCs w:val="22"/>
          <w:lang w:val="en-US"/>
        </w:rPr>
        <w:t xml:space="preserve">, and three were </w:t>
      </w:r>
      <w:proofErr w:type="spellStart"/>
      <w:r w:rsidRPr="00A06B4A">
        <w:rPr>
          <w:rFonts w:ascii="Helvetica" w:hAnsi="Helvetica" w:cs="Arial"/>
          <w:sz w:val="22"/>
          <w:szCs w:val="22"/>
          <w:lang w:val="en-US"/>
        </w:rPr>
        <w:t>TypeB</w:t>
      </w:r>
      <w:proofErr w:type="spellEnd"/>
      <w:r w:rsidRPr="00A06B4A">
        <w:rPr>
          <w:rFonts w:ascii="Helvetica" w:hAnsi="Helvetica" w:cs="Arial"/>
          <w:sz w:val="22"/>
          <w:szCs w:val="22"/>
          <w:lang w:val="en-US"/>
        </w:rPr>
        <w:t>.</w:t>
      </w:r>
    </w:p>
    <w:p w14:paraId="51C43D8A" w14:textId="68738B8C" w:rsidR="00FB736E" w:rsidRPr="00A06B4A" w:rsidRDefault="00FB736E" w:rsidP="00FB736E">
      <w:pPr>
        <w:widowControl w:val="0"/>
        <w:autoSpaceDE w:val="0"/>
        <w:autoSpaceDN w:val="0"/>
        <w:adjustRightInd w:val="0"/>
        <w:rPr>
          <w:rFonts w:ascii="Helvetica" w:hAnsi="Helvetica" w:cs="Arial"/>
          <w:sz w:val="22"/>
          <w:szCs w:val="22"/>
        </w:rPr>
      </w:pPr>
      <w:r w:rsidRPr="00A06B4A">
        <w:rPr>
          <w:rFonts w:ascii="Helvetica" w:hAnsi="Helvetica" w:cs="Arial"/>
          <w:noProof/>
          <w:szCs w:val="22"/>
          <w:lang w:val="en-US"/>
        </w:rPr>
        <w:drawing>
          <wp:inline distT="0" distB="0" distL="0" distR="0" wp14:anchorId="33BD7B1D" wp14:editId="0728C7AD">
            <wp:extent cx="3228340" cy="1884045"/>
            <wp:effectExtent l="0" t="0" r="0" b="0"/>
            <wp:docPr id="7191" name="Picture 7191" descr="Macintosh HD:Users:ameliar:Desktop:Screen Shot 2014-09-15 at 5.3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meliar:Desktop:Screen Shot 2014-09-15 at 5.36.0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8340" cy="1884045"/>
                    </a:xfrm>
                    <a:prstGeom prst="rect">
                      <a:avLst/>
                    </a:prstGeom>
                    <a:noFill/>
                    <a:ln>
                      <a:noFill/>
                    </a:ln>
                  </pic:spPr>
                </pic:pic>
              </a:graphicData>
            </a:graphic>
          </wp:inline>
        </w:drawing>
      </w:r>
    </w:p>
    <w:p w14:paraId="2EF48E7E" w14:textId="77777777" w:rsidR="00FB736E" w:rsidRPr="00A06B4A" w:rsidRDefault="00FB736E" w:rsidP="00FB736E">
      <w:pPr>
        <w:pStyle w:val="RowNormal"/>
        <w:tabs>
          <w:tab w:val="right" w:pos="7371"/>
        </w:tabs>
        <w:rPr>
          <w:rFonts w:ascii="Helvetica" w:hAnsi="Helvetica" w:cs="Arial"/>
          <w:color w:val="auto"/>
          <w:szCs w:val="22"/>
        </w:rPr>
      </w:pPr>
    </w:p>
    <w:p w14:paraId="770B4D90" w14:textId="08BABB4C" w:rsidR="00FB736E" w:rsidRPr="00A06B4A" w:rsidRDefault="00FB736E" w:rsidP="00FB736E">
      <w:pPr>
        <w:widowControl w:val="0"/>
        <w:autoSpaceDE w:val="0"/>
        <w:autoSpaceDN w:val="0"/>
        <w:adjustRightInd w:val="0"/>
        <w:rPr>
          <w:rFonts w:ascii="Helvetica" w:hAnsi="Helvetica" w:cs="Arial"/>
          <w:sz w:val="22"/>
          <w:szCs w:val="22"/>
        </w:rPr>
      </w:pPr>
      <w:r w:rsidRPr="00A06B4A">
        <w:rPr>
          <w:rFonts w:ascii="Helvetica" w:hAnsi="Helvetica" w:cs="Arial"/>
          <w:sz w:val="22"/>
          <w:szCs w:val="22"/>
          <w:lang w:val="en-US"/>
        </w:rPr>
        <w:t xml:space="preserve">These campaigns were spread out over the </w:t>
      </w:r>
      <w:proofErr w:type="gramStart"/>
      <w:r w:rsidRPr="00A06B4A">
        <w:rPr>
          <w:rFonts w:ascii="Helvetica" w:hAnsi="Helvetica" w:cs="Arial"/>
          <w:sz w:val="22"/>
          <w:szCs w:val="22"/>
          <w:lang w:val="en-US"/>
        </w:rPr>
        <w:t>2 year</w:t>
      </w:r>
      <w:proofErr w:type="gramEnd"/>
      <w:r w:rsidRPr="00A06B4A">
        <w:rPr>
          <w:rFonts w:ascii="Helvetica" w:hAnsi="Helvetica" w:cs="Arial"/>
          <w:sz w:val="22"/>
          <w:szCs w:val="22"/>
          <w:lang w:val="en-US"/>
        </w:rPr>
        <w:t xml:space="preserve"> period of the study. To understand the time periods of these campaigns, look at the records in the </w:t>
      </w:r>
      <w:proofErr w:type="spellStart"/>
      <w:r w:rsidRPr="00A06B4A">
        <w:rPr>
          <w:rFonts w:ascii="Helvetica" w:hAnsi="Helvetica" w:cs="Arial"/>
          <w:sz w:val="22"/>
          <w:szCs w:val="22"/>
          <w:lang w:val="en-US"/>
        </w:rPr>
        <w:t>campaign_desc</w:t>
      </w:r>
      <w:proofErr w:type="spellEnd"/>
      <w:r w:rsidRPr="00A06B4A">
        <w:rPr>
          <w:rFonts w:ascii="Helvetica" w:hAnsi="Helvetica" w:cs="Arial"/>
          <w:sz w:val="22"/>
          <w:szCs w:val="22"/>
          <w:lang w:val="en-US"/>
        </w:rPr>
        <w:t xml:space="preserve"> table for the campaigns listed above for John.</w:t>
      </w:r>
    </w:p>
    <w:p w14:paraId="72E9B27A" w14:textId="50A0335A" w:rsidR="00FB736E" w:rsidRPr="00A06B4A" w:rsidRDefault="00FB736E" w:rsidP="00FB736E">
      <w:pPr>
        <w:pStyle w:val="RowNormal"/>
        <w:tabs>
          <w:tab w:val="right" w:pos="7371"/>
        </w:tabs>
        <w:rPr>
          <w:rFonts w:ascii="Helvetica" w:hAnsi="Helvetica" w:cs="Arial"/>
          <w:color w:val="auto"/>
          <w:szCs w:val="22"/>
        </w:rPr>
      </w:pPr>
      <w:r w:rsidRPr="00A06B4A">
        <w:rPr>
          <w:rFonts w:ascii="Helvetica" w:hAnsi="Helvetica" w:cs="Arial"/>
          <w:noProof/>
          <w:szCs w:val="22"/>
        </w:rPr>
        <w:drawing>
          <wp:inline distT="0" distB="0" distL="0" distR="0" wp14:anchorId="2CDEE82D" wp14:editId="7E7DD013">
            <wp:extent cx="3422015" cy="1967230"/>
            <wp:effectExtent l="0" t="0" r="6985" b="0"/>
            <wp:docPr id="7192" name="Picture 7192" descr="Macintosh HD:Users:ameliar:Desktop:Screen Shot 2014-09-15 at 5.3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meliar:Desktop:Screen Shot 2014-09-15 at 5.36.4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2015" cy="1967230"/>
                    </a:xfrm>
                    <a:prstGeom prst="rect">
                      <a:avLst/>
                    </a:prstGeom>
                    <a:noFill/>
                    <a:ln>
                      <a:noFill/>
                    </a:ln>
                  </pic:spPr>
                </pic:pic>
              </a:graphicData>
            </a:graphic>
          </wp:inline>
        </w:drawing>
      </w:r>
    </w:p>
    <w:p w14:paraId="65E15E81" w14:textId="77777777" w:rsidR="00FB736E" w:rsidRPr="00A06B4A" w:rsidRDefault="00FB736E" w:rsidP="00FB736E">
      <w:pPr>
        <w:widowControl w:val="0"/>
        <w:autoSpaceDE w:val="0"/>
        <w:autoSpaceDN w:val="0"/>
        <w:adjustRightInd w:val="0"/>
        <w:rPr>
          <w:rFonts w:ascii="Helvetica" w:hAnsi="Helvetica" w:cs="Arial"/>
          <w:sz w:val="22"/>
          <w:szCs w:val="22"/>
          <w:lang w:val="en-US"/>
        </w:rPr>
      </w:pPr>
    </w:p>
    <w:p w14:paraId="11F375F9" w14:textId="77777777" w:rsidR="00FB736E" w:rsidRPr="00A06B4A" w:rsidRDefault="00FB736E" w:rsidP="00FB736E">
      <w:pPr>
        <w:widowControl w:val="0"/>
        <w:autoSpaceDE w:val="0"/>
        <w:autoSpaceDN w:val="0"/>
        <w:adjustRightInd w:val="0"/>
        <w:rPr>
          <w:rFonts w:ascii="Helvetica" w:hAnsi="Helvetica" w:cs="Arial"/>
          <w:sz w:val="22"/>
          <w:szCs w:val="22"/>
          <w:lang w:val="en-US"/>
        </w:rPr>
      </w:pPr>
    </w:p>
    <w:p w14:paraId="63CA4BA5" w14:textId="77777777" w:rsidR="00FB736E" w:rsidRPr="00A06B4A" w:rsidRDefault="00FB736E" w:rsidP="00FB736E">
      <w:pPr>
        <w:pStyle w:val="RowNormal"/>
        <w:tabs>
          <w:tab w:val="right" w:pos="7371"/>
        </w:tabs>
        <w:rPr>
          <w:rFonts w:ascii="Helvetica" w:hAnsi="Helvetica"/>
          <w:b/>
          <w:bCs/>
          <w:color w:val="4C4834"/>
          <w:sz w:val="28"/>
          <w:szCs w:val="28"/>
          <w:lang w:val="en-GB"/>
        </w:rPr>
      </w:pPr>
      <w:r w:rsidRPr="00A06B4A">
        <w:rPr>
          <w:rFonts w:ascii="Helvetica" w:hAnsi="Helvetica"/>
          <w:b/>
          <w:bCs/>
          <w:color w:val="4C4834"/>
          <w:sz w:val="28"/>
          <w:szCs w:val="28"/>
          <w:lang w:val="en-GB"/>
        </w:rPr>
        <w:lastRenderedPageBreak/>
        <w:t xml:space="preserve">THE COMPLETE JOURNEY: </w:t>
      </w:r>
      <w:r w:rsidRPr="00A06B4A">
        <w:rPr>
          <w:rFonts w:ascii="Helvetica" w:hAnsi="Helvetica"/>
          <w:b/>
          <w:bCs/>
          <w:color w:val="4C4834"/>
          <w:sz w:val="28"/>
          <w:szCs w:val="28"/>
          <w:lang w:val="en-GB"/>
        </w:rPr>
        <w:br/>
        <w:t>CASE STUDY</w:t>
      </w:r>
    </w:p>
    <w:p w14:paraId="62C4D40D" w14:textId="77777777" w:rsidR="00FB736E" w:rsidRPr="00A06B4A" w:rsidRDefault="00FB736E" w:rsidP="00FB736E">
      <w:pPr>
        <w:widowControl w:val="0"/>
        <w:autoSpaceDE w:val="0"/>
        <w:autoSpaceDN w:val="0"/>
        <w:adjustRightInd w:val="0"/>
        <w:rPr>
          <w:rFonts w:ascii="Helvetica" w:hAnsi="Helvetica" w:cs="Arial"/>
          <w:sz w:val="22"/>
          <w:szCs w:val="22"/>
          <w:lang w:val="en-US"/>
        </w:rPr>
      </w:pPr>
    </w:p>
    <w:p w14:paraId="0A70E81C" w14:textId="40ED2CED" w:rsidR="00FB736E" w:rsidRPr="00A06B4A" w:rsidRDefault="00FB736E" w:rsidP="00FB736E">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 xml:space="preserve">Let us take a closer look at campaign 22. When we look at all the distinct </w:t>
      </w:r>
      <w:proofErr w:type="spellStart"/>
      <w:r w:rsidRPr="00A06B4A">
        <w:rPr>
          <w:rFonts w:ascii="Helvetica" w:hAnsi="Helvetica" w:cs="Arial"/>
          <w:sz w:val="22"/>
          <w:szCs w:val="22"/>
          <w:lang w:val="en-US"/>
        </w:rPr>
        <w:t>coupon_upc’s</w:t>
      </w:r>
      <w:proofErr w:type="spellEnd"/>
      <w:r w:rsidRPr="00A06B4A">
        <w:rPr>
          <w:rFonts w:ascii="Helvetica" w:hAnsi="Helvetica" w:cs="Arial"/>
          <w:sz w:val="22"/>
          <w:szCs w:val="22"/>
          <w:lang w:val="en-US"/>
        </w:rPr>
        <w:t xml:space="preserve"> from the coupon table where campaign = 22, we see that there were 21 distinct coupons sent out as part of that campaign.</w:t>
      </w:r>
    </w:p>
    <w:p w14:paraId="3407F221" w14:textId="03EBF661" w:rsidR="00FB736E" w:rsidRPr="00A06B4A" w:rsidRDefault="00FB736E" w:rsidP="00FB736E">
      <w:pPr>
        <w:widowControl w:val="0"/>
        <w:autoSpaceDE w:val="0"/>
        <w:autoSpaceDN w:val="0"/>
        <w:adjustRightInd w:val="0"/>
        <w:rPr>
          <w:rFonts w:ascii="Helvetica" w:hAnsi="Helvetica" w:cs="Arial"/>
          <w:sz w:val="22"/>
          <w:szCs w:val="22"/>
        </w:rPr>
      </w:pPr>
      <w:r w:rsidRPr="00A06B4A">
        <w:rPr>
          <w:rFonts w:ascii="Helvetica" w:hAnsi="Helvetica" w:cs="Arial"/>
          <w:noProof/>
          <w:sz w:val="22"/>
          <w:szCs w:val="22"/>
          <w:lang w:val="en-US"/>
        </w:rPr>
        <w:drawing>
          <wp:inline distT="0" distB="0" distL="0" distR="0" wp14:anchorId="192BAB82" wp14:editId="5EDDFBF3">
            <wp:extent cx="1076944" cy="3358271"/>
            <wp:effectExtent l="0" t="0" r="0" b="0"/>
            <wp:docPr id="7193" name="Picture 7193" descr="Macintosh HD:Users:ameliar:Desktop:Screen Shot 2014-09-15 at 5.3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meliar:Desktop:Screen Shot 2014-09-15 at 5.38.3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2693" cy="3376199"/>
                    </a:xfrm>
                    <a:prstGeom prst="rect">
                      <a:avLst/>
                    </a:prstGeom>
                    <a:noFill/>
                    <a:ln>
                      <a:noFill/>
                    </a:ln>
                  </pic:spPr>
                </pic:pic>
              </a:graphicData>
            </a:graphic>
          </wp:inline>
        </w:drawing>
      </w:r>
    </w:p>
    <w:p w14:paraId="07948F11" w14:textId="77777777" w:rsidR="00FB736E" w:rsidRPr="00A06B4A" w:rsidRDefault="00FB736E" w:rsidP="00FB736E">
      <w:pPr>
        <w:pStyle w:val="RowNormal"/>
        <w:tabs>
          <w:tab w:val="right" w:pos="7371"/>
        </w:tabs>
        <w:rPr>
          <w:rFonts w:ascii="Helvetica" w:hAnsi="Helvetica" w:cs="Arial"/>
          <w:color w:val="auto"/>
          <w:szCs w:val="22"/>
        </w:rPr>
      </w:pPr>
    </w:p>
    <w:p w14:paraId="694141DC" w14:textId="1C3046D6" w:rsidR="00FB736E" w:rsidRPr="00A06B4A" w:rsidRDefault="00FB736E" w:rsidP="00FB736E">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 xml:space="preserve">Let us take an even deeper look at one of the specific coupons offered as part of the campaign. If we print out all records from the coupon table where campaign = 22 and </w:t>
      </w:r>
      <w:proofErr w:type="spellStart"/>
      <w:r w:rsidRPr="00A06B4A">
        <w:rPr>
          <w:rFonts w:ascii="Helvetica" w:hAnsi="Helvetica" w:cs="Arial"/>
          <w:sz w:val="22"/>
          <w:szCs w:val="22"/>
          <w:lang w:val="en-US"/>
        </w:rPr>
        <w:t>coupon_upc</w:t>
      </w:r>
      <w:proofErr w:type="spellEnd"/>
      <w:r w:rsidRPr="00A06B4A">
        <w:rPr>
          <w:rFonts w:ascii="Helvetica" w:hAnsi="Helvetica" w:cs="Arial"/>
          <w:sz w:val="22"/>
          <w:szCs w:val="22"/>
          <w:lang w:val="en-US"/>
        </w:rPr>
        <w:t xml:space="preserve"> = 51800000050, we see that this coupon could actually be redeemed for a number of products.</w:t>
      </w:r>
    </w:p>
    <w:p w14:paraId="554077B6" w14:textId="77777777" w:rsidR="00E465A6" w:rsidRPr="00A06B4A" w:rsidRDefault="00E465A6" w:rsidP="00FB736E">
      <w:pPr>
        <w:widowControl w:val="0"/>
        <w:autoSpaceDE w:val="0"/>
        <w:autoSpaceDN w:val="0"/>
        <w:adjustRightInd w:val="0"/>
        <w:rPr>
          <w:rFonts w:ascii="Helvetica" w:hAnsi="Helvetica" w:cs="Arial"/>
          <w:sz w:val="22"/>
          <w:szCs w:val="22"/>
          <w:lang w:val="en-US"/>
        </w:rPr>
      </w:pPr>
    </w:p>
    <w:p w14:paraId="253D5C62" w14:textId="20B4140B" w:rsidR="00E465A6" w:rsidRPr="00A06B4A" w:rsidRDefault="00E465A6" w:rsidP="00FB736E">
      <w:pPr>
        <w:widowControl w:val="0"/>
        <w:autoSpaceDE w:val="0"/>
        <w:autoSpaceDN w:val="0"/>
        <w:adjustRightInd w:val="0"/>
        <w:rPr>
          <w:rFonts w:ascii="Helvetica" w:hAnsi="Helvetica" w:cs="Arial"/>
          <w:sz w:val="22"/>
          <w:szCs w:val="22"/>
          <w:lang w:val="en-US"/>
        </w:rPr>
      </w:pPr>
      <w:r w:rsidRPr="00A06B4A">
        <w:rPr>
          <w:rFonts w:ascii="Helvetica" w:hAnsi="Helvetica" w:cs="Arial"/>
          <w:noProof/>
          <w:sz w:val="22"/>
          <w:szCs w:val="22"/>
          <w:lang w:val="en-US"/>
        </w:rPr>
        <w:drawing>
          <wp:inline distT="0" distB="0" distL="0" distR="0" wp14:anchorId="342CB429" wp14:editId="6D6BC370">
            <wp:extent cx="3500640" cy="2139247"/>
            <wp:effectExtent l="0" t="0" r="5080" b="0"/>
            <wp:docPr id="7194" name="Picture 7194" descr="Macintosh HD:Users:ameliar:Desktop:Screen Shot 2014-09-15 at 5.3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meliar:Desktop:Screen Shot 2014-09-15 at 5.39.0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0640" cy="2139247"/>
                    </a:xfrm>
                    <a:prstGeom prst="rect">
                      <a:avLst/>
                    </a:prstGeom>
                    <a:noFill/>
                    <a:ln>
                      <a:noFill/>
                    </a:ln>
                  </pic:spPr>
                </pic:pic>
              </a:graphicData>
            </a:graphic>
          </wp:inline>
        </w:drawing>
      </w:r>
    </w:p>
    <w:p w14:paraId="031A4009" w14:textId="77777777" w:rsidR="00FB736E" w:rsidRPr="00A06B4A" w:rsidRDefault="00FB736E" w:rsidP="00FB736E">
      <w:pPr>
        <w:widowControl w:val="0"/>
        <w:autoSpaceDE w:val="0"/>
        <w:autoSpaceDN w:val="0"/>
        <w:adjustRightInd w:val="0"/>
        <w:rPr>
          <w:rFonts w:ascii="Helvetica" w:hAnsi="Helvetica" w:cs="Arial"/>
          <w:sz w:val="22"/>
          <w:szCs w:val="22"/>
          <w:lang w:val="en-US"/>
        </w:rPr>
      </w:pPr>
    </w:p>
    <w:p w14:paraId="2335C23B" w14:textId="02A6BEC1" w:rsidR="00FB736E" w:rsidRPr="00A06B4A" w:rsidRDefault="00FB736E" w:rsidP="00FB736E">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Although all the products are not displayed above, we find that this coupon is actually valid on 38 distinct products.</w:t>
      </w:r>
    </w:p>
    <w:p w14:paraId="51F0AC1B" w14:textId="77777777" w:rsidR="00FB736E" w:rsidRPr="00A06B4A" w:rsidRDefault="00FB736E" w:rsidP="00FB736E">
      <w:pPr>
        <w:widowControl w:val="0"/>
        <w:autoSpaceDE w:val="0"/>
        <w:autoSpaceDN w:val="0"/>
        <w:adjustRightInd w:val="0"/>
        <w:rPr>
          <w:rFonts w:ascii="Helvetica" w:hAnsi="Helvetica" w:cs="Arial"/>
          <w:sz w:val="22"/>
          <w:szCs w:val="22"/>
          <w:lang w:val="en-US"/>
        </w:rPr>
      </w:pPr>
    </w:p>
    <w:p w14:paraId="7387CAF3" w14:textId="77777777" w:rsidR="0067098B" w:rsidRDefault="00FB736E" w:rsidP="0067098B">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 xml:space="preserve">If we go to the product table and print out all records for the </w:t>
      </w:r>
      <w:proofErr w:type="spellStart"/>
      <w:r w:rsidRPr="00A06B4A">
        <w:rPr>
          <w:rFonts w:ascii="Helvetica" w:hAnsi="Helvetica" w:cs="Arial"/>
          <w:sz w:val="22"/>
          <w:szCs w:val="22"/>
          <w:lang w:val="en-US"/>
        </w:rPr>
        <w:t>product_id’s</w:t>
      </w:r>
      <w:proofErr w:type="spellEnd"/>
      <w:r w:rsidRPr="00A06B4A">
        <w:rPr>
          <w:rFonts w:ascii="Helvetica" w:hAnsi="Helvetica" w:cs="Arial"/>
          <w:sz w:val="22"/>
          <w:szCs w:val="22"/>
          <w:lang w:val="en-US"/>
        </w:rPr>
        <w:t xml:space="preserve"> above (72717, 78466, etc.), we see that this coupon is valid for refrigerated specialty rolls from a national brand.</w:t>
      </w:r>
    </w:p>
    <w:p w14:paraId="0CE9A761" w14:textId="3B81C9B5" w:rsidR="00E465A6" w:rsidRPr="0067098B" w:rsidRDefault="00E465A6" w:rsidP="0067098B">
      <w:pPr>
        <w:widowControl w:val="0"/>
        <w:autoSpaceDE w:val="0"/>
        <w:autoSpaceDN w:val="0"/>
        <w:adjustRightInd w:val="0"/>
        <w:rPr>
          <w:rFonts w:ascii="Helvetica" w:hAnsi="Helvetica" w:cs="Arial"/>
          <w:sz w:val="22"/>
          <w:szCs w:val="22"/>
          <w:lang w:val="en-US"/>
        </w:rPr>
      </w:pPr>
      <w:r w:rsidRPr="00A06B4A">
        <w:rPr>
          <w:rFonts w:ascii="Helvetica" w:hAnsi="Helvetica"/>
          <w:b/>
          <w:bCs/>
          <w:color w:val="4C4834"/>
          <w:sz w:val="28"/>
          <w:szCs w:val="28"/>
        </w:rPr>
        <w:lastRenderedPageBreak/>
        <w:t xml:space="preserve">THE COMPLETE JOURNEY: </w:t>
      </w:r>
      <w:r w:rsidRPr="00A06B4A">
        <w:rPr>
          <w:rFonts w:ascii="Helvetica" w:hAnsi="Helvetica"/>
          <w:b/>
          <w:bCs/>
          <w:color w:val="4C4834"/>
          <w:sz w:val="28"/>
          <w:szCs w:val="28"/>
        </w:rPr>
        <w:br/>
        <w:t>CASE STUDY</w:t>
      </w:r>
    </w:p>
    <w:p w14:paraId="2B664173" w14:textId="77777777" w:rsidR="00E465A6" w:rsidRPr="00A06B4A" w:rsidRDefault="00E465A6" w:rsidP="00FB736E">
      <w:pPr>
        <w:widowControl w:val="0"/>
        <w:autoSpaceDE w:val="0"/>
        <w:autoSpaceDN w:val="0"/>
        <w:adjustRightInd w:val="0"/>
        <w:rPr>
          <w:rFonts w:ascii="Helvetica" w:hAnsi="Helvetica" w:cs="Arial"/>
          <w:sz w:val="22"/>
          <w:szCs w:val="22"/>
        </w:rPr>
      </w:pPr>
    </w:p>
    <w:p w14:paraId="7AC6FC77" w14:textId="2A258BD1" w:rsidR="00E465A6" w:rsidRPr="00A06B4A" w:rsidRDefault="00E465A6" w:rsidP="00FB736E">
      <w:pPr>
        <w:widowControl w:val="0"/>
        <w:autoSpaceDE w:val="0"/>
        <w:autoSpaceDN w:val="0"/>
        <w:adjustRightInd w:val="0"/>
        <w:rPr>
          <w:rFonts w:ascii="Helvetica" w:hAnsi="Helvetica" w:cs="Arial"/>
          <w:sz w:val="22"/>
          <w:szCs w:val="22"/>
        </w:rPr>
      </w:pPr>
      <w:r w:rsidRPr="00A06B4A">
        <w:rPr>
          <w:rFonts w:ascii="Helvetica" w:hAnsi="Helvetica" w:cs="Arial"/>
          <w:noProof/>
          <w:sz w:val="22"/>
          <w:szCs w:val="22"/>
          <w:lang w:val="en-US"/>
        </w:rPr>
        <w:drawing>
          <wp:inline distT="0" distB="0" distL="0" distR="0" wp14:anchorId="2FAC1B46" wp14:editId="056C632E">
            <wp:extent cx="5763260" cy="1219200"/>
            <wp:effectExtent l="0" t="0" r="2540" b="0"/>
            <wp:docPr id="7195" name="Picture 7195" descr="Macintosh HD:Users:ameliar:Desktop:Screen Shot 2014-09-15 at 5.4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meliar:Desktop:Screen Shot 2014-09-15 at 5.40.1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3260" cy="1219200"/>
                    </a:xfrm>
                    <a:prstGeom prst="rect">
                      <a:avLst/>
                    </a:prstGeom>
                    <a:noFill/>
                    <a:ln>
                      <a:noFill/>
                    </a:ln>
                  </pic:spPr>
                </pic:pic>
              </a:graphicData>
            </a:graphic>
          </wp:inline>
        </w:drawing>
      </w:r>
    </w:p>
    <w:p w14:paraId="7D719BED" w14:textId="77777777" w:rsidR="00E465A6" w:rsidRPr="00A06B4A" w:rsidRDefault="00E465A6" w:rsidP="00FB736E">
      <w:pPr>
        <w:widowControl w:val="0"/>
        <w:autoSpaceDE w:val="0"/>
        <w:autoSpaceDN w:val="0"/>
        <w:adjustRightInd w:val="0"/>
        <w:rPr>
          <w:rFonts w:ascii="Helvetica" w:hAnsi="Helvetica" w:cs="Arial"/>
          <w:sz w:val="22"/>
          <w:szCs w:val="22"/>
        </w:rPr>
      </w:pPr>
    </w:p>
    <w:p w14:paraId="629ABF96" w14:textId="0C8E2376" w:rsidR="0052327E" w:rsidRPr="00A06B4A" w:rsidRDefault="00E465A6" w:rsidP="00E465A6">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 xml:space="preserve">As we’ve seen, John received a number of campaigns over the past two years that contained many coupons. Chances are, he did not redeem every coupon he received. So, let us take a look to see what coupons he did redeem. To do this, we need to view all records from the </w:t>
      </w:r>
      <w:proofErr w:type="spellStart"/>
      <w:r w:rsidRPr="00A06B4A">
        <w:rPr>
          <w:rFonts w:ascii="Helvetica" w:hAnsi="Helvetica" w:cs="Arial"/>
          <w:sz w:val="22"/>
          <w:szCs w:val="22"/>
          <w:lang w:val="en-US"/>
        </w:rPr>
        <w:t>coupon_redempt</w:t>
      </w:r>
      <w:proofErr w:type="spellEnd"/>
      <w:r w:rsidRPr="00A06B4A">
        <w:rPr>
          <w:rFonts w:ascii="Helvetica" w:hAnsi="Helvetica" w:cs="Arial"/>
          <w:sz w:val="22"/>
          <w:szCs w:val="22"/>
          <w:lang w:val="en-US"/>
        </w:rPr>
        <w:t xml:space="preserve"> table where </w:t>
      </w:r>
      <w:proofErr w:type="spellStart"/>
      <w:r w:rsidRPr="00A06B4A">
        <w:rPr>
          <w:rFonts w:ascii="Helvetica" w:hAnsi="Helvetica" w:cs="Arial"/>
          <w:sz w:val="22"/>
          <w:szCs w:val="22"/>
          <w:lang w:val="en-US"/>
        </w:rPr>
        <w:t>household_key</w:t>
      </w:r>
      <w:proofErr w:type="spellEnd"/>
      <w:r w:rsidRPr="00A06B4A">
        <w:rPr>
          <w:rFonts w:ascii="Helvetica" w:hAnsi="Helvetica" w:cs="Arial"/>
          <w:sz w:val="22"/>
          <w:szCs w:val="22"/>
          <w:lang w:val="en-US"/>
        </w:rPr>
        <w:t xml:space="preserve"> is 208. This shows us that he redeemed 7 coupons from 3 of the campaigns.</w:t>
      </w:r>
    </w:p>
    <w:p w14:paraId="504530C5" w14:textId="770E3D77" w:rsidR="00E465A6" w:rsidRPr="00A06B4A" w:rsidRDefault="00E465A6" w:rsidP="00E465A6">
      <w:pPr>
        <w:widowControl w:val="0"/>
        <w:autoSpaceDE w:val="0"/>
        <w:autoSpaceDN w:val="0"/>
        <w:adjustRightInd w:val="0"/>
        <w:rPr>
          <w:rFonts w:ascii="Helvetica" w:hAnsi="Helvetica" w:cs="Arial"/>
          <w:sz w:val="22"/>
          <w:szCs w:val="22"/>
          <w:lang w:val="en-US"/>
        </w:rPr>
      </w:pPr>
      <w:r w:rsidRPr="00A06B4A">
        <w:rPr>
          <w:rFonts w:ascii="Helvetica" w:hAnsi="Helvetica" w:cs="Arial"/>
          <w:noProof/>
          <w:sz w:val="22"/>
          <w:szCs w:val="22"/>
          <w:lang w:val="en-US"/>
        </w:rPr>
        <w:drawing>
          <wp:inline distT="0" distB="0" distL="0" distR="0" wp14:anchorId="5F42ACE5" wp14:editId="3AE85DB8">
            <wp:extent cx="2814840" cy="1434357"/>
            <wp:effectExtent l="0" t="0" r="5080" b="0"/>
            <wp:docPr id="7196" name="Picture 7196" descr="Macintosh HD:Users:ameliar:Desktop:Screen Shot 2014-09-15 at 5.41.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meliar:Desktop:Screen Shot 2014-09-15 at 5.41.11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840" cy="1434357"/>
                    </a:xfrm>
                    <a:prstGeom prst="rect">
                      <a:avLst/>
                    </a:prstGeom>
                    <a:noFill/>
                    <a:ln>
                      <a:noFill/>
                    </a:ln>
                  </pic:spPr>
                </pic:pic>
              </a:graphicData>
            </a:graphic>
          </wp:inline>
        </w:drawing>
      </w:r>
    </w:p>
    <w:p w14:paraId="62052F8D" w14:textId="77777777" w:rsidR="00E465A6" w:rsidRPr="00A06B4A" w:rsidRDefault="00E465A6" w:rsidP="00E465A6">
      <w:pPr>
        <w:widowControl w:val="0"/>
        <w:autoSpaceDE w:val="0"/>
        <w:autoSpaceDN w:val="0"/>
        <w:adjustRightInd w:val="0"/>
        <w:rPr>
          <w:rFonts w:ascii="Helvetica" w:hAnsi="Helvetica" w:cs="Arial"/>
          <w:sz w:val="22"/>
          <w:szCs w:val="22"/>
          <w:lang w:val="en-US"/>
        </w:rPr>
      </w:pPr>
    </w:p>
    <w:p w14:paraId="335F3671" w14:textId="3AC2E62D" w:rsidR="00E465A6" w:rsidRPr="00A06B4A" w:rsidRDefault="00E465A6" w:rsidP="00E465A6">
      <w:pPr>
        <w:widowControl w:val="0"/>
        <w:autoSpaceDE w:val="0"/>
        <w:autoSpaceDN w:val="0"/>
        <w:adjustRightInd w:val="0"/>
        <w:rPr>
          <w:rFonts w:ascii="Helvetica" w:hAnsi="Helvetica" w:cs="Arial"/>
          <w:sz w:val="22"/>
          <w:szCs w:val="22"/>
        </w:rPr>
      </w:pPr>
      <w:r w:rsidRPr="00A06B4A">
        <w:rPr>
          <w:rFonts w:ascii="Helvetica" w:hAnsi="Helvetica" w:cs="Arial"/>
          <w:sz w:val="22"/>
          <w:szCs w:val="22"/>
          <w:lang w:val="en-US"/>
        </w:rPr>
        <w:t xml:space="preserve">John’s coupon redemptions are only part of the overall picture of his purchasing behavior. If we look at the records from the </w:t>
      </w:r>
      <w:proofErr w:type="spellStart"/>
      <w:r w:rsidRPr="00A06B4A">
        <w:rPr>
          <w:rFonts w:ascii="Helvetica" w:hAnsi="Helvetica" w:cs="Arial"/>
          <w:sz w:val="22"/>
          <w:szCs w:val="22"/>
          <w:lang w:val="en-US"/>
        </w:rPr>
        <w:t>transaction_data</w:t>
      </w:r>
      <w:proofErr w:type="spellEnd"/>
      <w:r w:rsidRPr="00A06B4A">
        <w:rPr>
          <w:rFonts w:ascii="Helvetica" w:hAnsi="Helvetica" w:cs="Arial"/>
          <w:sz w:val="22"/>
          <w:szCs w:val="22"/>
          <w:lang w:val="en-US"/>
        </w:rPr>
        <w:t xml:space="preserve"> table where </w:t>
      </w:r>
      <w:proofErr w:type="spellStart"/>
      <w:r w:rsidRPr="00A06B4A">
        <w:rPr>
          <w:rFonts w:ascii="Helvetica" w:hAnsi="Helvetica" w:cs="Arial"/>
          <w:sz w:val="22"/>
          <w:szCs w:val="22"/>
          <w:lang w:val="en-US"/>
        </w:rPr>
        <w:t>household_key</w:t>
      </w:r>
      <w:proofErr w:type="spellEnd"/>
      <w:r w:rsidRPr="00A06B4A">
        <w:rPr>
          <w:rFonts w:ascii="Helvetica" w:hAnsi="Helvetica" w:cs="Arial"/>
          <w:sz w:val="22"/>
          <w:szCs w:val="22"/>
          <w:lang w:val="en-US"/>
        </w:rPr>
        <w:t xml:space="preserve"> equals 208, we can view everything that John purchased.</w:t>
      </w:r>
    </w:p>
    <w:p w14:paraId="65B4D4C7" w14:textId="108A4359" w:rsidR="0052327E" w:rsidRPr="00A06B4A" w:rsidRDefault="00E465A6" w:rsidP="00965B00">
      <w:pPr>
        <w:pStyle w:val="RowNormal"/>
        <w:tabs>
          <w:tab w:val="right" w:pos="7371"/>
        </w:tabs>
        <w:rPr>
          <w:rFonts w:ascii="Helvetica" w:hAnsi="Helvetica"/>
          <w:color w:val="009B74" w:themeColor="accent3"/>
          <w:sz w:val="28"/>
          <w:szCs w:val="28"/>
          <w:lang w:val="en-GB"/>
        </w:rPr>
      </w:pPr>
      <w:r w:rsidRPr="00A06B4A">
        <w:rPr>
          <w:rFonts w:ascii="Helvetica" w:hAnsi="Helvetica"/>
          <w:noProof/>
          <w:color w:val="009B74" w:themeColor="accent3"/>
          <w:sz w:val="28"/>
          <w:szCs w:val="28"/>
        </w:rPr>
        <w:drawing>
          <wp:inline distT="0" distB="0" distL="0" distR="0" wp14:anchorId="2AB713F5" wp14:editId="2A581780">
            <wp:extent cx="5763260" cy="1745615"/>
            <wp:effectExtent l="0" t="0" r="2540" b="6985"/>
            <wp:docPr id="7197" name="Picture 7197" descr="Macintosh HD:Users:ameliar:Desktop:Screen Shot 2014-09-15 at 5.41.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meliar:Desktop:Screen Shot 2014-09-15 at 5.41.5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260" cy="1745615"/>
                    </a:xfrm>
                    <a:prstGeom prst="rect">
                      <a:avLst/>
                    </a:prstGeom>
                    <a:noFill/>
                    <a:ln>
                      <a:noFill/>
                    </a:ln>
                  </pic:spPr>
                </pic:pic>
              </a:graphicData>
            </a:graphic>
          </wp:inline>
        </w:drawing>
      </w:r>
    </w:p>
    <w:p w14:paraId="27FE3780" w14:textId="77777777" w:rsidR="00E465A6" w:rsidRPr="00A06B4A" w:rsidRDefault="00E465A6" w:rsidP="00965B00">
      <w:pPr>
        <w:pStyle w:val="RowNormal"/>
        <w:tabs>
          <w:tab w:val="right" w:pos="7371"/>
        </w:tabs>
        <w:rPr>
          <w:rFonts w:ascii="Helvetica" w:hAnsi="Helvetica"/>
          <w:color w:val="009B74" w:themeColor="accent3"/>
          <w:sz w:val="28"/>
          <w:szCs w:val="28"/>
          <w:lang w:val="en-GB"/>
        </w:rPr>
      </w:pPr>
    </w:p>
    <w:p w14:paraId="2CC7CDAC" w14:textId="2825910A" w:rsidR="00E465A6" w:rsidRPr="00A06B4A" w:rsidRDefault="00E465A6" w:rsidP="00E465A6">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This gets a bit complicated, but we can combine the transaction data with the other tables to understand John’s behavior when he was redeeming a coupon (and when he wasn’t redeeming a coupon).</w:t>
      </w:r>
    </w:p>
    <w:p w14:paraId="0CBD7310" w14:textId="77777777" w:rsidR="00E465A6" w:rsidRPr="00A06B4A" w:rsidRDefault="00E465A6" w:rsidP="00E465A6">
      <w:pPr>
        <w:pStyle w:val="ListParagraph"/>
        <w:widowControl w:val="0"/>
        <w:numPr>
          <w:ilvl w:val="0"/>
          <w:numId w:val="47"/>
        </w:numPr>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John received offers as part of campaign 22, which occurred between days 624 and 656</w:t>
      </w:r>
    </w:p>
    <w:p w14:paraId="5EA3E9DD" w14:textId="5AF3F5DE" w:rsidR="00E465A6" w:rsidRPr="00A06B4A" w:rsidRDefault="00E465A6" w:rsidP="00E465A6">
      <w:pPr>
        <w:pStyle w:val="ListParagraph"/>
        <w:widowControl w:val="0"/>
        <w:numPr>
          <w:ilvl w:val="0"/>
          <w:numId w:val="47"/>
        </w:numPr>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We know he redeemed coupon 51800000050 on day 654</w:t>
      </w:r>
    </w:p>
    <w:p w14:paraId="77599D4F" w14:textId="77777777" w:rsidR="00E465A6" w:rsidRPr="00A06B4A" w:rsidRDefault="00E465A6" w:rsidP="00E465A6">
      <w:pPr>
        <w:pStyle w:val="ListParagraph"/>
        <w:widowControl w:val="0"/>
        <w:numPr>
          <w:ilvl w:val="0"/>
          <w:numId w:val="46"/>
        </w:numPr>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Through the coupon table, we know that the coupon is actually valid for a number of products,</w:t>
      </w:r>
    </w:p>
    <w:p w14:paraId="16B858F2" w14:textId="77777777" w:rsidR="00E465A6" w:rsidRPr="00A06B4A" w:rsidRDefault="00E465A6" w:rsidP="00E465A6">
      <w:pPr>
        <w:pStyle w:val="ListParagraph"/>
        <w:widowControl w:val="0"/>
        <w:numPr>
          <w:ilvl w:val="0"/>
          <w:numId w:val="46"/>
        </w:numPr>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including product 1017772</w:t>
      </w:r>
    </w:p>
    <w:p w14:paraId="21C60F1E" w14:textId="47862D93" w:rsidR="00E465A6" w:rsidRPr="00A06B4A" w:rsidRDefault="00E465A6" w:rsidP="00E465A6">
      <w:pPr>
        <w:pStyle w:val="ListParagraph"/>
        <w:widowControl w:val="0"/>
        <w:numPr>
          <w:ilvl w:val="0"/>
          <w:numId w:val="46"/>
        </w:numPr>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From the table above, we can see (3rd line from the bottom) where John purchased this item and received a discount from using a coupon</w:t>
      </w:r>
    </w:p>
    <w:p w14:paraId="5C411316" w14:textId="77777777" w:rsidR="00E465A6" w:rsidRPr="00A06B4A" w:rsidRDefault="00E465A6" w:rsidP="00E465A6">
      <w:pPr>
        <w:pStyle w:val="ListParagraph"/>
        <w:widowControl w:val="0"/>
        <w:autoSpaceDE w:val="0"/>
        <w:autoSpaceDN w:val="0"/>
        <w:adjustRightInd w:val="0"/>
        <w:rPr>
          <w:rFonts w:ascii="Helvetica" w:hAnsi="Helvetica" w:cs="Arial"/>
          <w:sz w:val="22"/>
          <w:szCs w:val="22"/>
          <w:lang w:val="en-US"/>
        </w:rPr>
      </w:pPr>
    </w:p>
    <w:p w14:paraId="2E3CB6BB" w14:textId="45C85507" w:rsidR="00E465A6" w:rsidRPr="00A06B4A" w:rsidRDefault="00E465A6" w:rsidP="00E465A6">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Knowing when John redeemed a coupon can help us learn a lot about him, and how the receipt of certain campaigns affected his behavior. Does the receipt of campaigns cause him to purchase more items than he did previously? Is John more likely to redeem coupons for products he already purchases, or does it entice him to try products he has never purchased before?</w:t>
      </w:r>
    </w:p>
    <w:p w14:paraId="3172C73C" w14:textId="77777777" w:rsidR="00E465A6" w:rsidRPr="00A06B4A" w:rsidRDefault="00E465A6" w:rsidP="00E465A6">
      <w:pPr>
        <w:widowControl w:val="0"/>
        <w:autoSpaceDE w:val="0"/>
        <w:autoSpaceDN w:val="0"/>
        <w:adjustRightInd w:val="0"/>
        <w:rPr>
          <w:rFonts w:ascii="Helvetica" w:hAnsi="Helvetica" w:cs="Arial"/>
          <w:sz w:val="22"/>
          <w:szCs w:val="22"/>
          <w:lang w:val="en-US"/>
        </w:rPr>
      </w:pPr>
    </w:p>
    <w:p w14:paraId="0446FDAE" w14:textId="6D3FD4F7" w:rsidR="00E465A6" w:rsidRPr="00A06B4A" w:rsidRDefault="00E465A6" w:rsidP="00E465A6">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There is one bit of information we have not talked about yet – what is happening in the rest of the store? Is it possible that John purchased the item above because of other events occurring in the store in addition to his coupon?</w:t>
      </w:r>
    </w:p>
    <w:p w14:paraId="44D9FCEB" w14:textId="77777777" w:rsidR="00E465A6" w:rsidRPr="00A06B4A" w:rsidRDefault="00E465A6" w:rsidP="00E465A6">
      <w:pPr>
        <w:widowControl w:val="0"/>
        <w:autoSpaceDE w:val="0"/>
        <w:autoSpaceDN w:val="0"/>
        <w:adjustRightInd w:val="0"/>
        <w:rPr>
          <w:rFonts w:ascii="Helvetica" w:hAnsi="Helvetica" w:cs="Arial"/>
          <w:sz w:val="22"/>
          <w:szCs w:val="22"/>
          <w:lang w:val="en-US"/>
        </w:rPr>
      </w:pPr>
    </w:p>
    <w:p w14:paraId="632AC27A" w14:textId="7866FB56" w:rsidR="00E465A6" w:rsidRPr="00A06B4A" w:rsidRDefault="00E465A6" w:rsidP="00E465A6">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 xml:space="preserve">We obviously do not know a customer’s reason for purchasing an item, but we do know whether an item was featured during the time of the purchase. To do this, let us look at product 72717. If we view all records from the </w:t>
      </w:r>
      <w:proofErr w:type="spellStart"/>
      <w:r w:rsidRPr="00A06B4A">
        <w:rPr>
          <w:rFonts w:ascii="Helvetica" w:hAnsi="Helvetica" w:cs="Arial"/>
          <w:sz w:val="22"/>
          <w:szCs w:val="22"/>
          <w:lang w:val="en-US"/>
        </w:rPr>
        <w:t>causal_data</w:t>
      </w:r>
      <w:proofErr w:type="spellEnd"/>
      <w:r w:rsidRPr="00A06B4A">
        <w:rPr>
          <w:rFonts w:ascii="Helvetica" w:hAnsi="Helvetica" w:cs="Arial"/>
          <w:sz w:val="22"/>
          <w:szCs w:val="22"/>
          <w:lang w:val="en-US"/>
        </w:rPr>
        <w:t xml:space="preserve"> table where </w:t>
      </w:r>
      <w:proofErr w:type="spellStart"/>
      <w:r w:rsidRPr="00A06B4A">
        <w:rPr>
          <w:rFonts w:ascii="Helvetica" w:hAnsi="Helvetica" w:cs="Arial"/>
          <w:sz w:val="22"/>
          <w:szCs w:val="22"/>
          <w:lang w:val="en-US"/>
        </w:rPr>
        <w:t>product_id</w:t>
      </w:r>
      <w:proofErr w:type="spellEnd"/>
      <w:r w:rsidRPr="00A06B4A">
        <w:rPr>
          <w:rFonts w:ascii="Helvetica" w:hAnsi="Helvetica" w:cs="Arial"/>
          <w:sz w:val="22"/>
          <w:szCs w:val="22"/>
          <w:lang w:val="en-US"/>
        </w:rPr>
        <w:t xml:space="preserve"> equals 72717, we see the weeks and stores where this product was featured in the weekly mailer and where it was featured as part of an in-store display. If we look at the first line, we can tell that in store 421 and week 12, the product was featured on a display in the rear of the</w:t>
      </w:r>
    </w:p>
    <w:p w14:paraId="625AA671" w14:textId="7A73A094" w:rsidR="00E465A6" w:rsidRPr="00A06B4A" w:rsidRDefault="00E465A6" w:rsidP="00E465A6">
      <w:pPr>
        <w:pStyle w:val="RowNormal"/>
        <w:tabs>
          <w:tab w:val="right" w:pos="7371"/>
        </w:tabs>
        <w:rPr>
          <w:rFonts w:ascii="Helvetica" w:hAnsi="Helvetica" w:cs="Arial"/>
          <w:color w:val="auto"/>
          <w:szCs w:val="22"/>
        </w:rPr>
      </w:pPr>
      <w:r w:rsidRPr="00A06B4A">
        <w:rPr>
          <w:rFonts w:ascii="Helvetica" w:hAnsi="Helvetica" w:cs="Arial"/>
          <w:color w:val="auto"/>
          <w:szCs w:val="22"/>
        </w:rPr>
        <w:t>store and was featured on an interior page of the mailer.</w:t>
      </w:r>
    </w:p>
    <w:p w14:paraId="56B691F9" w14:textId="77777777" w:rsidR="00E465A6" w:rsidRPr="00A06B4A" w:rsidRDefault="00E465A6" w:rsidP="00E465A6">
      <w:pPr>
        <w:pStyle w:val="RowNormal"/>
        <w:tabs>
          <w:tab w:val="right" w:pos="7371"/>
        </w:tabs>
        <w:rPr>
          <w:rFonts w:ascii="Helvetica" w:hAnsi="Helvetica" w:cs="Arial"/>
          <w:color w:val="auto"/>
          <w:szCs w:val="22"/>
        </w:rPr>
      </w:pPr>
    </w:p>
    <w:p w14:paraId="70D3AC3B" w14:textId="121F52C2" w:rsidR="00E465A6" w:rsidRPr="00A06B4A" w:rsidRDefault="00E465A6" w:rsidP="00E465A6">
      <w:pPr>
        <w:pStyle w:val="RowNormal"/>
        <w:tabs>
          <w:tab w:val="right" w:pos="7371"/>
        </w:tabs>
        <w:rPr>
          <w:rFonts w:ascii="Helvetica" w:hAnsi="Helvetica" w:cs="Arial"/>
          <w:color w:val="auto"/>
          <w:szCs w:val="22"/>
        </w:rPr>
      </w:pPr>
      <w:r w:rsidRPr="00A06B4A">
        <w:rPr>
          <w:rFonts w:ascii="Helvetica" w:hAnsi="Helvetica" w:cs="Arial"/>
          <w:noProof/>
          <w:color w:val="auto"/>
          <w:szCs w:val="22"/>
        </w:rPr>
        <w:drawing>
          <wp:inline distT="0" distB="0" distL="0" distR="0" wp14:anchorId="0E58B9D1" wp14:editId="3901B8E7">
            <wp:extent cx="3671570" cy="2119630"/>
            <wp:effectExtent l="0" t="0" r="11430" b="0"/>
            <wp:docPr id="7198" name="Picture 7198" descr="Macintosh HD:Users:ameliar:Desktop:Screen Shot 2014-09-15 at 5.4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meliar:Desktop:Screen Shot 2014-09-15 at 5.45.53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1570" cy="2119630"/>
                    </a:xfrm>
                    <a:prstGeom prst="rect">
                      <a:avLst/>
                    </a:prstGeom>
                    <a:noFill/>
                    <a:ln>
                      <a:noFill/>
                    </a:ln>
                  </pic:spPr>
                </pic:pic>
              </a:graphicData>
            </a:graphic>
          </wp:inline>
        </w:drawing>
      </w:r>
      <w:bookmarkStart w:id="0" w:name="_GoBack"/>
      <w:bookmarkEnd w:id="0"/>
    </w:p>
    <w:p w14:paraId="21C512BF" w14:textId="77777777" w:rsidR="00E465A6" w:rsidRPr="00A06B4A" w:rsidRDefault="00E465A6" w:rsidP="00E465A6">
      <w:pPr>
        <w:pStyle w:val="RowNormal"/>
        <w:tabs>
          <w:tab w:val="right" w:pos="7371"/>
        </w:tabs>
        <w:rPr>
          <w:rFonts w:ascii="Helvetica" w:hAnsi="Helvetica" w:cs="Arial"/>
          <w:color w:val="auto"/>
          <w:szCs w:val="22"/>
        </w:rPr>
      </w:pPr>
    </w:p>
    <w:p w14:paraId="038357D6" w14:textId="7FEBE27F" w:rsidR="00E465A6" w:rsidRPr="00A06B4A" w:rsidRDefault="00E465A6" w:rsidP="00E465A6">
      <w:pPr>
        <w:widowControl w:val="0"/>
        <w:autoSpaceDE w:val="0"/>
        <w:autoSpaceDN w:val="0"/>
        <w:adjustRightInd w:val="0"/>
        <w:rPr>
          <w:rFonts w:ascii="Helvetica" w:hAnsi="Helvetica" w:cs="Arial"/>
          <w:sz w:val="22"/>
          <w:szCs w:val="22"/>
          <w:lang w:val="en-US"/>
        </w:rPr>
      </w:pPr>
      <w:r w:rsidRPr="00A06B4A">
        <w:rPr>
          <w:rFonts w:ascii="Helvetica" w:hAnsi="Helvetica" w:cs="Arial"/>
          <w:sz w:val="22"/>
          <w:szCs w:val="22"/>
          <w:lang w:val="en-US"/>
        </w:rPr>
        <w:t>We hope that this quick look at John Smith’s behavior provides clarity around The Complete Journey database, and inspires your own investigation into the purchasing behavior of these customers.</w:t>
      </w:r>
    </w:p>
    <w:p w14:paraId="175D20D8" w14:textId="77777777" w:rsidR="00E465A6" w:rsidRPr="00A06B4A" w:rsidRDefault="00E465A6" w:rsidP="00E465A6">
      <w:pPr>
        <w:widowControl w:val="0"/>
        <w:autoSpaceDE w:val="0"/>
        <w:autoSpaceDN w:val="0"/>
        <w:adjustRightInd w:val="0"/>
        <w:rPr>
          <w:rFonts w:ascii="Helvetica" w:hAnsi="Helvetica" w:cs="Arial"/>
          <w:sz w:val="22"/>
          <w:szCs w:val="22"/>
          <w:lang w:val="en-US"/>
        </w:rPr>
      </w:pPr>
    </w:p>
    <w:p w14:paraId="1BD80523" w14:textId="77777777" w:rsidR="00E465A6" w:rsidRDefault="00E465A6" w:rsidP="00E465A6">
      <w:pPr>
        <w:widowControl w:val="0"/>
        <w:autoSpaceDE w:val="0"/>
        <w:autoSpaceDN w:val="0"/>
        <w:adjustRightInd w:val="0"/>
        <w:rPr>
          <w:rFonts w:cs="Arial"/>
          <w:b/>
          <w:sz w:val="22"/>
          <w:szCs w:val="22"/>
        </w:rPr>
        <w:sectPr w:rsidR="00E465A6" w:rsidSect="000B5804">
          <w:type w:val="continuous"/>
          <w:pgSz w:w="11907" w:h="16840" w:code="9"/>
          <w:pgMar w:top="1440" w:right="1411" w:bottom="1440" w:left="1411" w:header="706" w:footer="706" w:gutter="0"/>
          <w:cols w:space="708"/>
          <w:titlePg/>
          <w:docGrid w:linePitch="360"/>
        </w:sectPr>
      </w:pPr>
    </w:p>
    <w:p w14:paraId="6AC1B7F0" w14:textId="5CFE70C5" w:rsidR="00E465A6" w:rsidRPr="00E465A6" w:rsidRDefault="00E465A6" w:rsidP="00E465A6">
      <w:pPr>
        <w:widowControl w:val="0"/>
        <w:autoSpaceDE w:val="0"/>
        <w:autoSpaceDN w:val="0"/>
        <w:adjustRightInd w:val="0"/>
        <w:rPr>
          <w:rFonts w:cs="Arial"/>
          <w:b/>
          <w:sz w:val="22"/>
          <w:szCs w:val="22"/>
        </w:rPr>
      </w:pPr>
    </w:p>
    <w:p w14:paraId="62565D29" w14:textId="77777777" w:rsidR="00E465A6" w:rsidRPr="00E465A6" w:rsidRDefault="00E465A6" w:rsidP="00965B00">
      <w:pPr>
        <w:pStyle w:val="RowNormal"/>
        <w:tabs>
          <w:tab w:val="right" w:pos="7371"/>
        </w:tabs>
        <w:rPr>
          <w:rFonts w:ascii="Arial" w:hAnsi="Arial" w:cs="Arial"/>
          <w:b/>
          <w:color w:val="auto"/>
          <w:szCs w:val="22"/>
          <w:lang w:val="en-GB"/>
        </w:rPr>
      </w:pPr>
    </w:p>
    <w:p w14:paraId="40E43AF0" w14:textId="77777777" w:rsidR="00E465A6" w:rsidRPr="00E465A6" w:rsidRDefault="00E465A6" w:rsidP="00965B00">
      <w:pPr>
        <w:pStyle w:val="RowNormal"/>
        <w:tabs>
          <w:tab w:val="right" w:pos="7371"/>
        </w:tabs>
        <w:rPr>
          <w:rFonts w:ascii="Arial" w:hAnsi="Arial" w:cs="Arial"/>
          <w:b/>
          <w:color w:val="auto"/>
          <w:szCs w:val="22"/>
          <w:lang w:val="en-GB"/>
        </w:rPr>
      </w:pPr>
    </w:p>
    <w:p w14:paraId="6553B6B9" w14:textId="77777777" w:rsidR="0052327E" w:rsidRPr="00E465A6" w:rsidRDefault="0052327E" w:rsidP="00965B00">
      <w:pPr>
        <w:pStyle w:val="RowNormal"/>
        <w:tabs>
          <w:tab w:val="right" w:pos="7371"/>
        </w:tabs>
        <w:rPr>
          <w:rFonts w:ascii="Arial" w:hAnsi="Arial" w:cs="Arial"/>
          <w:b/>
          <w:color w:val="auto"/>
          <w:szCs w:val="22"/>
          <w:lang w:val="en-GB"/>
        </w:rPr>
      </w:pPr>
    </w:p>
    <w:p w14:paraId="5795CEA4" w14:textId="77777777" w:rsidR="0052327E" w:rsidRPr="00E465A6" w:rsidRDefault="0052327E" w:rsidP="00965B00">
      <w:pPr>
        <w:pStyle w:val="RowNormal"/>
        <w:tabs>
          <w:tab w:val="right" w:pos="7371"/>
        </w:tabs>
        <w:rPr>
          <w:rFonts w:ascii="Arial" w:hAnsi="Arial" w:cs="Arial"/>
          <w:b/>
          <w:color w:val="auto"/>
          <w:szCs w:val="22"/>
          <w:lang w:val="en-GB"/>
        </w:rPr>
      </w:pPr>
    </w:p>
    <w:p w14:paraId="292557F3" w14:textId="77777777" w:rsidR="0052327E" w:rsidRDefault="0052327E" w:rsidP="00965B00">
      <w:pPr>
        <w:pStyle w:val="RowNormal"/>
        <w:tabs>
          <w:tab w:val="right" w:pos="7371"/>
        </w:tabs>
        <w:rPr>
          <w:b/>
          <w:color w:val="009B74" w:themeColor="accent3"/>
          <w:sz w:val="28"/>
          <w:szCs w:val="28"/>
          <w:lang w:val="en-GB"/>
        </w:rPr>
      </w:pPr>
    </w:p>
    <w:p w14:paraId="18ABCE1C" w14:textId="77777777" w:rsidR="0052327E" w:rsidRDefault="0052327E" w:rsidP="00965B00">
      <w:pPr>
        <w:pStyle w:val="RowNormal"/>
        <w:tabs>
          <w:tab w:val="right" w:pos="7371"/>
        </w:tabs>
        <w:rPr>
          <w:b/>
          <w:color w:val="009B74" w:themeColor="accent3"/>
          <w:sz w:val="28"/>
          <w:szCs w:val="28"/>
          <w:lang w:val="en-GB"/>
        </w:rPr>
      </w:pPr>
    </w:p>
    <w:p w14:paraId="120ED0EE" w14:textId="77777777" w:rsidR="0052327E" w:rsidRDefault="0052327E" w:rsidP="00965B00">
      <w:pPr>
        <w:pStyle w:val="RowNormal"/>
        <w:tabs>
          <w:tab w:val="right" w:pos="7371"/>
        </w:tabs>
        <w:rPr>
          <w:b/>
          <w:color w:val="009B74" w:themeColor="accent3"/>
          <w:sz w:val="28"/>
          <w:szCs w:val="28"/>
          <w:lang w:val="en-GB"/>
        </w:rPr>
      </w:pPr>
    </w:p>
    <w:p w14:paraId="5D71FC3F" w14:textId="77777777" w:rsidR="0052327E" w:rsidRDefault="0052327E" w:rsidP="00965B00">
      <w:pPr>
        <w:pStyle w:val="RowNormal"/>
        <w:tabs>
          <w:tab w:val="right" w:pos="7371"/>
        </w:tabs>
        <w:rPr>
          <w:b/>
          <w:color w:val="009B74" w:themeColor="accent3"/>
          <w:sz w:val="28"/>
          <w:szCs w:val="28"/>
          <w:lang w:val="en-GB"/>
        </w:rPr>
      </w:pPr>
    </w:p>
    <w:p w14:paraId="78E6E928" w14:textId="77777777" w:rsidR="0052327E" w:rsidRDefault="0052327E" w:rsidP="00965B00">
      <w:pPr>
        <w:pStyle w:val="RowNormal"/>
        <w:tabs>
          <w:tab w:val="right" w:pos="7371"/>
        </w:tabs>
        <w:rPr>
          <w:b/>
          <w:color w:val="009B74" w:themeColor="accent3"/>
          <w:sz w:val="28"/>
          <w:szCs w:val="28"/>
          <w:lang w:val="en-GB"/>
        </w:rPr>
      </w:pPr>
    </w:p>
    <w:p w14:paraId="4D8B8F6D" w14:textId="77777777" w:rsidR="0052327E" w:rsidRDefault="0052327E" w:rsidP="00965B00">
      <w:pPr>
        <w:pStyle w:val="RowNormal"/>
        <w:tabs>
          <w:tab w:val="right" w:pos="7371"/>
        </w:tabs>
        <w:rPr>
          <w:b/>
          <w:color w:val="009B74" w:themeColor="accent3"/>
          <w:sz w:val="28"/>
          <w:szCs w:val="28"/>
          <w:lang w:val="en-GB"/>
        </w:rPr>
      </w:pPr>
    </w:p>
    <w:p w14:paraId="7E0A3803" w14:textId="77777777" w:rsidR="0052327E" w:rsidRDefault="0052327E" w:rsidP="00965B00">
      <w:pPr>
        <w:pStyle w:val="RowNormal"/>
        <w:tabs>
          <w:tab w:val="right" w:pos="7371"/>
        </w:tabs>
        <w:rPr>
          <w:b/>
          <w:color w:val="009B74" w:themeColor="accent3"/>
          <w:sz w:val="28"/>
          <w:szCs w:val="28"/>
          <w:lang w:val="en-GB"/>
        </w:rPr>
      </w:pPr>
    </w:p>
    <w:p w14:paraId="6913CF1C" w14:textId="77777777" w:rsidR="0052327E" w:rsidRDefault="0052327E" w:rsidP="00965B00">
      <w:pPr>
        <w:pStyle w:val="RowNormal"/>
        <w:tabs>
          <w:tab w:val="right" w:pos="7371"/>
        </w:tabs>
        <w:rPr>
          <w:b/>
          <w:color w:val="009B74" w:themeColor="accent3"/>
          <w:sz w:val="28"/>
          <w:szCs w:val="28"/>
          <w:lang w:val="en-GB"/>
        </w:rPr>
      </w:pPr>
    </w:p>
    <w:p w14:paraId="37FD6779" w14:textId="77777777" w:rsidR="0052327E" w:rsidRDefault="0052327E" w:rsidP="00965B00">
      <w:pPr>
        <w:pStyle w:val="RowNormal"/>
        <w:tabs>
          <w:tab w:val="right" w:pos="7371"/>
        </w:tabs>
        <w:rPr>
          <w:b/>
          <w:color w:val="009B74" w:themeColor="accent3"/>
          <w:sz w:val="28"/>
          <w:szCs w:val="28"/>
          <w:lang w:val="en-GB"/>
        </w:rPr>
      </w:pPr>
    </w:p>
    <w:p w14:paraId="0F7761EE" w14:textId="77777777" w:rsidR="0052327E" w:rsidRDefault="0052327E" w:rsidP="00965B00">
      <w:pPr>
        <w:pStyle w:val="RowNormal"/>
        <w:tabs>
          <w:tab w:val="right" w:pos="7371"/>
        </w:tabs>
        <w:rPr>
          <w:b/>
          <w:color w:val="009B74" w:themeColor="accent3"/>
          <w:sz w:val="28"/>
          <w:szCs w:val="28"/>
          <w:lang w:val="en-GB"/>
        </w:rPr>
      </w:pPr>
    </w:p>
    <w:p w14:paraId="71F49A2F" w14:textId="77777777" w:rsidR="0052327E" w:rsidRDefault="0052327E" w:rsidP="00965B00">
      <w:pPr>
        <w:pStyle w:val="RowNormal"/>
        <w:tabs>
          <w:tab w:val="right" w:pos="7371"/>
        </w:tabs>
        <w:rPr>
          <w:b/>
          <w:color w:val="009B74" w:themeColor="accent3"/>
          <w:sz w:val="28"/>
          <w:szCs w:val="28"/>
          <w:lang w:val="en-GB"/>
        </w:rPr>
      </w:pPr>
    </w:p>
    <w:p w14:paraId="4FCBFC27" w14:textId="77777777" w:rsidR="0052327E" w:rsidRDefault="0052327E" w:rsidP="00965B00">
      <w:pPr>
        <w:pStyle w:val="RowNormal"/>
        <w:tabs>
          <w:tab w:val="right" w:pos="7371"/>
        </w:tabs>
        <w:rPr>
          <w:b/>
          <w:color w:val="009B74" w:themeColor="accent3"/>
          <w:sz w:val="28"/>
          <w:szCs w:val="28"/>
          <w:lang w:val="en-GB"/>
        </w:rPr>
      </w:pPr>
    </w:p>
    <w:p w14:paraId="5F954067" w14:textId="77777777" w:rsidR="0052327E" w:rsidRDefault="0052327E" w:rsidP="00965B00">
      <w:pPr>
        <w:pStyle w:val="RowNormal"/>
        <w:tabs>
          <w:tab w:val="right" w:pos="7371"/>
        </w:tabs>
        <w:rPr>
          <w:b/>
          <w:color w:val="009B74" w:themeColor="accent3"/>
          <w:sz w:val="28"/>
          <w:szCs w:val="28"/>
          <w:lang w:val="en-GB"/>
        </w:rPr>
      </w:pPr>
    </w:p>
    <w:p w14:paraId="7BD4A042" w14:textId="77777777" w:rsidR="0052327E" w:rsidRDefault="0052327E" w:rsidP="00965B00">
      <w:pPr>
        <w:pStyle w:val="RowNormal"/>
        <w:tabs>
          <w:tab w:val="right" w:pos="7371"/>
        </w:tabs>
        <w:rPr>
          <w:b/>
          <w:color w:val="009B74" w:themeColor="accent3"/>
          <w:sz w:val="28"/>
          <w:szCs w:val="28"/>
          <w:lang w:val="en-GB"/>
        </w:rPr>
      </w:pPr>
    </w:p>
    <w:p w14:paraId="2714F2F2" w14:textId="1D9602CD" w:rsidR="0052327E" w:rsidRDefault="0052327E" w:rsidP="00965B00">
      <w:pPr>
        <w:pStyle w:val="RowNormal"/>
        <w:tabs>
          <w:tab w:val="right" w:pos="7371"/>
        </w:tabs>
        <w:rPr>
          <w:b/>
          <w:color w:val="009B74" w:themeColor="accent3"/>
          <w:sz w:val="28"/>
          <w:szCs w:val="28"/>
          <w:lang w:val="en-GB"/>
        </w:rPr>
      </w:pPr>
    </w:p>
    <w:p w14:paraId="69B90833" w14:textId="77777777" w:rsidR="0052327E" w:rsidRDefault="0052327E" w:rsidP="00965B00">
      <w:pPr>
        <w:pStyle w:val="RowNormal"/>
        <w:tabs>
          <w:tab w:val="right" w:pos="7371"/>
        </w:tabs>
        <w:rPr>
          <w:b/>
          <w:color w:val="009B74" w:themeColor="accent3"/>
          <w:sz w:val="28"/>
          <w:szCs w:val="28"/>
          <w:lang w:val="en-GB"/>
        </w:rPr>
      </w:pPr>
    </w:p>
    <w:p w14:paraId="7A7C8802" w14:textId="62445D9E" w:rsidR="0052327E" w:rsidRDefault="002539E9" w:rsidP="00965B00">
      <w:pPr>
        <w:pStyle w:val="RowNormal"/>
        <w:tabs>
          <w:tab w:val="right" w:pos="7371"/>
        </w:tabs>
        <w:rPr>
          <w:b/>
          <w:color w:val="009B74" w:themeColor="accent3"/>
          <w:sz w:val="28"/>
          <w:szCs w:val="28"/>
          <w:lang w:val="en-GB"/>
        </w:rPr>
      </w:pPr>
      <w:r>
        <w:rPr>
          <w:noProof/>
          <w:color w:val="auto"/>
          <w:szCs w:val="22"/>
        </w:rPr>
        <mc:AlternateContent>
          <mc:Choice Requires="wps">
            <w:drawing>
              <wp:anchor distT="0" distB="0" distL="114300" distR="114300" simplePos="0" relativeHeight="251798528" behindDoc="0" locked="0" layoutInCell="1" allowOverlap="1" wp14:anchorId="4192D6AA" wp14:editId="513D6AFD">
                <wp:simplePos x="0" y="0"/>
                <wp:positionH relativeFrom="column">
                  <wp:posOffset>2466975</wp:posOffset>
                </wp:positionH>
                <wp:positionV relativeFrom="paragraph">
                  <wp:posOffset>45329</wp:posOffset>
                </wp:positionV>
                <wp:extent cx="2819400" cy="0"/>
                <wp:effectExtent l="0" t="0" r="25400" b="25400"/>
                <wp:wrapNone/>
                <wp:docPr id="7168" name="Straight Connector 7168"/>
                <wp:cNvGraphicFramePr/>
                <a:graphic xmlns:a="http://schemas.openxmlformats.org/drawingml/2006/main">
                  <a:graphicData uri="http://schemas.microsoft.com/office/word/2010/wordprocessingShape">
                    <wps:wsp>
                      <wps:cNvCnPr/>
                      <wps:spPr>
                        <a:xfrm>
                          <a:off x="0" y="0"/>
                          <a:ext cx="2819400" cy="0"/>
                        </a:xfrm>
                        <a:prstGeom prst="line">
                          <a:avLst/>
                        </a:prstGeom>
                        <a:ln w="25400">
                          <a:solidFill>
                            <a:srgbClr val="EC008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18D1F" id="Straight_x0020_Connector_x0020_7168"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194.25pt,3.55pt" to="416.25pt,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" strokecolor="#ec008b" strokeweight="2pt"/>
            </w:pict>
          </mc:Fallback>
        </mc:AlternateContent>
      </w:r>
    </w:p>
    <w:p w14:paraId="167A9BC1" w14:textId="275195D3" w:rsidR="0052327E" w:rsidRDefault="0052327E" w:rsidP="00965B00">
      <w:pPr>
        <w:pStyle w:val="RowNormal"/>
        <w:tabs>
          <w:tab w:val="right" w:pos="7371"/>
        </w:tabs>
        <w:rPr>
          <w:b/>
          <w:color w:val="009B74" w:themeColor="accent3"/>
          <w:sz w:val="28"/>
          <w:szCs w:val="28"/>
          <w:lang w:val="en-GB"/>
        </w:rPr>
      </w:pPr>
    </w:p>
    <w:p w14:paraId="78B60BA8" w14:textId="7FED88C7" w:rsidR="0052327E" w:rsidRDefault="002539E9" w:rsidP="00965B00">
      <w:pPr>
        <w:pStyle w:val="RowNormal"/>
        <w:tabs>
          <w:tab w:val="right" w:pos="7371"/>
        </w:tabs>
        <w:rPr>
          <w:b/>
          <w:color w:val="009B74" w:themeColor="accent3"/>
          <w:sz w:val="28"/>
          <w:szCs w:val="28"/>
          <w:lang w:val="en-GB"/>
        </w:rPr>
      </w:pPr>
      <w:r w:rsidRPr="005F6343">
        <w:rPr>
          <w:noProof/>
          <w:color w:val="auto"/>
          <w:szCs w:val="22"/>
        </w:rPr>
        <mc:AlternateContent>
          <mc:Choice Requires="wps">
            <w:drawing>
              <wp:anchor distT="0" distB="0" distL="114300" distR="114300" simplePos="0" relativeHeight="251797504" behindDoc="0" locked="0" layoutInCell="1" allowOverlap="1" wp14:anchorId="32426A26" wp14:editId="719DD1F0">
                <wp:simplePos x="0" y="0"/>
                <wp:positionH relativeFrom="column">
                  <wp:posOffset>2393315</wp:posOffset>
                </wp:positionH>
                <wp:positionV relativeFrom="paragraph">
                  <wp:posOffset>88900</wp:posOffset>
                </wp:positionV>
                <wp:extent cx="3571240" cy="9144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712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09E61E" w14:textId="77777777" w:rsidR="002539E9" w:rsidRDefault="002539E9" w:rsidP="002539E9">
                            <w:pPr>
                              <w:rPr>
                                <w:b/>
                                <w:color w:val="363534" w:themeColor="text2"/>
                                <w:sz w:val="48"/>
                                <w:szCs w:val="28"/>
                              </w:rPr>
                            </w:pPr>
                            <w:r w:rsidRPr="0044149E">
                              <w:rPr>
                                <w:b/>
                                <w:color w:val="363534" w:themeColor="text2"/>
                                <w:sz w:val="48"/>
                                <w:szCs w:val="28"/>
                              </w:rPr>
                              <w:t>CONTACT</w:t>
                            </w:r>
                            <w:r>
                              <w:rPr>
                                <w:b/>
                                <w:color w:val="363534" w:themeColor="text2"/>
                                <w:sz w:val="48"/>
                                <w:szCs w:val="28"/>
                              </w:rPr>
                              <w:t xml:space="preserve"> </w:t>
                            </w:r>
                          </w:p>
                          <w:p w14:paraId="40CDEAEF" w14:textId="77777777" w:rsidR="002539E9" w:rsidRPr="0044149E" w:rsidRDefault="002539E9" w:rsidP="002539E9">
                            <w:pPr>
                              <w:rPr>
                                <w:b/>
                                <w:color w:val="363534" w:themeColor="text2"/>
                                <w:sz w:val="48"/>
                                <w:szCs w:val="28"/>
                              </w:rPr>
                            </w:pPr>
                            <w:r w:rsidRPr="0044149E">
                              <w:rPr>
                                <w:b/>
                                <w:color w:val="363534" w:themeColor="text2"/>
                                <w:sz w:val="48"/>
                                <w:szCs w:val="28"/>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426A26" id="Text_x0020_Box_x0020_13" o:spid="_x0000_s1030" type="#_x0000_t202" style="position:absolute;margin-left:188.45pt;margin-top:7pt;width:281.2pt;height:1in;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" filled="f" stroked="f">
                <v:textbox>
                  <w:txbxContent>
                    <w:p w14:paraId="3209E61E" w14:textId="77777777" w:rsidR="002539E9" w:rsidRDefault="002539E9" w:rsidP="002539E9">
                      <w:pPr>
                        <w:rPr>
                          <w:b/>
                          <w:color w:val="363534" w:themeColor="text2"/>
                          <w:sz w:val="48"/>
                          <w:szCs w:val="28"/>
                        </w:rPr>
                      </w:pPr>
                      <w:r w:rsidRPr="0044149E">
                        <w:rPr>
                          <w:b/>
                          <w:color w:val="363534" w:themeColor="text2"/>
                          <w:sz w:val="48"/>
                          <w:szCs w:val="28"/>
                        </w:rPr>
                        <w:t>CONTACT</w:t>
                      </w:r>
                      <w:r>
                        <w:rPr>
                          <w:b/>
                          <w:color w:val="363534" w:themeColor="text2"/>
                          <w:sz w:val="48"/>
                          <w:szCs w:val="28"/>
                        </w:rPr>
                        <w:t xml:space="preserve"> </w:t>
                      </w:r>
                    </w:p>
                    <w:p w14:paraId="40CDEAEF" w14:textId="77777777" w:rsidR="002539E9" w:rsidRPr="0044149E" w:rsidRDefault="002539E9" w:rsidP="002539E9">
                      <w:pPr>
                        <w:rPr>
                          <w:b/>
                          <w:color w:val="363534" w:themeColor="text2"/>
                          <w:sz w:val="48"/>
                          <w:szCs w:val="28"/>
                        </w:rPr>
                      </w:pPr>
                      <w:r w:rsidRPr="0044149E">
                        <w:rPr>
                          <w:b/>
                          <w:color w:val="363534" w:themeColor="text2"/>
                          <w:sz w:val="48"/>
                          <w:szCs w:val="28"/>
                        </w:rPr>
                        <w:t>INFORMATION</w:t>
                      </w:r>
                    </w:p>
                  </w:txbxContent>
                </v:textbox>
                <w10:wrap type="square"/>
              </v:shape>
            </w:pict>
          </mc:Fallback>
        </mc:AlternateContent>
      </w:r>
    </w:p>
    <w:p w14:paraId="7AEA3658" w14:textId="77777777" w:rsidR="0052327E" w:rsidRDefault="0052327E" w:rsidP="00965B00">
      <w:pPr>
        <w:pStyle w:val="RowNormal"/>
        <w:tabs>
          <w:tab w:val="right" w:pos="7371"/>
        </w:tabs>
        <w:rPr>
          <w:b/>
          <w:color w:val="009B74" w:themeColor="accent3"/>
          <w:sz w:val="28"/>
          <w:szCs w:val="28"/>
          <w:lang w:val="en-GB"/>
        </w:rPr>
      </w:pPr>
    </w:p>
    <w:p w14:paraId="0633DA2A" w14:textId="77777777" w:rsidR="0052327E" w:rsidRDefault="0052327E" w:rsidP="00965B00">
      <w:pPr>
        <w:pStyle w:val="RowNormal"/>
        <w:tabs>
          <w:tab w:val="right" w:pos="7371"/>
        </w:tabs>
        <w:rPr>
          <w:b/>
          <w:color w:val="009B74" w:themeColor="accent3"/>
          <w:sz w:val="28"/>
          <w:szCs w:val="28"/>
          <w:lang w:val="en-GB"/>
        </w:rPr>
      </w:pPr>
    </w:p>
    <w:p w14:paraId="0E452B0B" w14:textId="28392B21" w:rsidR="0052327E" w:rsidRPr="00965B00" w:rsidRDefault="00C375BD" w:rsidP="00965B00">
      <w:pPr>
        <w:pStyle w:val="RowNormal"/>
        <w:tabs>
          <w:tab w:val="right" w:pos="7371"/>
        </w:tabs>
        <w:rPr>
          <w:color w:val="auto"/>
          <w:szCs w:val="22"/>
        </w:rPr>
      </w:pPr>
      <w:r>
        <w:rPr>
          <w:b/>
          <w:noProof/>
          <w:color w:val="009B74" w:themeColor="accent3"/>
          <w:sz w:val="28"/>
          <w:szCs w:val="28"/>
        </w:rPr>
        <mc:AlternateContent>
          <mc:Choice Requires="wps">
            <w:drawing>
              <wp:anchor distT="0" distB="0" distL="114300" distR="114300" simplePos="0" relativeHeight="251787264" behindDoc="0" locked="0" layoutInCell="1" allowOverlap="1" wp14:anchorId="17B30BAE" wp14:editId="65D0DF8C">
                <wp:simplePos x="0" y="0"/>
                <wp:positionH relativeFrom="column">
                  <wp:posOffset>2362835</wp:posOffset>
                </wp:positionH>
                <wp:positionV relativeFrom="paragraph">
                  <wp:posOffset>495300</wp:posOffset>
                </wp:positionV>
                <wp:extent cx="2849880" cy="2971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4988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1E42CD" w14:textId="2480524D" w:rsidR="00E465A6" w:rsidRPr="00A06B4A" w:rsidRDefault="00E465A6" w:rsidP="00E465A6">
                            <w:pPr>
                              <w:rPr>
                                <w:rFonts w:ascii="Helvetica" w:hAnsi="Helvetica"/>
                                <w:sz w:val="24"/>
                              </w:rPr>
                            </w:pPr>
                            <w:r w:rsidRPr="00A06B4A">
                              <w:rPr>
                                <w:rFonts w:ascii="Helvetica" w:hAnsi="Helvetica"/>
                                <w:sz w:val="24"/>
                              </w:rPr>
                              <w:t xml:space="preserve">For general questions about </w:t>
                            </w:r>
                            <w:r w:rsidR="00A06B4A">
                              <w:rPr>
                                <w:rFonts w:ascii="Helvetica" w:hAnsi="Helvetica"/>
                                <w:sz w:val="24"/>
                              </w:rPr>
                              <w:t xml:space="preserve">84.51° </w:t>
                            </w:r>
                            <w:r w:rsidRPr="00A06B4A">
                              <w:rPr>
                                <w:rFonts w:ascii="Helvetica" w:hAnsi="Helvetica"/>
                                <w:sz w:val="24"/>
                              </w:rPr>
                              <w:t xml:space="preserve">or the </w:t>
                            </w:r>
                            <w:r w:rsidR="00C375BD">
                              <w:rPr>
                                <w:rFonts w:ascii="Helvetica" w:hAnsi="Helvetica"/>
                                <w:sz w:val="24"/>
                              </w:rPr>
                              <w:t>Area 51 Files</w:t>
                            </w:r>
                            <w:r w:rsidRPr="00A06B4A">
                              <w:rPr>
                                <w:rFonts w:ascii="Helvetica" w:hAnsi="Helvetica"/>
                                <w:sz w:val="24"/>
                              </w:rPr>
                              <w:t>, please contact:</w:t>
                            </w:r>
                          </w:p>
                          <w:p w14:paraId="37F585B8" w14:textId="77777777" w:rsidR="00E465A6" w:rsidRPr="00A06B4A" w:rsidRDefault="00E465A6" w:rsidP="00E465A6">
                            <w:pPr>
                              <w:pStyle w:val="RowNormal"/>
                              <w:tabs>
                                <w:tab w:val="right" w:pos="7371"/>
                              </w:tabs>
                              <w:rPr>
                                <w:rFonts w:ascii="Helvetica" w:hAnsi="Helvetica"/>
                                <w:color w:val="009B74" w:themeColor="accent3"/>
                                <w:sz w:val="28"/>
                                <w:szCs w:val="28"/>
                                <w:lang w:val="en-GB"/>
                              </w:rPr>
                            </w:pPr>
                          </w:p>
                          <w:p w14:paraId="6117B61D" w14:textId="77777777" w:rsidR="00E465A6" w:rsidRPr="00A06B4A" w:rsidRDefault="00E465A6" w:rsidP="00E465A6">
                            <w:pPr>
                              <w:pStyle w:val="RowNormal"/>
                              <w:tabs>
                                <w:tab w:val="right" w:pos="7371"/>
                              </w:tabs>
                              <w:rPr>
                                <w:rFonts w:ascii="Helvetica" w:hAnsi="Helvetica"/>
                                <w:b/>
                                <w:bCs/>
                                <w:color w:val="4C4834"/>
                                <w:szCs w:val="22"/>
                              </w:rPr>
                            </w:pPr>
                            <w:r w:rsidRPr="00A06B4A">
                              <w:rPr>
                                <w:rFonts w:ascii="Helvetica" w:hAnsi="Helvetica"/>
                                <w:b/>
                                <w:bCs/>
                                <w:color w:val="4C4834"/>
                                <w:sz w:val="28"/>
                                <w:szCs w:val="28"/>
                                <w:lang w:val="en-GB"/>
                              </w:rPr>
                              <w:t>REBA PERRY</w:t>
                            </w:r>
                          </w:p>
                          <w:p w14:paraId="65B2614E" w14:textId="77777777" w:rsidR="00E465A6" w:rsidRPr="00A06B4A" w:rsidRDefault="00E465A6" w:rsidP="00E465A6">
                            <w:pPr>
                              <w:rPr>
                                <w:rFonts w:ascii="Helvetica" w:hAnsi="Helvetica"/>
                                <w:sz w:val="24"/>
                              </w:rPr>
                            </w:pPr>
                            <w:r w:rsidRPr="00A06B4A">
                              <w:rPr>
                                <w:rFonts w:ascii="Helvetica" w:hAnsi="Helvetica"/>
                                <w:sz w:val="24"/>
                              </w:rPr>
                              <w:t>P: 513-632-0533</w:t>
                            </w:r>
                          </w:p>
                          <w:p w14:paraId="074BE753" w14:textId="5E8BD4F4" w:rsidR="00E465A6" w:rsidRPr="00A06B4A" w:rsidRDefault="00E465A6" w:rsidP="00E465A6">
                            <w:pPr>
                              <w:rPr>
                                <w:rFonts w:ascii="Helvetica" w:hAnsi="Helvetica"/>
                                <w:sz w:val="24"/>
                              </w:rPr>
                            </w:pPr>
                            <w:r w:rsidRPr="00A06B4A">
                              <w:rPr>
                                <w:rFonts w:ascii="Helvetica" w:hAnsi="Helvetica"/>
                                <w:sz w:val="24"/>
                              </w:rPr>
                              <w:t xml:space="preserve">E: </w:t>
                            </w:r>
                            <w:hyperlink r:id="rId31" w:history="1">
                              <w:r w:rsidR="00507971" w:rsidRPr="00507971">
                                <w:rPr>
                                  <w:rStyle w:val="Hyperlink"/>
                                  <w:rFonts w:ascii="Helvetica" w:hAnsi="Helvetica"/>
                                  <w:color w:val="4C4834"/>
                                  <w:sz w:val="24"/>
                                </w:rPr>
                                <w:t>reba.perry@8451.com</w:t>
                              </w:r>
                            </w:hyperlink>
                            <w:r w:rsidR="00A06B4A" w:rsidRPr="00507971">
                              <w:rPr>
                                <w:rFonts w:ascii="Helvetica" w:hAnsi="Helvetica"/>
                                <w:color w:val="4C4834"/>
                                <w:sz w:val="24"/>
                              </w:rPr>
                              <w:t xml:space="preserve"> </w:t>
                            </w:r>
                          </w:p>
                          <w:p w14:paraId="05F6038B" w14:textId="77777777" w:rsidR="00E465A6" w:rsidRPr="00A06B4A" w:rsidRDefault="00E465A6" w:rsidP="00E465A6">
                            <w:pPr>
                              <w:rPr>
                                <w:rFonts w:ascii="Helvetica" w:hAnsi="Helvetica"/>
                                <w:sz w:val="24"/>
                              </w:rPr>
                            </w:pPr>
                          </w:p>
                          <w:p w14:paraId="49F29B4D" w14:textId="77777777" w:rsidR="00E465A6" w:rsidRPr="00A06B4A" w:rsidRDefault="00E465A6" w:rsidP="00E465A6">
                            <w:pPr>
                              <w:rPr>
                                <w:rFonts w:ascii="Helvetica" w:hAnsi="Helvetica"/>
                                <w:sz w:val="24"/>
                              </w:rPr>
                            </w:pPr>
                          </w:p>
                          <w:p w14:paraId="7A1316FE" w14:textId="77777777" w:rsidR="00E465A6" w:rsidRPr="008F0E68" w:rsidRDefault="00E465A6" w:rsidP="00E465A6">
                            <w:pPr>
                              <w:rPr>
                                <w:sz w:val="24"/>
                              </w:rPr>
                            </w:pPr>
                          </w:p>
                          <w:p w14:paraId="4965F599" w14:textId="77777777" w:rsidR="00E465A6" w:rsidRDefault="00E465A6" w:rsidP="00E465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30BAE" id="_x0000_t202" coordsize="21600,21600" o:spt="202" path="m0,0l0,21600,21600,21600,21600,0xe">
                <v:stroke joinstyle="miter"/>
                <v:path gradientshapeok="t" o:connecttype="rect"/>
              </v:shapetype>
              <v:shape id="Text_x0020_Box_x0020_6" o:spid="_x0000_s1030" type="#_x0000_t202" style="position:absolute;margin-left:186.05pt;margin-top:39pt;width:224.4pt;height:23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" filled="f" stroked="f">
                <v:textbox>
                  <w:txbxContent>
                    <w:p w14:paraId="241E42CD" w14:textId="2480524D" w:rsidR="00E465A6" w:rsidRPr="00A06B4A" w:rsidRDefault="00E465A6" w:rsidP="00E465A6">
                      <w:pPr>
                        <w:rPr>
                          <w:rFonts w:ascii="Helvetica" w:hAnsi="Helvetica"/>
                          <w:sz w:val="24"/>
                        </w:rPr>
                      </w:pPr>
                      <w:r w:rsidRPr="00A06B4A">
                        <w:rPr>
                          <w:rFonts w:ascii="Helvetica" w:hAnsi="Helvetica"/>
                          <w:sz w:val="24"/>
                        </w:rPr>
                        <w:t xml:space="preserve">For general questions about </w:t>
                      </w:r>
                      <w:r w:rsidR="00A06B4A">
                        <w:rPr>
                          <w:rFonts w:ascii="Helvetica" w:hAnsi="Helvetica"/>
                          <w:sz w:val="24"/>
                        </w:rPr>
                        <w:t xml:space="preserve">84.51° </w:t>
                      </w:r>
                      <w:r w:rsidRPr="00A06B4A">
                        <w:rPr>
                          <w:rFonts w:ascii="Helvetica" w:hAnsi="Helvetica"/>
                          <w:sz w:val="24"/>
                        </w:rPr>
                        <w:t xml:space="preserve">or the </w:t>
                      </w:r>
                      <w:r w:rsidR="00C375BD">
                        <w:rPr>
                          <w:rFonts w:ascii="Helvetica" w:hAnsi="Helvetica"/>
                          <w:sz w:val="24"/>
                        </w:rPr>
                        <w:t>Area 51 Files</w:t>
                      </w:r>
                      <w:r w:rsidRPr="00A06B4A">
                        <w:rPr>
                          <w:rFonts w:ascii="Helvetica" w:hAnsi="Helvetica"/>
                          <w:sz w:val="24"/>
                        </w:rPr>
                        <w:t>, please contact:</w:t>
                      </w:r>
                    </w:p>
                    <w:p w14:paraId="37F585B8" w14:textId="77777777" w:rsidR="00E465A6" w:rsidRPr="00A06B4A" w:rsidRDefault="00E465A6" w:rsidP="00E465A6">
                      <w:pPr>
                        <w:pStyle w:val="RowNormal"/>
                        <w:tabs>
                          <w:tab w:val="right" w:pos="7371"/>
                        </w:tabs>
                        <w:rPr>
                          <w:rFonts w:ascii="Helvetica" w:hAnsi="Helvetica"/>
                          <w:color w:val="009B74" w:themeColor="accent3"/>
                          <w:sz w:val="28"/>
                          <w:szCs w:val="28"/>
                          <w:lang w:val="en-GB"/>
                        </w:rPr>
                      </w:pPr>
                    </w:p>
                    <w:p w14:paraId="6117B61D" w14:textId="77777777" w:rsidR="00E465A6" w:rsidRPr="00A06B4A" w:rsidRDefault="00E465A6" w:rsidP="00E465A6">
                      <w:pPr>
                        <w:pStyle w:val="RowNormal"/>
                        <w:tabs>
                          <w:tab w:val="right" w:pos="7371"/>
                        </w:tabs>
                        <w:rPr>
                          <w:rFonts w:ascii="Helvetica" w:hAnsi="Helvetica"/>
                          <w:b/>
                          <w:bCs/>
                          <w:color w:val="4C4834"/>
                          <w:szCs w:val="22"/>
                        </w:rPr>
                      </w:pPr>
                      <w:r w:rsidRPr="00A06B4A">
                        <w:rPr>
                          <w:rFonts w:ascii="Helvetica" w:hAnsi="Helvetica"/>
                          <w:b/>
                          <w:bCs/>
                          <w:color w:val="4C4834"/>
                          <w:sz w:val="28"/>
                          <w:szCs w:val="28"/>
                          <w:lang w:val="en-GB"/>
                        </w:rPr>
                        <w:t>REBA PERRY</w:t>
                      </w:r>
                    </w:p>
                    <w:p w14:paraId="65B2614E" w14:textId="77777777" w:rsidR="00E465A6" w:rsidRPr="00A06B4A" w:rsidRDefault="00E465A6" w:rsidP="00E465A6">
                      <w:pPr>
                        <w:rPr>
                          <w:rFonts w:ascii="Helvetica" w:hAnsi="Helvetica"/>
                          <w:sz w:val="24"/>
                        </w:rPr>
                      </w:pPr>
                      <w:r w:rsidRPr="00A06B4A">
                        <w:rPr>
                          <w:rFonts w:ascii="Helvetica" w:hAnsi="Helvetica"/>
                          <w:sz w:val="24"/>
                        </w:rPr>
                        <w:t>P: 513-632-0533</w:t>
                      </w:r>
                    </w:p>
                    <w:p w14:paraId="074BE753" w14:textId="5E8BD4F4" w:rsidR="00E465A6" w:rsidRPr="00A06B4A" w:rsidRDefault="00E465A6" w:rsidP="00E465A6">
                      <w:pPr>
                        <w:rPr>
                          <w:rFonts w:ascii="Helvetica" w:hAnsi="Helvetica"/>
                          <w:sz w:val="24"/>
                        </w:rPr>
                      </w:pPr>
                      <w:r w:rsidRPr="00A06B4A">
                        <w:rPr>
                          <w:rFonts w:ascii="Helvetica" w:hAnsi="Helvetica"/>
                          <w:sz w:val="24"/>
                        </w:rPr>
                        <w:t xml:space="preserve">E: </w:t>
                      </w:r>
                      <w:hyperlink r:id="rId32" w:history="1">
                        <w:r w:rsidR="00507971" w:rsidRPr="00507971">
                          <w:rPr>
                            <w:rStyle w:val="Hyperlink"/>
                            <w:rFonts w:ascii="Helvetica" w:hAnsi="Helvetica"/>
                            <w:color w:val="4C4834"/>
                            <w:sz w:val="24"/>
                          </w:rPr>
                          <w:t>reba.perry@8451.com</w:t>
                        </w:r>
                      </w:hyperlink>
                      <w:r w:rsidR="00A06B4A" w:rsidRPr="00507971">
                        <w:rPr>
                          <w:rFonts w:ascii="Helvetica" w:hAnsi="Helvetica"/>
                          <w:color w:val="4C4834"/>
                          <w:sz w:val="24"/>
                        </w:rPr>
                        <w:t xml:space="preserve"> </w:t>
                      </w:r>
                    </w:p>
                    <w:p w14:paraId="05F6038B" w14:textId="77777777" w:rsidR="00E465A6" w:rsidRPr="00A06B4A" w:rsidRDefault="00E465A6" w:rsidP="00E465A6">
                      <w:pPr>
                        <w:rPr>
                          <w:rFonts w:ascii="Helvetica" w:hAnsi="Helvetica"/>
                          <w:sz w:val="24"/>
                        </w:rPr>
                      </w:pPr>
                    </w:p>
                    <w:p w14:paraId="49F29B4D" w14:textId="77777777" w:rsidR="00E465A6" w:rsidRPr="00A06B4A" w:rsidRDefault="00E465A6" w:rsidP="00E465A6">
                      <w:pPr>
                        <w:rPr>
                          <w:rFonts w:ascii="Helvetica" w:hAnsi="Helvetica"/>
                          <w:sz w:val="24"/>
                        </w:rPr>
                      </w:pPr>
                    </w:p>
                    <w:p w14:paraId="7A1316FE" w14:textId="77777777" w:rsidR="00E465A6" w:rsidRPr="008F0E68" w:rsidRDefault="00E465A6" w:rsidP="00E465A6">
                      <w:pPr>
                        <w:rPr>
                          <w:sz w:val="24"/>
                        </w:rPr>
                      </w:pPr>
                    </w:p>
                    <w:p w14:paraId="4965F599" w14:textId="77777777" w:rsidR="00E465A6" w:rsidRDefault="00E465A6" w:rsidP="00E465A6"/>
                  </w:txbxContent>
                </v:textbox>
                <w10:wrap type="square"/>
              </v:shape>
            </w:pict>
          </mc:Fallback>
        </mc:AlternateContent>
      </w:r>
    </w:p>
    <w:sectPr w:rsidR="0052327E" w:rsidRPr="00965B00" w:rsidSect="00E465A6">
      <w:pgSz w:w="11907" w:h="16840" w:code="9"/>
      <w:pgMar w:top="1440" w:right="1411" w:bottom="1440" w:left="1411" w:header="706" w:footer="706"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55EF0" w14:textId="77777777" w:rsidR="00507EEF" w:rsidRDefault="00507EEF">
      <w:r>
        <w:separator/>
      </w:r>
    </w:p>
  </w:endnote>
  <w:endnote w:type="continuationSeparator" w:id="0">
    <w:p w14:paraId="21E05B24" w14:textId="77777777" w:rsidR="00507EEF" w:rsidRDefault="00507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MS PGothic">
    <w:panose1 w:val="020B0600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CA114" w14:textId="654EC315" w:rsidR="00FB736E" w:rsidRDefault="00C73509" w:rsidP="00692990">
    <w:pPr>
      <w:pStyle w:val="Footer"/>
      <w:rPr>
        <w:rFonts w:cs="Arial"/>
        <w:color w:val="A6A6A6" w:themeColor="background2" w:themeShade="A6"/>
        <w:shd w:val="clear" w:color="auto" w:fill="FFFFFF"/>
      </w:rPr>
    </w:pPr>
    <w:r>
      <w:rPr>
        <w:rFonts w:cs="Arial"/>
        <w:noProof/>
        <w:color w:val="A6A6A6" w:themeColor="background2" w:themeShade="A6"/>
        <w:lang w:val="en-US"/>
      </w:rPr>
      <mc:AlternateContent>
        <mc:Choice Requires="wps">
          <w:drawing>
            <wp:anchor distT="0" distB="0" distL="114300" distR="114300" simplePos="0" relativeHeight="251666432" behindDoc="0" locked="0" layoutInCell="1" allowOverlap="1" wp14:anchorId="199ED905" wp14:editId="7DF846DD">
              <wp:simplePos x="0" y="0"/>
              <wp:positionH relativeFrom="column">
                <wp:posOffset>0</wp:posOffset>
              </wp:positionH>
              <wp:positionV relativeFrom="paragraph">
                <wp:posOffset>0</wp:posOffset>
              </wp:positionV>
              <wp:extent cx="5786950" cy="5471"/>
              <wp:effectExtent l="0" t="0" r="29845" b="45720"/>
              <wp:wrapNone/>
              <wp:docPr id="27" name="Straight Connector 27"/>
              <wp:cNvGraphicFramePr/>
              <a:graphic xmlns:a="http://schemas.openxmlformats.org/drawingml/2006/main">
                <a:graphicData uri="http://schemas.microsoft.com/office/word/2010/wordprocessingShape">
                  <wps:wsp>
                    <wps:cNvCnPr/>
                    <wps:spPr>
                      <a:xfrm>
                        <a:off x="0" y="0"/>
                        <a:ext cx="5786950" cy="5471"/>
                      </a:xfrm>
                      <a:prstGeom prst="line">
                        <a:avLst/>
                      </a:prstGeom>
                      <a:ln>
                        <a:solidFill>
                          <a:srgbClr val="DEE3E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9ABB3" id="Straight_x0020_Connector_x0020_2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55.65pt,.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" strokecolor="#dee3e5"/>
          </w:pict>
        </mc:Fallback>
      </mc:AlternateContent>
    </w:r>
  </w:p>
  <w:p w14:paraId="7C3868C8" w14:textId="77777777" w:rsidR="00B82311" w:rsidRPr="00C73509" w:rsidRDefault="00B82311" w:rsidP="00C73509">
    <w:pPr>
      <w:pStyle w:val="Footer"/>
      <w:framePr w:wrap="around" w:vAnchor="text" w:hAnchor="page" w:x="10462" w:y="6"/>
      <w:rPr>
        <w:rStyle w:val="PageNumber"/>
        <w:color w:val="DEE3E5"/>
      </w:rPr>
    </w:pPr>
    <w:r w:rsidRPr="00C73509">
      <w:rPr>
        <w:rStyle w:val="PageNumber"/>
        <w:color w:val="DEE3E5"/>
      </w:rPr>
      <w:fldChar w:fldCharType="begin"/>
    </w:r>
    <w:r w:rsidRPr="00C73509">
      <w:rPr>
        <w:rStyle w:val="PageNumber"/>
        <w:color w:val="DEE3E5"/>
      </w:rPr>
      <w:instrText xml:space="preserve">PAGE  </w:instrText>
    </w:r>
    <w:r w:rsidRPr="00C73509">
      <w:rPr>
        <w:rStyle w:val="PageNumber"/>
        <w:color w:val="DEE3E5"/>
      </w:rPr>
      <w:fldChar w:fldCharType="separate"/>
    </w:r>
    <w:r w:rsidR="0067098B">
      <w:rPr>
        <w:rStyle w:val="PageNumber"/>
        <w:noProof/>
        <w:color w:val="DEE3E5"/>
      </w:rPr>
      <w:t>10</w:t>
    </w:r>
    <w:r w:rsidRPr="00C73509">
      <w:rPr>
        <w:rStyle w:val="PageNumber"/>
        <w:color w:val="DEE3E5"/>
      </w:rPr>
      <w:fldChar w:fldCharType="end"/>
    </w:r>
  </w:p>
  <w:p w14:paraId="583C67C9" w14:textId="7FABEF7F" w:rsidR="00FB736E" w:rsidRPr="00C73509" w:rsidRDefault="00FB736E" w:rsidP="00692990">
    <w:pPr>
      <w:pStyle w:val="Footer"/>
      <w:rPr>
        <w:color w:val="DEE3E5"/>
        <w:sz w:val="14"/>
        <w:szCs w:val="14"/>
      </w:rPr>
    </w:pPr>
    <w:r w:rsidRPr="00C73509">
      <w:rPr>
        <w:rFonts w:cs="Arial"/>
        <w:color w:val="DEE3E5"/>
        <w:sz w:val="14"/>
        <w:szCs w:val="14"/>
        <w:shd w:val="clear" w:color="auto" w:fill="FFFFFF"/>
      </w:rPr>
      <w:t>©</w:t>
    </w:r>
    <w:r w:rsidRPr="00C73509">
      <w:rPr>
        <w:color w:val="DEE3E5"/>
        <w:sz w:val="14"/>
        <w:szCs w:val="14"/>
      </w:rPr>
      <w:t xml:space="preserve"> </w:t>
    </w:r>
    <w:r w:rsidR="00B82311" w:rsidRPr="00C73509">
      <w:rPr>
        <w:color w:val="DEE3E5"/>
        <w:sz w:val="14"/>
        <w:szCs w:val="14"/>
      </w:rPr>
      <w:t>84.51°</w:t>
    </w:r>
    <w:r w:rsidRPr="00C73509">
      <w:rPr>
        <w:color w:val="DEE3E5"/>
        <w:sz w:val="14"/>
        <w:szCs w:val="14"/>
      </w:rPr>
      <w:t xml:space="preserve"> 201</w:t>
    </w:r>
    <w:r w:rsidR="00B82311" w:rsidRPr="00C73509">
      <w:rPr>
        <w:color w:val="DEE3E5"/>
        <w:sz w:val="14"/>
        <w:szCs w:val="14"/>
      </w:rPr>
      <w:t>6</w:t>
    </w:r>
    <w:r w:rsidRPr="00C73509">
      <w:rPr>
        <w:color w:val="DEE3E5"/>
        <w:sz w:val="14"/>
        <w:szCs w:val="14"/>
      </w:rPr>
      <w:t xml:space="preserve"> – Private and confidential</w:t>
    </w:r>
  </w:p>
  <w:p w14:paraId="20667CF6" w14:textId="77777777" w:rsidR="00FB736E" w:rsidRDefault="00FB736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571963" w14:textId="77777777" w:rsidR="00507EEF" w:rsidRDefault="00507EEF">
      <w:r>
        <w:separator/>
      </w:r>
    </w:p>
  </w:footnote>
  <w:footnote w:type="continuationSeparator" w:id="0">
    <w:p w14:paraId="4E92D2EB" w14:textId="77777777" w:rsidR="00507EEF" w:rsidRDefault="00507E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A3315" w14:textId="2C8EA50C" w:rsidR="00FB736E" w:rsidRPr="00827F8E" w:rsidRDefault="00A06B4A" w:rsidP="00827F8E">
    <w:pPr>
      <w:pStyle w:val="Header"/>
    </w:pPr>
    <w:r>
      <w:rPr>
        <w:b/>
        <w:noProof/>
        <w:color w:val="363534" w:themeColor="text2"/>
        <w:sz w:val="56"/>
        <w:szCs w:val="56"/>
        <w:lang w:val="en-US"/>
      </w:rPr>
      <mc:AlternateContent>
        <mc:Choice Requires="wps">
          <w:drawing>
            <wp:anchor distT="0" distB="0" distL="114300" distR="114300" simplePos="0" relativeHeight="251662336" behindDoc="0" locked="0" layoutInCell="1" allowOverlap="1" wp14:anchorId="5CE052A7" wp14:editId="59BCF124">
              <wp:simplePos x="0" y="0"/>
              <wp:positionH relativeFrom="column">
                <wp:posOffset>-952500</wp:posOffset>
              </wp:positionH>
              <wp:positionV relativeFrom="paragraph">
                <wp:posOffset>-447040</wp:posOffset>
              </wp:positionV>
              <wp:extent cx="7619365" cy="459740"/>
              <wp:effectExtent l="0" t="0" r="635" b="0"/>
              <wp:wrapNone/>
              <wp:docPr id="21" name="Rectangle 21"/>
              <wp:cNvGraphicFramePr/>
              <a:graphic xmlns:a="http://schemas.openxmlformats.org/drawingml/2006/main">
                <a:graphicData uri="http://schemas.microsoft.com/office/word/2010/wordprocessingShape">
                  <wps:wsp>
                    <wps:cNvSpPr/>
                    <wps:spPr>
                      <a:xfrm>
                        <a:off x="0" y="0"/>
                        <a:ext cx="7619365" cy="459740"/>
                      </a:xfrm>
                      <a:prstGeom prst="rect">
                        <a:avLst/>
                      </a:prstGeom>
                      <a:solidFill>
                        <a:srgbClr val="4C48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C3193" id="Rectangle_x0020_21" o:spid="_x0000_s1026" style="position:absolute;margin-left:-75pt;margin-top:-35.15pt;width:599.95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" fillcolor="#4c4845" stroked="f" strokeweight="2pt"/>
          </w:pict>
        </mc:Fallback>
      </mc:AlternateContent>
    </w:r>
    <w:r w:rsidRPr="005F445C">
      <w:rPr>
        <w:b/>
        <w:noProof/>
        <w:color w:val="363534" w:themeColor="text2"/>
        <w:sz w:val="56"/>
        <w:szCs w:val="56"/>
        <w:lang w:val="en-US"/>
      </w:rPr>
      <mc:AlternateContent>
        <mc:Choice Requires="wps">
          <w:drawing>
            <wp:anchor distT="0" distB="0" distL="114300" distR="114300" simplePos="0" relativeHeight="251663360" behindDoc="0" locked="0" layoutInCell="1" allowOverlap="1" wp14:anchorId="5198A32F" wp14:editId="56C1894B">
              <wp:simplePos x="0" y="0"/>
              <wp:positionH relativeFrom="column">
                <wp:posOffset>-73660</wp:posOffset>
              </wp:positionH>
              <wp:positionV relativeFrom="paragraph">
                <wp:posOffset>-348615</wp:posOffset>
              </wp:positionV>
              <wp:extent cx="4853940" cy="248285"/>
              <wp:effectExtent l="0" t="0" r="0" b="571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248285"/>
                      </a:xfrm>
                      <a:prstGeom prst="rect">
                        <a:avLst/>
                      </a:prstGeom>
                      <a:noFill/>
                      <a:ln>
                        <a:noFill/>
                      </a:ln>
                      <a:effectLst/>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solidFill>
                              <a:schemeClr val="accent1"/>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chemeClr val="tx1"/>
                            </a:solidFill>
                            <a:miter lim="800000"/>
                            <a:headEnd/>
                            <a:tailEnd/>
                          </a14:hiddenLine>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ffectLst>
                              <a:outerShdw dist="35921" dir="2700000" algn="ctr" rotWithShape="0">
                                <a:schemeClr val="bg2"/>
                              </a:outerShdw>
                            </a:effectLst>
                          </a14:hiddenEffects>
                        </a:ext>
                      </a:extLst>
                    </wps:spPr>
                    <wps:txbx>
                      <w:txbxContent>
                        <w:p w14:paraId="42B5D9B5" w14:textId="6AC04BB8" w:rsidR="00A06B4A" w:rsidRPr="00C91802" w:rsidRDefault="00A06B4A" w:rsidP="00A06B4A">
                          <w:pPr>
                            <w:pStyle w:val="NormalWeb"/>
                            <w:rPr>
                              <w:rFonts w:ascii="Helvetica" w:eastAsia="MS PGothic" w:hAnsi="Helvetica" w:cstheme="majorHAnsi"/>
                              <w:b/>
                              <w:bCs/>
                              <w:color w:val="FFFFFF" w:themeColor="background2"/>
                              <w:kern w:val="24"/>
                              <w:szCs w:val="44"/>
                              <w:lang w:val="en-US"/>
                            </w:rPr>
                          </w:pPr>
                          <w:r>
                            <w:rPr>
                              <w:rFonts w:ascii="Helvetica" w:hAnsi="Helvetica" w:cstheme="majorHAnsi"/>
                              <w:b/>
                              <w:bCs/>
                              <w:color w:val="FFFFFF" w:themeColor="background2"/>
                              <w:kern w:val="24"/>
                              <w:szCs w:val="44"/>
                            </w:rPr>
                            <w:t>THE COMPLETE JOURNEY</w:t>
                          </w:r>
                          <w:r w:rsidRPr="00C91802">
                            <w:rPr>
                              <w:rFonts w:ascii="Helvetica" w:hAnsi="Helvetica" w:cstheme="majorHAnsi"/>
                              <w:b/>
                              <w:bCs/>
                              <w:color w:val="FFFFFF" w:themeColor="background2"/>
                              <w:kern w:val="24"/>
                              <w:szCs w:val="44"/>
                            </w:rPr>
                            <w:t xml:space="preserve"> USER GUIDE</w:t>
                          </w:r>
                        </w:p>
                        <w:p w14:paraId="556DCE4B" w14:textId="77777777" w:rsidR="00A06B4A" w:rsidRPr="00D256C9" w:rsidRDefault="00A06B4A" w:rsidP="00A06B4A">
                          <w:pPr>
                            <w:pStyle w:val="NormalWeb"/>
                            <w:spacing w:before="0" w:beforeAutospacing="0" w:after="0" w:afterAutospacing="0"/>
                            <w:textAlignment w:val="baseline"/>
                            <w:rPr>
                              <w:rFonts w:ascii="Arial" w:eastAsia="MS PGothic" w:hAnsi="Arial" w:cs="Arial"/>
                              <w:b/>
                              <w:bCs/>
                              <w:color w:val="FFFFFF" w:themeColor="background2"/>
                              <w:kern w:val="24"/>
                              <w:sz w:val="44"/>
                              <w:szCs w:val="4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5198A32F" id="_x0000_t202" coordsize="21600,21600" o:spt="202" path="m0,0l0,21600,21600,21600,21600,0xe">
              <v:stroke joinstyle="miter"/>
              <v:path gradientshapeok="t" o:connecttype="rect"/>
            </v:shapetype>
            <v:shape id="_x0000_s1031" type="#_x0000_t202" style="position:absolute;margin-left:-5.8pt;margin-top:-27.4pt;width:382.2pt;height:1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" filled="f" stroked="f">
              <v:textbox>
                <w:txbxContent>
                  <w:p w14:paraId="42B5D9B5" w14:textId="6AC04BB8" w:rsidR="00A06B4A" w:rsidRPr="00C91802" w:rsidRDefault="00A06B4A" w:rsidP="00A06B4A">
                    <w:pPr>
                      <w:pStyle w:val="NormalWeb"/>
                      <w:rPr>
                        <w:rFonts w:ascii="Helvetica" w:eastAsia="MS PGothic" w:hAnsi="Helvetica" w:cstheme="majorHAnsi"/>
                        <w:b/>
                        <w:bCs/>
                        <w:color w:val="FFFFFF" w:themeColor="background2"/>
                        <w:kern w:val="24"/>
                        <w:szCs w:val="44"/>
                        <w:lang w:val="en-US"/>
                      </w:rPr>
                    </w:pPr>
                    <w:r>
                      <w:rPr>
                        <w:rFonts w:ascii="Helvetica" w:hAnsi="Helvetica" w:cstheme="majorHAnsi"/>
                        <w:b/>
                        <w:bCs/>
                        <w:color w:val="FFFFFF" w:themeColor="background2"/>
                        <w:kern w:val="24"/>
                        <w:szCs w:val="44"/>
                      </w:rPr>
                      <w:t>THE COMPLETE JOURNEY</w:t>
                    </w:r>
                    <w:r w:rsidRPr="00C91802">
                      <w:rPr>
                        <w:rFonts w:ascii="Helvetica" w:hAnsi="Helvetica" w:cstheme="majorHAnsi"/>
                        <w:b/>
                        <w:bCs/>
                        <w:color w:val="FFFFFF" w:themeColor="background2"/>
                        <w:kern w:val="24"/>
                        <w:szCs w:val="44"/>
                      </w:rPr>
                      <w:t xml:space="preserve"> USER GUIDE</w:t>
                    </w:r>
                  </w:p>
                  <w:p w14:paraId="556DCE4B" w14:textId="77777777" w:rsidR="00A06B4A" w:rsidRPr="00D256C9" w:rsidRDefault="00A06B4A" w:rsidP="00A06B4A">
                    <w:pPr>
                      <w:pStyle w:val="NormalWeb"/>
                      <w:spacing w:before="0" w:beforeAutospacing="0" w:after="0" w:afterAutospacing="0"/>
                      <w:textAlignment w:val="baseline"/>
                      <w:rPr>
                        <w:rFonts w:ascii="Arial" w:eastAsia="MS PGothic" w:hAnsi="Arial" w:cs="Arial"/>
                        <w:b/>
                        <w:bCs/>
                        <w:color w:val="FFFFFF" w:themeColor="background2"/>
                        <w:kern w:val="24"/>
                        <w:sz w:val="44"/>
                        <w:szCs w:val="44"/>
                      </w:rPr>
                    </w:pPr>
                  </w:p>
                </w:txbxContent>
              </v:textbox>
            </v:shape>
          </w:pict>
        </mc:Fallback>
      </mc:AlternateContent>
    </w:r>
    <w:r>
      <w:rPr>
        <w:noProof/>
        <w:lang w:val="en-US"/>
      </w:rPr>
      <w:drawing>
        <wp:anchor distT="0" distB="0" distL="114300" distR="114300" simplePos="0" relativeHeight="251664384" behindDoc="0" locked="0" layoutInCell="1" allowOverlap="1" wp14:anchorId="475904AD" wp14:editId="023C1A17">
          <wp:simplePos x="0" y="0"/>
          <wp:positionH relativeFrom="column">
            <wp:posOffset>5359634</wp:posOffset>
          </wp:positionH>
          <wp:positionV relativeFrom="paragraph">
            <wp:posOffset>-347980</wp:posOffset>
          </wp:positionV>
          <wp:extent cx="685165" cy="248920"/>
          <wp:effectExtent l="0" t="0" r="635" b="5080"/>
          <wp:wrapNone/>
          <wp:docPr id="26" name="Picture 26" descr="../../84.51°/_Vector%20Files/_logos/8451%20Logos/White/8451_logo_white_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4.51°/_Vector%20Files/_logos/8451%20Logos/White/8451_logo_white_F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165" cy="24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736E">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B439E"/>
    <w:multiLevelType w:val="hybridMultilevel"/>
    <w:tmpl w:val="8D242972"/>
    <w:lvl w:ilvl="0" w:tplc="82545DA6">
      <w:start w:val="1"/>
      <w:numFmt w:val="bullet"/>
      <w:lvlText w:val="•"/>
      <w:lvlJc w:val="left"/>
      <w:pPr>
        <w:tabs>
          <w:tab w:val="num" w:pos="720"/>
        </w:tabs>
        <w:ind w:left="720" w:hanging="360"/>
      </w:pPr>
      <w:rPr>
        <w:rFonts w:ascii="Arial" w:hAnsi="Arial" w:hint="default"/>
      </w:rPr>
    </w:lvl>
    <w:lvl w:ilvl="1" w:tplc="2E945C88" w:tentative="1">
      <w:start w:val="1"/>
      <w:numFmt w:val="bullet"/>
      <w:lvlText w:val="•"/>
      <w:lvlJc w:val="left"/>
      <w:pPr>
        <w:tabs>
          <w:tab w:val="num" w:pos="1440"/>
        </w:tabs>
        <w:ind w:left="1440" w:hanging="360"/>
      </w:pPr>
      <w:rPr>
        <w:rFonts w:ascii="Arial" w:hAnsi="Arial" w:hint="default"/>
      </w:rPr>
    </w:lvl>
    <w:lvl w:ilvl="2" w:tplc="339436B2" w:tentative="1">
      <w:start w:val="1"/>
      <w:numFmt w:val="bullet"/>
      <w:lvlText w:val="•"/>
      <w:lvlJc w:val="left"/>
      <w:pPr>
        <w:tabs>
          <w:tab w:val="num" w:pos="2160"/>
        </w:tabs>
        <w:ind w:left="2160" w:hanging="360"/>
      </w:pPr>
      <w:rPr>
        <w:rFonts w:ascii="Arial" w:hAnsi="Arial" w:hint="default"/>
      </w:rPr>
    </w:lvl>
    <w:lvl w:ilvl="3" w:tplc="9C367538" w:tentative="1">
      <w:start w:val="1"/>
      <w:numFmt w:val="bullet"/>
      <w:lvlText w:val="•"/>
      <w:lvlJc w:val="left"/>
      <w:pPr>
        <w:tabs>
          <w:tab w:val="num" w:pos="2880"/>
        </w:tabs>
        <w:ind w:left="2880" w:hanging="360"/>
      </w:pPr>
      <w:rPr>
        <w:rFonts w:ascii="Arial" w:hAnsi="Arial" w:hint="default"/>
      </w:rPr>
    </w:lvl>
    <w:lvl w:ilvl="4" w:tplc="4E50C744" w:tentative="1">
      <w:start w:val="1"/>
      <w:numFmt w:val="bullet"/>
      <w:lvlText w:val="•"/>
      <w:lvlJc w:val="left"/>
      <w:pPr>
        <w:tabs>
          <w:tab w:val="num" w:pos="3600"/>
        </w:tabs>
        <w:ind w:left="3600" w:hanging="360"/>
      </w:pPr>
      <w:rPr>
        <w:rFonts w:ascii="Arial" w:hAnsi="Arial" w:hint="default"/>
      </w:rPr>
    </w:lvl>
    <w:lvl w:ilvl="5" w:tplc="127EAB8A" w:tentative="1">
      <w:start w:val="1"/>
      <w:numFmt w:val="bullet"/>
      <w:lvlText w:val="•"/>
      <w:lvlJc w:val="left"/>
      <w:pPr>
        <w:tabs>
          <w:tab w:val="num" w:pos="4320"/>
        </w:tabs>
        <w:ind w:left="4320" w:hanging="360"/>
      </w:pPr>
      <w:rPr>
        <w:rFonts w:ascii="Arial" w:hAnsi="Arial" w:hint="default"/>
      </w:rPr>
    </w:lvl>
    <w:lvl w:ilvl="6" w:tplc="6164ADD6" w:tentative="1">
      <w:start w:val="1"/>
      <w:numFmt w:val="bullet"/>
      <w:lvlText w:val="•"/>
      <w:lvlJc w:val="left"/>
      <w:pPr>
        <w:tabs>
          <w:tab w:val="num" w:pos="5040"/>
        </w:tabs>
        <w:ind w:left="5040" w:hanging="360"/>
      </w:pPr>
      <w:rPr>
        <w:rFonts w:ascii="Arial" w:hAnsi="Arial" w:hint="default"/>
      </w:rPr>
    </w:lvl>
    <w:lvl w:ilvl="7" w:tplc="6E96DF3C" w:tentative="1">
      <w:start w:val="1"/>
      <w:numFmt w:val="bullet"/>
      <w:lvlText w:val="•"/>
      <w:lvlJc w:val="left"/>
      <w:pPr>
        <w:tabs>
          <w:tab w:val="num" w:pos="5760"/>
        </w:tabs>
        <w:ind w:left="5760" w:hanging="360"/>
      </w:pPr>
      <w:rPr>
        <w:rFonts w:ascii="Arial" w:hAnsi="Arial" w:hint="default"/>
      </w:rPr>
    </w:lvl>
    <w:lvl w:ilvl="8" w:tplc="93AA5E96" w:tentative="1">
      <w:start w:val="1"/>
      <w:numFmt w:val="bullet"/>
      <w:lvlText w:val="•"/>
      <w:lvlJc w:val="left"/>
      <w:pPr>
        <w:tabs>
          <w:tab w:val="num" w:pos="6480"/>
        </w:tabs>
        <w:ind w:left="6480" w:hanging="360"/>
      </w:pPr>
      <w:rPr>
        <w:rFonts w:ascii="Arial" w:hAnsi="Arial" w:hint="default"/>
      </w:rPr>
    </w:lvl>
  </w:abstractNum>
  <w:abstractNum w:abstractNumId="1">
    <w:nsid w:val="04B663EE"/>
    <w:multiLevelType w:val="hybridMultilevel"/>
    <w:tmpl w:val="F1B2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76F08"/>
    <w:multiLevelType w:val="hybridMultilevel"/>
    <w:tmpl w:val="C67ADB88"/>
    <w:lvl w:ilvl="0" w:tplc="6D7A5D4E">
      <w:start w:val="1"/>
      <w:numFmt w:val="bullet"/>
      <w:lvlText w:val="•"/>
      <w:lvlJc w:val="left"/>
      <w:pPr>
        <w:tabs>
          <w:tab w:val="num" w:pos="720"/>
        </w:tabs>
        <w:ind w:left="720" w:hanging="360"/>
      </w:pPr>
      <w:rPr>
        <w:rFonts w:ascii="Arial" w:hAnsi="Arial" w:hint="default"/>
      </w:rPr>
    </w:lvl>
    <w:lvl w:ilvl="1" w:tplc="E7007452" w:tentative="1">
      <w:start w:val="1"/>
      <w:numFmt w:val="bullet"/>
      <w:lvlText w:val="•"/>
      <w:lvlJc w:val="left"/>
      <w:pPr>
        <w:tabs>
          <w:tab w:val="num" w:pos="1440"/>
        </w:tabs>
        <w:ind w:left="1440" w:hanging="360"/>
      </w:pPr>
      <w:rPr>
        <w:rFonts w:ascii="Arial" w:hAnsi="Arial" w:hint="default"/>
      </w:rPr>
    </w:lvl>
    <w:lvl w:ilvl="2" w:tplc="E41A5860" w:tentative="1">
      <w:start w:val="1"/>
      <w:numFmt w:val="bullet"/>
      <w:lvlText w:val="•"/>
      <w:lvlJc w:val="left"/>
      <w:pPr>
        <w:tabs>
          <w:tab w:val="num" w:pos="2160"/>
        </w:tabs>
        <w:ind w:left="2160" w:hanging="360"/>
      </w:pPr>
      <w:rPr>
        <w:rFonts w:ascii="Arial" w:hAnsi="Arial" w:hint="default"/>
      </w:rPr>
    </w:lvl>
    <w:lvl w:ilvl="3" w:tplc="F4A29AFE" w:tentative="1">
      <w:start w:val="1"/>
      <w:numFmt w:val="bullet"/>
      <w:lvlText w:val="•"/>
      <w:lvlJc w:val="left"/>
      <w:pPr>
        <w:tabs>
          <w:tab w:val="num" w:pos="2880"/>
        </w:tabs>
        <w:ind w:left="2880" w:hanging="360"/>
      </w:pPr>
      <w:rPr>
        <w:rFonts w:ascii="Arial" w:hAnsi="Arial" w:hint="default"/>
      </w:rPr>
    </w:lvl>
    <w:lvl w:ilvl="4" w:tplc="7760112E" w:tentative="1">
      <w:start w:val="1"/>
      <w:numFmt w:val="bullet"/>
      <w:lvlText w:val="•"/>
      <w:lvlJc w:val="left"/>
      <w:pPr>
        <w:tabs>
          <w:tab w:val="num" w:pos="3600"/>
        </w:tabs>
        <w:ind w:left="3600" w:hanging="360"/>
      </w:pPr>
      <w:rPr>
        <w:rFonts w:ascii="Arial" w:hAnsi="Arial" w:hint="default"/>
      </w:rPr>
    </w:lvl>
    <w:lvl w:ilvl="5" w:tplc="5F9420DA" w:tentative="1">
      <w:start w:val="1"/>
      <w:numFmt w:val="bullet"/>
      <w:lvlText w:val="•"/>
      <w:lvlJc w:val="left"/>
      <w:pPr>
        <w:tabs>
          <w:tab w:val="num" w:pos="4320"/>
        </w:tabs>
        <w:ind w:left="4320" w:hanging="360"/>
      </w:pPr>
      <w:rPr>
        <w:rFonts w:ascii="Arial" w:hAnsi="Arial" w:hint="default"/>
      </w:rPr>
    </w:lvl>
    <w:lvl w:ilvl="6" w:tplc="D4321AE6" w:tentative="1">
      <w:start w:val="1"/>
      <w:numFmt w:val="bullet"/>
      <w:lvlText w:val="•"/>
      <w:lvlJc w:val="left"/>
      <w:pPr>
        <w:tabs>
          <w:tab w:val="num" w:pos="5040"/>
        </w:tabs>
        <w:ind w:left="5040" w:hanging="360"/>
      </w:pPr>
      <w:rPr>
        <w:rFonts w:ascii="Arial" w:hAnsi="Arial" w:hint="default"/>
      </w:rPr>
    </w:lvl>
    <w:lvl w:ilvl="7" w:tplc="61742716" w:tentative="1">
      <w:start w:val="1"/>
      <w:numFmt w:val="bullet"/>
      <w:lvlText w:val="•"/>
      <w:lvlJc w:val="left"/>
      <w:pPr>
        <w:tabs>
          <w:tab w:val="num" w:pos="5760"/>
        </w:tabs>
        <w:ind w:left="5760" w:hanging="360"/>
      </w:pPr>
      <w:rPr>
        <w:rFonts w:ascii="Arial" w:hAnsi="Arial" w:hint="default"/>
      </w:rPr>
    </w:lvl>
    <w:lvl w:ilvl="8" w:tplc="BB9A9014" w:tentative="1">
      <w:start w:val="1"/>
      <w:numFmt w:val="bullet"/>
      <w:lvlText w:val="•"/>
      <w:lvlJc w:val="left"/>
      <w:pPr>
        <w:tabs>
          <w:tab w:val="num" w:pos="6480"/>
        </w:tabs>
        <w:ind w:left="6480" w:hanging="360"/>
      </w:pPr>
      <w:rPr>
        <w:rFonts w:ascii="Arial" w:hAnsi="Arial" w:hint="default"/>
      </w:rPr>
    </w:lvl>
  </w:abstractNum>
  <w:abstractNum w:abstractNumId="3">
    <w:nsid w:val="095D53C1"/>
    <w:multiLevelType w:val="hybridMultilevel"/>
    <w:tmpl w:val="CD10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13FEC"/>
    <w:multiLevelType w:val="hybridMultilevel"/>
    <w:tmpl w:val="E6DE8004"/>
    <w:lvl w:ilvl="0" w:tplc="930000F0">
      <w:start w:val="1"/>
      <w:numFmt w:val="bullet"/>
      <w:lvlText w:val="•"/>
      <w:lvlJc w:val="left"/>
      <w:pPr>
        <w:tabs>
          <w:tab w:val="num" w:pos="720"/>
        </w:tabs>
        <w:ind w:left="720" w:hanging="360"/>
      </w:pPr>
      <w:rPr>
        <w:rFonts w:ascii="Arial" w:hAnsi="Arial" w:hint="default"/>
      </w:rPr>
    </w:lvl>
    <w:lvl w:ilvl="1" w:tplc="5B46E5C2" w:tentative="1">
      <w:start w:val="1"/>
      <w:numFmt w:val="bullet"/>
      <w:lvlText w:val="•"/>
      <w:lvlJc w:val="left"/>
      <w:pPr>
        <w:tabs>
          <w:tab w:val="num" w:pos="1440"/>
        </w:tabs>
        <w:ind w:left="1440" w:hanging="360"/>
      </w:pPr>
      <w:rPr>
        <w:rFonts w:ascii="Arial" w:hAnsi="Arial" w:hint="default"/>
      </w:rPr>
    </w:lvl>
    <w:lvl w:ilvl="2" w:tplc="CEE00520" w:tentative="1">
      <w:start w:val="1"/>
      <w:numFmt w:val="bullet"/>
      <w:lvlText w:val="•"/>
      <w:lvlJc w:val="left"/>
      <w:pPr>
        <w:tabs>
          <w:tab w:val="num" w:pos="2160"/>
        </w:tabs>
        <w:ind w:left="2160" w:hanging="360"/>
      </w:pPr>
      <w:rPr>
        <w:rFonts w:ascii="Arial" w:hAnsi="Arial" w:hint="default"/>
      </w:rPr>
    </w:lvl>
    <w:lvl w:ilvl="3" w:tplc="F37459BC" w:tentative="1">
      <w:start w:val="1"/>
      <w:numFmt w:val="bullet"/>
      <w:lvlText w:val="•"/>
      <w:lvlJc w:val="left"/>
      <w:pPr>
        <w:tabs>
          <w:tab w:val="num" w:pos="2880"/>
        </w:tabs>
        <w:ind w:left="2880" w:hanging="360"/>
      </w:pPr>
      <w:rPr>
        <w:rFonts w:ascii="Arial" w:hAnsi="Arial" w:hint="default"/>
      </w:rPr>
    </w:lvl>
    <w:lvl w:ilvl="4" w:tplc="F3D61238" w:tentative="1">
      <w:start w:val="1"/>
      <w:numFmt w:val="bullet"/>
      <w:lvlText w:val="•"/>
      <w:lvlJc w:val="left"/>
      <w:pPr>
        <w:tabs>
          <w:tab w:val="num" w:pos="3600"/>
        </w:tabs>
        <w:ind w:left="3600" w:hanging="360"/>
      </w:pPr>
      <w:rPr>
        <w:rFonts w:ascii="Arial" w:hAnsi="Arial" w:hint="default"/>
      </w:rPr>
    </w:lvl>
    <w:lvl w:ilvl="5" w:tplc="663ED53C" w:tentative="1">
      <w:start w:val="1"/>
      <w:numFmt w:val="bullet"/>
      <w:lvlText w:val="•"/>
      <w:lvlJc w:val="left"/>
      <w:pPr>
        <w:tabs>
          <w:tab w:val="num" w:pos="4320"/>
        </w:tabs>
        <w:ind w:left="4320" w:hanging="360"/>
      </w:pPr>
      <w:rPr>
        <w:rFonts w:ascii="Arial" w:hAnsi="Arial" w:hint="default"/>
      </w:rPr>
    </w:lvl>
    <w:lvl w:ilvl="6" w:tplc="DD2695EC" w:tentative="1">
      <w:start w:val="1"/>
      <w:numFmt w:val="bullet"/>
      <w:lvlText w:val="•"/>
      <w:lvlJc w:val="left"/>
      <w:pPr>
        <w:tabs>
          <w:tab w:val="num" w:pos="5040"/>
        </w:tabs>
        <w:ind w:left="5040" w:hanging="360"/>
      </w:pPr>
      <w:rPr>
        <w:rFonts w:ascii="Arial" w:hAnsi="Arial" w:hint="default"/>
      </w:rPr>
    </w:lvl>
    <w:lvl w:ilvl="7" w:tplc="1B4EF3D2" w:tentative="1">
      <w:start w:val="1"/>
      <w:numFmt w:val="bullet"/>
      <w:lvlText w:val="•"/>
      <w:lvlJc w:val="left"/>
      <w:pPr>
        <w:tabs>
          <w:tab w:val="num" w:pos="5760"/>
        </w:tabs>
        <w:ind w:left="5760" w:hanging="360"/>
      </w:pPr>
      <w:rPr>
        <w:rFonts w:ascii="Arial" w:hAnsi="Arial" w:hint="default"/>
      </w:rPr>
    </w:lvl>
    <w:lvl w:ilvl="8" w:tplc="7FDA41B4" w:tentative="1">
      <w:start w:val="1"/>
      <w:numFmt w:val="bullet"/>
      <w:lvlText w:val="•"/>
      <w:lvlJc w:val="left"/>
      <w:pPr>
        <w:tabs>
          <w:tab w:val="num" w:pos="6480"/>
        </w:tabs>
        <w:ind w:left="6480" w:hanging="360"/>
      </w:pPr>
      <w:rPr>
        <w:rFonts w:ascii="Arial" w:hAnsi="Arial" w:hint="default"/>
      </w:rPr>
    </w:lvl>
  </w:abstractNum>
  <w:abstractNum w:abstractNumId="5">
    <w:nsid w:val="0CD56A08"/>
    <w:multiLevelType w:val="hybridMultilevel"/>
    <w:tmpl w:val="0A4C6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FB10F7"/>
    <w:multiLevelType w:val="hybridMultilevel"/>
    <w:tmpl w:val="152460D2"/>
    <w:lvl w:ilvl="0" w:tplc="B930DE48">
      <w:start w:val="1"/>
      <w:numFmt w:val="bullet"/>
      <w:lvlText w:val="•"/>
      <w:lvlJc w:val="left"/>
      <w:pPr>
        <w:tabs>
          <w:tab w:val="num" w:pos="720"/>
        </w:tabs>
        <w:ind w:left="720" w:hanging="360"/>
      </w:pPr>
      <w:rPr>
        <w:rFonts w:ascii="Arial" w:hAnsi="Arial" w:hint="default"/>
      </w:rPr>
    </w:lvl>
    <w:lvl w:ilvl="1" w:tplc="103E9210" w:tentative="1">
      <w:start w:val="1"/>
      <w:numFmt w:val="bullet"/>
      <w:lvlText w:val="•"/>
      <w:lvlJc w:val="left"/>
      <w:pPr>
        <w:tabs>
          <w:tab w:val="num" w:pos="1440"/>
        </w:tabs>
        <w:ind w:left="1440" w:hanging="360"/>
      </w:pPr>
      <w:rPr>
        <w:rFonts w:ascii="Arial" w:hAnsi="Arial" w:hint="default"/>
      </w:rPr>
    </w:lvl>
    <w:lvl w:ilvl="2" w:tplc="08C4C65C" w:tentative="1">
      <w:start w:val="1"/>
      <w:numFmt w:val="bullet"/>
      <w:lvlText w:val="•"/>
      <w:lvlJc w:val="left"/>
      <w:pPr>
        <w:tabs>
          <w:tab w:val="num" w:pos="2160"/>
        </w:tabs>
        <w:ind w:left="2160" w:hanging="360"/>
      </w:pPr>
      <w:rPr>
        <w:rFonts w:ascii="Arial" w:hAnsi="Arial" w:hint="default"/>
      </w:rPr>
    </w:lvl>
    <w:lvl w:ilvl="3" w:tplc="400A53AA" w:tentative="1">
      <w:start w:val="1"/>
      <w:numFmt w:val="bullet"/>
      <w:lvlText w:val="•"/>
      <w:lvlJc w:val="left"/>
      <w:pPr>
        <w:tabs>
          <w:tab w:val="num" w:pos="2880"/>
        </w:tabs>
        <w:ind w:left="2880" w:hanging="360"/>
      </w:pPr>
      <w:rPr>
        <w:rFonts w:ascii="Arial" w:hAnsi="Arial" w:hint="default"/>
      </w:rPr>
    </w:lvl>
    <w:lvl w:ilvl="4" w:tplc="F67C89C8" w:tentative="1">
      <w:start w:val="1"/>
      <w:numFmt w:val="bullet"/>
      <w:lvlText w:val="•"/>
      <w:lvlJc w:val="left"/>
      <w:pPr>
        <w:tabs>
          <w:tab w:val="num" w:pos="3600"/>
        </w:tabs>
        <w:ind w:left="3600" w:hanging="360"/>
      </w:pPr>
      <w:rPr>
        <w:rFonts w:ascii="Arial" w:hAnsi="Arial" w:hint="default"/>
      </w:rPr>
    </w:lvl>
    <w:lvl w:ilvl="5" w:tplc="52804CF6" w:tentative="1">
      <w:start w:val="1"/>
      <w:numFmt w:val="bullet"/>
      <w:lvlText w:val="•"/>
      <w:lvlJc w:val="left"/>
      <w:pPr>
        <w:tabs>
          <w:tab w:val="num" w:pos="4320"/>
        </w:tabs>
        <w:ind w:left="4320" w:hanging="360"/>
      </w:pPr>
      <w:rPr>
        <w:rFonts w:ascii="Arial" w:hAnsi="Arial" w:hint="default"/>
      </w:rPr>
    </w:lvl>
    <w:lvl w:ilvl="6" w:tplc="FED6FFBA" w:tentative="1">
      <w:start w:val="1"/>
      <w:numFmt w:val="bullet"/>
      <w:lvlText w:val="•"/>
      <w:lvlJc w:val="left"/>
      <w:pPr>
        <w:tabs>
          <w:tab w:val="num" w:pos="5040"/>
        </w:tabs>
        <w:ind w:left="5040" w:hanging="360"/>
      </w:pPr>
      <w:rPr>
        <w:rFonts w:ascii="Arial" w:hAnsi="Arial" w:hint="default"/>
      </w:rPr>
    </w:lvl>
    <w:lvl w:ilvl="7" w:tplc="385ECD06" w:tentative="1">
      <w:start w:val="1"/>
      <w:numFmt w:val="bullet"/>
      <w:lvlText w:val="•"/>
      <w:lvlJc w:val="left"/>
      <w:pPr>
        <w:tabs>
          <w:tab w:val="num" w:pos="5760"/>
        </w:tabs>
        <w:ind w:left="5760" w:hanging="360"/>
      </w:pPr>
      <w:rPr>
        <w:rFonts w:ascii="Arial" w:hAnsi="Arial" w:hint="default"/>
      </w:rPr>
    </w:lvl>
    <w:lvl w:ilvl="8" w:tplc="E604B02E" w:tentative="1">
      <w:start w:val="1"/>
      <w:numFmt w:val="bullet"/>
      <w:lvlText w:val="•"/>
      <w:lvlJc w:val="left"/>
      <w:pPr>
        <w:tabs>
          <w:tab w:val="num" w:pos="6480"/>
        </w:tabs>
        <w:ind w:left="6480" w:hanging="360"/>
      </w:pPr>
      <w:rPr>
        <w:rFonts w:ascii="Arial" w:hAnsi="Arial" w:hint="default"/>
      </w:rPr>
    </w:lvl>
  </w:abstractNum>
  <w:abstractNum w:abstractNumId="7">
    <w:nsid w:val="0F543073"/>
    <w:multiLevelType w:val="hybridMultilevel"/>
    <w:tmpl w:val="E6002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AE2F9B"/>
    <w:multiLevelType w:val="hybridMultilevel"/>
    <w:tmpl w:val="F1D06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C56A14"/>
    <w:multiLevelType w:val="hybridMultilevel"/>
    <w:tmpl w:val="873A407A"/>
    <w:lvl w:ilvl="0" w:tplc="FEBC2636">
      <w:start w:val="1"/>
      <w:numFmt w:val="bullet"/>
      <w:lvlText w:val="•"/>
      <w:lvlJc w:val="left"/>
      <w:pPr>
        <w:tabs>
          <w:tab w:val="num" w:pos="720"/>
        </w:tabs>
        <w:ind w:left="720" w:hanging="360"/>
      </w:pPr>
      <w:rPr>
        <w:rFonts w:ascii="Arial" w:hAnsi="Arial" w:hint="default"/>
      </w:rPr>
    </w:lvl>
    <w:lvl w:ilvl="1" w:tplc="4CC0E134" w:tentative="1">
      <w:start w:val="1"/>
      <w:numFmt w:val="bullet"/>
      <w:lvlText w:val="•"/>
      <w:lvlJc w:val="left"/>
      <w:pPr>
        <w:tabs>
          <w:tab w:val="num" w:pos="1440"/>
        </w:tabs>
        <w:ind w:left="1440" w:hanging="360"/>
      </w:pPr>
      <w:rPr>
        <w:rFonts w:ascii="Arial" w:hAnsi="Arial" w:hint="default"/>
      </w:rPr>
    </w:lvl>
    <w:lvl w:ilvl="2" w:tplc="39F867F6" w:tentative="1">
      <w:start w:val="1"/>
      <w:numFmt w:val="bullet"/>
      <w:lvlText w:val="•"/>
      <w:lvlJc w:val="left"/>
      <w:pPr>
        <w:tabs>
          <w:tab w:val="num" w:pos="2160"/>
        </w:tabs>
        <w:ind w:left="2160" w:hanging="360"/>
      </w:pPr>
      <w:rPr>
        <w:rFonts w:ascii="Arial" w:hAnsi="Arial" w:hint="default"/>
      </w:rPr>
    </w:lvl>
    <w:lvl w:ilvl="3" w:tplc="B2C01856" w:tentative="1">
      <w:start w:val="1"/>
      <w:numFmt w:val="bullet"/>
      <w:lvlText w:val="•"/>
      <w:lvlJc w:val="left"/>
      <w:pPr>
        <w:tabs>
          <w:tab w:val="num" w:pos="2880"/>
        </w:tabs>
        <w:ind w:left="2880" w:hanging="360"/>
      </w:pPr>
      <w:rPr>
        <w:rFonts w:ascii="Arial" w:hAnsi="Arial" w:hint="default"/>
      </w:rPr>
    </w:lvl>
    <w:lvl w:ilvl="4" w:tplc="FBAA7290" w:tentative="1">
      <w:start w:val="1"/>
      <w:numFmt w:val="bullet"/>
      <w:lvlText w:val="•"/>
      <w:lvlJc w:val="left"/>
      <w:pPr>
        <w:tabs>
          <w:tab w:val="num" w:pos="3600"/>
        </w:tabs>
        <w:ind w:left="3600" w:hanging="360"/>
      </w:pPr>
      <w:rPr>
        <w:rFonts w:ascii="Arial" w:hAnsi="Arial" w:hint="default"/>
      </w:rPr>
    </w:lvl>
    <w:lvl w:ilvl="5" w:tplc="905C7FA6" w:tentative="1">
      <w:start w:val="1"/>
      <w:numFmt w:val="bullet"/>
      <w:lvlText w:val="•"/>
      <w:lvlJc w:val="left"/>
      <w:pPr>
        <w:tabs>
          <w:tab w:val="num" w:pos="4320"/>
        </w:tabs>
        <w:ind w:left="4320" w:hanging="360"/>
      </w:pPr>
      <w:rPr>
        <w:rFonts w:ascii="Arial" w:hAnsi="Arial" w:hint="default"/>
      </w:rPr>
    </w:lvl>
    <w:lvl w:ilvl="6" w:tplc="62F0E7B0" w:tentative="1">
      <w:start w:val="1"/>
      <w:numFmt w:val="bullet"/>
      <w:lvlText w:val="•"/>
      <w:lvlJc w:val="left"/>
      <w:pPr>
        <w:tabs>
          <w:tab w:val="num" w:pos="5040"/>
        </w:tabs>
        <w:ind w:left="5040" w:hanging="360"/>
      </w:pPr>
      <w:rPr>
        <w:rFonts w:ascii="Arial" w:hAnsi="Arial" w:hint="default"/>
      </w:rPr>
    </w:lvl>
    <w:lvl w:ilvl="7" w:tplc="F3905AFA" w:tentative="1">
      <w:start w:val="1"/>
      <w:numFmt w:val="bullet"/>
      <w:lvlText w:val="•"/>
      <w:lvlJc w:val="left"/>
      <w:pPr>
        <w:tabs>
          <w:tab w:val="num" w:pos="5760"/>
        </w:tabs>
        <w:ind w:left="5760" w:hanging="360"/>
      </w:pPr>
      <w:rPr>
        <w:rFonts w:ascii="Arial" w:hAnsi="Arial" w:hint="default"/>
      </w:rPr>
    </w:lvl>
    <w:lvl w:ilvl="8" w:tplc="C5F03706" w:tentative="1">
      <w:start w:val="1"/>
      <w:numFmt w:val="bullet"/>
      <w:lvlText w:val="•"/>
      <w:lvlJc w:val="left"/>
      <w:pPr>
        <w:tabs>
          <w:tab w:val="num" w:pos="6480"/>
        </w:tabs>
        <w:ind w:left="6480" w:hanging="360"/>
      </w:pPr>
      <w:rPr>
        <w:rFonts w:ascii="Arial" w:hAnsi="Arial" w:hint="default"/>
      </w:rPr>
    </w:lvl>
  </w:abstractNum>
  <w:abstractNum w:abstractNumId="10">
    <w:nsid w:val="1A3525DD"/>
    <w:multiLevelType w:val="hybridMultilevel"/>
    <w:tmpl w:val="A5EE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7B0F22"/>
    <w:multiLevelType w:val="hybridMultilevel"/>
    <w:tmpl w:val="79B2291A"/>
    <w:lvl w:ilvl="0" w:tplc="2DBCF5A0">
      <w:start w:val="1"/>
      <w:numFmt w:val="bullet"/>
      <w:lvlText w:val="•"/>
      <w:lvlJc w:val="left"/>
      <w:pPr>
        <w:tabs>
          <w:tab w:val="num" w:pos="720"/>
        </w:tabs>
        <w:ind w:left="720" w:hanging="360"/>
      </w:pPr>
      <w:rPr>
        <w:rFonts w:ascii="Arial" w:hAnsi="Arial" w:hint="default"/>
      </w:rPr>
    </w:lvl>
    <w:lvl w:ilvl="1" w:tplc="92BCABC8" w:tentative="1">
      <w:start w:val="1"/>
      <w:numFmt w:val="bullet"/>
      <w:lvlText w:val="•"/>
      <w:lvlJc w:val="left"/>
      <w:pPr>
        <w:tabs>
          <w:tab w:val="num" w:pos="1440"/>
        </w:tabs>
        <w:ind w:left="1440" w:hanging="360"/>
      </w:pPr>
      <w:rPr>
        <w:rFonts w:ascii="Arial" w:hAnsi="Arial" w:hint="default"/>
      </w:rPr>
    </w:lvl>
    <w:lvl w:ilvl="2" w:tplc="93E8B0C4" w:tentative="1">
      <w:start w:val="1"/>
      <w:numFmt w:val="bullet"/>
      <w:lvlText w:val="•"/>
      <w:lvlJc w:val="left"/>
      <w:pPr>
        <w:tabs>
          <w:tab w:val="num" w:pos="2160"/>
        </w:tabs>
        <w:ind w:left="2160" w:hanging="360"/>
      </w:pPr>
      <w:rPr>
        <w:rFonts w:ascii="Arial" w:hAnsi="Arial" w:hint="default"/>
      </w:rPr>
    </w:lvl>
    <w:lvl w:ilvl="3" w:tplc="BE149B0C" w:tentative="1">
      <w:start w:val="1"/>
      <w:numFmt w:val="bullet"/>
      <w:lvlText w:val="•"/>
      <w:lvlJc w:val="left"/>
      <w:pPr>
        <w:tabs>
          <w:tab w:val="num" w:pos="2880"/>
        </w:tabs>
        <w:ind w:left="2880" w:hanging="360"/>
      </w:pPr>
      <w:rPr>
        <w:rFonts w:ascii="Arial" w:hAnsi="Arial" w:hint="default"/>
      </w:rPr>
    </w:lvl>
    <w:lvl w:ilvl="4" w:tplc="A04872BA" w:tentative="1">
      <w:start w:val="1"/>
      <w:numFmt w:val="bullet"/>
      <w:lvlText w:val="•"/>
      <w:lvlJc w:val="left"/>
      <w:pPr>
        <w:tabs>
          <w:tab w:val="num" w:pos="3600"/>
        </w:tabs>
        <w:ind w:left="3600" w:hanging="360"/>
      </w:pPr>
      <w:rPr>
        <w:rFonts w:ascii="Arial" w:hAnsi="Arial" w:hint="default"/>
      </w:rPr>
    </w:lvl>
    <w:lvl w:ilvl="5" w:tplc="E49E031A" w:tentative="1">
      <w:start w:val="1"/>
      <w:numFmt w:val="bullet"/>
      <w:lvlText w:val="•"/>
      <w:lvlJc w:val="left"/>
      <w:pPr>
        <w:tabs>
          <w:tab w:val="num" w:pos="4320"/>
        </w:tabs>
        <w:ind w:left="4320" w:hanging="360"/>
      </w:pPr>
      <w:rPr>
        <w:rFonts w:ascii="Arial" w:hAnsi="Arial" w:hint="default"/>
      </w:rPr>
    </w:lvl>
    <w:lvl w:ilvl="6" w:tplc="42040794" w:tentative="1">
      <w:start w:val="1"/>
      <w:numFmt w:val="bullet"/>
      <w:lvlText w:val="•"/>
      <w:lvlJc w:val="left"/>
      <w:pPr>
        <w:tabs>
          <w:tab w:val="num" w:pos="5040"/>
        </w:tabs>
        <w:ind w:left="5040" w:hanging="360"/>
      </w:pPr>
      <w:rPr>
        <w:rFonts w:ascii="Arial" w:hAnsi="Arial" w:hint="default"/>
      </w:rPr>
    </w:lvl>
    <w:lvl w:ilvl="7" w:tplc="01CEA618" w:tentative="1">
      <w:start w:val="1"/>
      <w:numFmt w:val="bullet"/>
      <w:lvlText w:val="•"/>
      <w:lvlJc w:val="left"/>
      <w:pPr>
        <w:tabs>
          <w:tab w:val="num" w:pos="5760"/>
        </w:tabs>
        <w:ind w:left="5760" w:hanging="360"/>
      </w:pPr>
      <w:rPr>
        <w:rFonts w:ascii="Arial" w:hAnsi="Arial" w:hint="default"/>
      </w:rPr>
    </w:lvl>
    <w:lvl w:ilvl="8" w:tplc="78106DAE" w:tentative="1">
      <w:start w:val="1"/>
      <w:numFmt w:val="bullet"/>
      <w:lvlText w:val="•"/>
      <w:lvlJc w:val="left"/>
      <w:pPr>
        <w:tabs>
          <w:tab w:val="num" w:pos="6480"/>
        </w:tabs>
        <w:ind w:left="6480" w:hanging="360"/>
      </w:pPr>
      <w:rPr>
        <w:rFonts w:ascii="Arial" w:hAnsi="Arial" w:hint="default"/>
      </w:rPr>
    </w:lvl>
  </w:abstractNum>
  <w:abstractNum w:abstractNumId="12">
    <w:nsid w:val="1ECD43D1"/>
    <w:multiLevelType w:val="hybridMultilevel"/>
    <w:tmpl w:val="EF763772"/>
    <w:lvl w:ilvl="0" w:tplc="6F6CF206">
      <w:start w:val="1"/>
      <w:numFmt w:val="bullet"/>
      <w:lvlText w:val="•"/>
      <w:lvlJc w:val="left"/>
      <w:pPr>
        <w:tabs>
          <w:tab w:val="num" w:pos="720"/>
        </w:tabs>
        <w:ind w:left="720" w:hanging="360"/>
      </w:pPr>
      <w:rPr>
        <w:rFonts w:ascii="Arial" w:hAnsi="Arial" w:hint="default"/>
      </w:rPr>
    </w:lvl>
    <w:lvl w:ilvl="1" w:tplc="6674D258" w:tentative="1">
      <w:start w:val="1"/>
      <w:numFmt w:val="bullet"/>
      <w:lvlText w:val="•"/>
      <w:lvlJc w:val="left"/>
      <w:pPr>
        <w:tabs>
          <w:tab w:val="num" w:pos="1440"/>
        </w:tabs>
        <w:ind w:left="1440" w:hanging="360"/>
      </w:pPr>
      <w:rPr>
        <w:rFonts w:ascii="Arial" w:hAnsi="Arial" w:hint="default"/>
      </w:rPr>
    </w:lvl>
    <w:lvl w:ilvl="2" w:tplc="2C3ECF2A" w:tentative="1">
      <w:start w:val="1"/>
      <w:numFmt w:val="bullet"/>
      <w:lvlText w:val="•"/>
      <w:lvlJc w:val="left"/>
      <w:pPr>
        <w:tabs>
          <w:tab w:val="num" w:pos="2160"/>
        </w:tabs>
        <w:ind w:left="2160" w:hanging="360"/>
      </w:pPr>
      <w:rPr>
        <w:rFonts w:ascii="Arial" w:hAnsi="Arial" w:hint="default"/>
      </w:rPr>
    </w:lvl>
    <w:lvl w:ilvl="3" w:tplc="FA482A6E" w:tentative="1">
      <w:start w:val="1"/>
      <w:numFmt w:val="bullet"/>
      <w:lvlText w:val="•"/>
      <w:lvlJc w:val="left"/>
      <w:pPr>
        <w:tabs>
          <w:tab w:val="num" w:pos="2880"/>
        </w:tabs>
        <w:ind w:left="2880" w:hanging="360"/>
      </w:pPr>
      <w:rPr>
        <w:rFonts w:ascii="Arial" w:hAnsi="Arial" w:hint="default"/>
      </w:rPr>
    </w:lvl>
    <w:lvl w:ilvl="4" w:tplc="34FC0958" w:tentative="1">
      <w:start w:val="1"/>
      <w:numFmt w:val="bullet"/>
      <w:lvlText w:val="•"/>
      <w:lvlJc w:val="left"/>
      <w:pPr>
        <w:tabs>
          <w:tab w:val="num" w:pos="3600"/>
        </w:tabs>
        <w:ind w:left="3600" w:hanging="360"/>
      </w:pPr>
      <w:rPr>
        <w:rFonts w:ascii="Arial" w:hAnsi="Arial" w:hint="default"/>
      </w:rPr>
    </w:lvl>
    <w:lvl w:ilvl="5" w:tplc="B36A70CC" w:tentative="1">
      <w:start w:val="1"/>
      <w:numFmt w:val="bullet"/>
      <w:lvlText w:val="•"/>
      <w:lvlJc w:val="left"/>
      <w:pPr>
        <w:tabs>
          <w:tab w:val="num" w:pos="4320"/>
        </w:tabs>
        <w:ind w:left="4320" w:hanging="360"/>
      </w:pPr>
      <w:rPr>
        <w:rFonts w:ascii="Arial" w:hAnsi="Arial" w:hint="default"/>
      </w:rPr>
    </w:lvl>
    <w:lvl w:ilvl="6" w:tplc="ABE0227E" w:tentative="1">
      <w:start w:val="1"/>
      <w:numFmt w:val="bullet"/>
      <w:lvlText w:val="•"/>
      <w:lvlJc w:val="left"/>
      <w:pPr>
        <w:tabs>
          <w:tab w:val="num" w:pos="5040"/>
        </w:tabs>
        <w:ind w:left="5040" w:hanging="360"/>
      </w:pPr>
      <w:rPr>
        <w:rFonts w:ascii="Arial" w:hAnsi="Arial" w:hint="default"/>
      </w:rPr>
    </w:lvl>
    <w:lvl w:ilvl="7" w:tplc="857E9E9C" w:tentative="1">
      <w:start w:val="1"/>
      <w:numFmt w:val="bullet"/>
      <w:lvlText w:val="•"/>
      <w:lvlJc w:val="left"/>
      <w:pPr>
        <w:tabs>
          <w:tab w:val="num" w:pos="5760"/>
        </w:tabs>
        <w:ind w:left="5760" w:hanging="360"/>
      </w:pPr>
      <w:rPr>
        <w:rFonts w:ascii="Arial" w:hAnsi="Arial" w:hint="default"/>
      </w:rPr>
    </w:lvl>
    <w:lvl w:ilvl="8" w:tplc="5748C5E8" w:tentative="1">
      <w:start w:val="1"/>
      <w:numFmt w:val="bullet"/>
      <w:lvlText w:val="•"/>
      <w:lvlJc w:val="left"/>
      <w:pPr>
        <w:tabs>
          <w:tab w:val="num" w:pos="6480"/>
        </w:tabs>
        <w:ind w:left="6480" w:hanging="360"/>
      </w:pPr>
      <w:rPr>
        <w:rFonts w:ascii="Arial" w:hAnsi="Arial" w:hint="default"/>
      </w:rPr>
    </w:lvl>
  </w:abstractNum>
  <w:abstractNum w:abstractNumId="13">
    <w:nsid w:val="21904879"/>
    <w:multiLevelType w:val="hybridMultilevel"/>
    <w:tmpl w:val="2FD2F5F6"/>
    <w:lvl w:ilvl="0" w:tplc="999680BA">
      <w:start w:val="1"/>
      <w:numFmt w:val="bullet"/>
      <w:lvlText w:val="•"/>
      <w:lvlJc w:val="left"/>
      <w:pPr>
        <w:tabs>
          <w:tab w:val="num" w:pos="720"/>
        </w:tabs>
        <w:ind w:left="720" w:hanging="360"/>
      </w:pPr>
      <w:rPr>
        <w:rFonts w:ascii="Arial" w:hAnsi="Arial" w:hint="default"/>
      </w:rPr>
    </w:lvl>
    <w:lvl w:ilvl="1" w:tplc="BFC226E6" w:tentative="1">
      <w:start w:val="1"/>
      <w:numFmt w:val="bullet"/>
      <w:lvlText w:val="•"/>
      <w:lvlJc w:val="left"/>
      <w:pPr>
        <w:tabs>
          <w:tab w:val="num" w:pos="1440"/>
        </w:tabs>
        <w:ind w:left="1440" w:hanging="360"/>
      </w:pPr>
      <w:rPr>
        <w:rFonts w:ascii="Arial" w:hAnsi="Arial" w:hint="default"/>
      </w:rPr>
    </w:lvl>
    <w:lvl w:ilvl="2" w:tplc="A412F8BA" w:tentative="1">
      <w:start w:val="1"/>
      <w:numFmt w:val="bullet"/>
      <w:lvlText w:val="•"/>
      <w:lvlJc w:val="left"/>
      <w:pPr>
        <w:tabs>
          <w:tab w:val="num" w:pos="2160"/>
        </w:tabs>
        <w:ind w:left="2160" w:hanging="360"/>
      </w:pPr>
      <w:rPr>
        <w:rFonts w:ascii="Arial" w:hAnsi="Arial" w:hint="default"/>
      </w:rPr>
    </w:lvl>
    <w:lvl w:ilvl="3" w:tplc="AA260FDE" w:tentative="1">
      <w:start w:val="1"/>
      <w:numFmt w:val="bullet"/>
      <w:lvlText w:val="•"/>
      <w:lvlJc w:val="left"/>
      <w:pPr>
        <w:tabs>
          <w:tab w:val="num" w:pos="2880"/>
        </w:tabs>
        <w:ind w:left="2880" w:hanging="360"/>
      </w:pPr>
      <w:rPr>
        <w:rFonts w:ascii="Arial" w:hAnsi="Arial" w:hint="default"/>
      </w:rPr>
    </w:lvl>
    <w:lvl w:ilvl="4" w:tplc="FA1483B0" w:tentative="1">
      <w:start w:val="1"/>
      <w:numFmt w:val="bullet"/>
      <w:lvlText w:val="•"/>
      <w:lvlJc w:val="left"/>
      <w:pPr>
        <w:tabs>
          <w:tab w:val="num" w:pos="3600"/>
        </w:tabs>
        <w:ind w:left="3600" w:hanging="360"/>
      </w:pPr>
      <w:rPr>
        <w:rFonts w:ascii="Arial" w:hAnsi="Arial" w:hint="default"/>
      </w:rPr>
    </w:lvl>
    <w:lvl w:ilvl="5" w:tplc="7F2AF13C" w:tentative="1">
      <w:start w:val="1"/>
      <w:numFmt w:val="bullet"/>
      <w:lvlText w:val="•"/>
      <w:lvlJc w:val="left"/>
      <w:pPr>
        <w:tabs>
          <w:tab w:val="num" w:pos="4320"/>
        </w:tabs>
        <w:ind w:left="4320" w:hanging="360"/>
      </w:pPr>
      <w:rPr>
        <w:rFonts w:ascii="Arial" w:hAnsi="Arial" w:hint="default"/>
      </w:rPr>
    </w:lvl>
    <w:lvl w:ilvl="6" w:tplc="44E6AC6A" w:tentative="1">
      <w:start w:val="1"/>
      <w:numFmt w:val="bullet"/>
      <w:lvlText w:val="•"/>
      <w:lvlJc w:val="left"/>
      <w:pPr>
        <w:tabs>
          <w:tab w:val="num" w:pos="5040"/>
        </w:tabs>
        <w:ind w:left="5040" w:hanging="360"/>
      </w:pPr>
      <w:rPr>
        <w:rFonts w:ascii="Arial" w:hAnsi="Arial" w:hint="default"/>
      </w:rPr>
    </w:lvl>
    <w:lvl w:ilvl="7" w:tplc="CF42995A" w:tentative="1">
      <w:start w:val="1"/>
      <w:numFmt w:val="bullet"/>
      <w:lvlText w:val="•"/>
      <w:lvlJc w:val="left"/>
      <w:pPr>
        <w:tabs>
          <w:tab w:val="num" w:pos="5760"/>
        </w:tabs>
        <w:ind w:left="5760" w:hanging="360"/>
      </w:pPr>
      <w:rPr>
        <w:rFonts w:ascii="Arial" w:hAnsi="Arial" w:hint="default"/>
      </w:rPr>
    </w:lvl>
    <w:lvl w:ilvl="8" w:tplc="A5C874A0" w:tentative="1">
      <w:start w:val="1"/>
      <w:numFmt w:val="bullet"/>
      <w:lvlText w:val="•"/>
      <w:lvlJc w:val="left"/>
      <w:pPr>
        <w:tabs>
          <w:tab w:val="num" w:pos="6480"/>
        </w:tabs>
        <w:ind w:left="6480" w:hanging="360"/>
      </w:pPr>
      <w:rPr>
        <w:rFonts w:ascii="Arial" w:hAnsi="Arial" w:hint="default"/>
      </w:rPr>
    </w:lvl>
  </w:abstractNum>
  <w:abstractNum w:abstractNumId="14">
    <w:nsid w:val="24010623"/>
    <w:multiLevelType w:val="hybridMultilevel"/>
    <w:tmpl w:val="535C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1E4408"/>
    <w:multiLevelType w:val="hybridMultilevel"/>
    <w:tmpl w:val="4C6C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D9794E"/>
    <w:multiLevelType w:val="hybridMultilevel"/>
    <w:tmpl w:val="EB7C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921B71"/>
    <w:multiLevelType w:val="hybridMultilevel"/>
    <w:tmpl w:val="D78830F0"/>
    <w:lvl w:ilvl="0" w:tplc="E72AF5F6">
      <w:start w:val="1"/>
      <w:numFmt w:val="bullet"/>
      <w:lvlText w:val="•"/>
      <w:lvlJc w:val="left"/>
      <w:pPr>
        <w:tabs>
          <w:tab w:val="num" w:pos="720"/>
        </w:tabs>
        <w:ind w:left="720" w:hanging="360"/>
      </w:pPr>
      <w:rPr>
        <w:rFonts w:ascii="Arial" w:hAnsi="Arial" w:hint="default"/>
      </w:rPr>
    </w:lvl>
    <w:lvl w:ilvl="1" w:tplc="74CC2E98" w:tentative="1">
      <w:start w:val="1"/>
      <w:numFmt w:val="bullet"/>
      <w:lvlText w:val="•"/>
      <w:lvlJc w:val="left"/>
      <w:pPr>
        <w:tabs>
          <w:tab w:val="num" w:pos="1440"/>
        </w:tabs>
        <w:ind w:left="1440" w:hanging="360"/>
      </w:pPr>
      <w:rPr>
        <w:rFonts w:ascii="Arial" w:hAnsi="Arial" w:hint="default"/>
      </w:rPr>
    </w:lvl>
    <w:lvl w:ilvl="2" w:tplc="0784D0E6" w:tentative="1">
      <w:start w:val="1"/>
      <w:numFmt w:val="bullet"/>
      <w:lvlText w:val="•"/>
      <w:lvlJc w:val="left"/>
      <w:pPr>
        <w:tabs>
          <w:tab w:val="num" w:pos="2160"/>
        </w:tabs>
        <w:ind w:left="2160" w:hanging="360"/>
      </w:pPr>
      <w:rPr>
        <w:rFonts w:ascii="Arial" w:hAnsi="Arial" w:hint="default"/>
      </w:rPr>
    </w:lvl>
    <w:lvl w:ilvl="3" w:tplc="B61AA4FA" w:tentative="1">
      <w:start w:val="1"/>
      <w:numFmt w:val="bullet"/>
      <w:lvlText w:val="•"/>
      <w:lvlJc w:val="left"/>
      <w:pPr>
        <w:tabs>
          <w:tab w:val="num" w:pos="2880"/>
        </w:tabs>
        <w:ind w:left="2880" w:hanging="360"/>
      </w:pPr>
      <w:rPr>
        <w:rFonts w:ascii="Arial" w:hAnsi="Arial" w:hint="default"/>
      </w:rPr>
    </w:lvl>
    <w:lvl w:ilvl="4" w:tplc="8610B4FE" w:tentative="1">
      <w:start w:val="1"/>
      <w:numFmt w:val="bullet"/>
      <w:lvlText w:val="•"/>
      <w:lvlJc w:val="left"/>
      <w:pPr>
        <w:tabs>
          <w:tab w:val="num" w:pos="3600"/>
        </w:tabs>
        <w:ind w:left="3600" w:hanging="360"/>
      </w:pPr>
      <w:rPr>
        <w:rFonts w:ascii="Arial" w:hAnsi="Arial" w:hint="default"/>
      </w:rPr>
    </w:lvl>
    <w:lvl w:ilvl="5" w:tplc="0BD8A142" w:tentative="1">
      <w:start w:val="1"/>
      <w:numFmt w:val="bullet"/>
      <w:lvlText w:val="•"/>
      <w:lvlJc w:val="left"/>
      <w:pPr>
        <w:tabs>
          <w:tab w:val="num" w:pos="4320"/>
        </w:tabs>
        <w:ind w:left="4320" w:hanging="360"/>
      </w:pPr>
      <w:rPr>
        <w:rFonts w:ascii="Arial" w:hAnsi="Arial" w:hint="default"/>
      </w:rPr>
    </w:lvl>
    <w:lvl w:ilvl="6" w:tplc="C9E28E46" w:tentative="1">
      <w:start w:val="1"/>
      <w:numFmt w:val="bullet"/>
      <w:lvlText w:val="•"/>
      <w:lvlJc w:val="left"/>
      <w:pPr>
        <w:tabs>
          <w:tab w:val="num" w:pos="5040"/>
        </w:tabs>
        <w:ind w:left="5040" w:hanging="360"/>
      </w:pPr>
      <w:rPr>
        <w:rFonts w:ascii="Arial" w:hAnsi="Arial" w:hint="default"/>
      </w:rPr>
    </w:lvl>
    <w:lvl w:ilvl="7" w:tplc="B9487354" w:tentative="1">
      <w:start w:val="1"/>
      <w:numFmt w:val="bullet"/>
      <w:lvlText w:val="•"/>
      <w:lvlJc w:val="left"/>
      <w:pPr>
        <w:tabs>
          <w:tab w:val="num" w:pos="5760"/>
        </w:tabs>
        <w:ind w:left="5760" w:hanging="360"/>
      </w:pPr>
      <w:rPr>
        <w:rFonts w:ascii="Arial" w:hAnsi="Arial" w:hint="default"/>
      </w:rPr>
    </w:lvl>
    <w:lvl w:ilvl="8" w:tplc="DCD6A1C4" w:tentative="1">
      <w:start w:val="1"/>
      <w:numFmt w:val="bullet"/>
      <w:lvlText w:val="•"/>
      <w:lvlJc w:val="left"/>
      <w:pPr>
        <w:tabs>
          <w:tab w:val="num" w:pos="6480"/>
        </w:tabs>
        <w:ind w:left="6480" w:hanging="360"/>
      </w:pPr>
      <w:rPr>
        <w:rFonts w:ascii="Arial" w:hAnsi="Arial" w:hint="default"/>
      </w:rPr>
    </w:lvl>
  </w:abstractNum>
  <w:abstractNum w:abstractNumId="18">
    <w:nsid w:val="294F6AA3"/>
    <w:multiLevelType w:val="hybridMultilevel"/>
    <w:tmpl w:val="8A80B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A457BC"/>
    <w:multiLevelType w:val="hybridMultilevel"/>
    <w:tmpl w:val="21A07670"/>
    <w:lvl w:ilvl="0" w:tplc="4664FB58">
      <w:start w:val="1"/>
      <w:numFmt w:val="bullet"/>
      <w:lvlText w:val="•"/>
      <w:lvlJc w:val="left"/>
      <w:pPr>
        <w:tabs>
          <w:tab w:val="num" w:pos="720"/>
        </w:tabs>
        <w:ind w:left="720" w:hanging="360"/>
      </w:pPr>
      <w:rPr>
        <w:rFonts w:ascii="Arial" w:hAnsi="Arial" w:hint="default"/>
      </w:rPr>
    </w:lvl>
    <w:lvl w:ilvl="1" w:tplc="EE5CD152" w:tentative="1">
      <w:start w:val="1"/>
      <w:numFmt w:val="bullet"/>
      <w:lvlText w:val="•"/>
      <w:lvlJc w:val="left"/>
      <w:pPr>
        <w:tabs>
          <w:tab w:val="num" w:pos="1440"/>
        </w:tabs>
        <w:ind w:left="1440" w:hanging="360"/>
      </w:pPr>
      <w:rPr>
        <w:rFonts w:ascii="Arial" w:hAnsi="Arial" w:hint="default"/>
      </w:rPr>
    </w:lvl>
    <w:lvl w:ilvl="2" w:tplc="F4D8C73E" w:tentative="1">
      <w:start w:val="1"/>
      <w:numFmt w:val="bullet"/>
      <w:lvlText w:val="•"/>
      <w:lvlJc w:val="left"/>
      <w:pPr>
        <w:tabs>
          <w:tab w:val="num" w:pos="2160"/>
        </w:tabs>
        <w:ind w:left="2160" w:hanging="360"/>
      </w:pPr>
      <w:rPr>
        <w:rFonts w:ascii="Arial" w:hAnsi="Arial" w:hint="default"/>
      </w:rPr>
    </w:lvl>
    <w:lvl w:ilvl="3" w:tplc="0F5A6612" w:tentative="1">
      <w:start w:val="1"/>
      <w:numFmt w:val="bullet"/>
      <w:lvlText w:val="•"/>
      <w:lvlJc w:val="left"/>
      <w:pPr>
        <w:tabs>
          <w:tab w:val="num" w:pos="2880"/>
        </w:tabs>
        <w:ind w:left="2880" w:hanging="360"/>
      </w:pPr>
      <w:rPr>
        <w:rFonts w:ascii="Arial" w:hAnsi="Arial" w:hint="default"/>
      </w:rPr>
    </w:lvl>
    <w:lvl w:ilvl="4" w:tplc="1E0AC8D8" w:tentative="1">
      <w:start w:val="1"/>
      <w:numFmt w:val="bullet"/>
      <w:lvlText w:val="•"/>
      <w:lvlJc w:val="left"/>
      <w:pPr>
        <w:tabs>
          <w:tab w:val="num" w:pos="3600"/>
        </w:tabs>
        <w:ind w:left="3600" w:hanging="360"/>
      </w:pPr>
      <w:rPr>
        <w:rFonts w:ascii="Arial" w:hAnsi="Arial" w:hint="default"/>
      </w:rPr>
    </w:lvl>
    <w:lvl w:ilvl="5" w:tplc="95125E06" w:tentative="1">
      <w:start w:val="1"/>
      <w:numFmt w:val="bullet"/>
      <w:lvlText w:val="•"/>
      <w:lvlJc w:val="left"/>
      <w:pPr>
        <w:tabs>
          <w:tab w:val="num" w:pos="4320"/>
        </w:tabs>
        <w:ind w:left="4320" w:hanging="360"/>
      </w:pPr>
      <w:rPr>
        <w:rFonts w:ascii="Arial" w:hAnsi="Arial" w:hint="default"/>
      </w:rPr>
    </w:lvl>
    <w:lvl w:ilvl="6" w:tplc="99B427E6" w:tentative="1">
      <w:start w:val="1"/>
      <w:numFmt w:val="bullet"/>
      <w:lvlText w:val="•"/>
      <w:lvlJc w:val="left"/>
      <w:pPr>
        <w:tabs>
          <w:tab w:val="num" w:pos="5040"/>
        </w:tabs>
        <w:ind w:left="5040" w:hanging="360"/>
      </w:pPr>
      <w:rPr>
        <w:rFonts w:ascii="Arial" w:hAnsi="Arial" w:hint="default"/>
      </w:rPr>
    </w:lvl>
    <w:lvl w:ilvl="7" w:tplc="115A1182" w:tentative="1">
      <w:start w:val="1"/>
      <w:numFmt w:val="bullet"/>
      <w:lvlText w:val="•"/>
      <w:lvlJc w:val="left"/>
      <w:pPr>
        <w:tabs>
          <w:tab w:val="num" w:pos="5760"/>
        </w:tabs>
        <w:ind w:left="5760" w:hanging="360"/>
      </w:pPr>
      <w:rPr>
        <w:rFonts w:ascii="Arial" w:hAnsi="Arial" w:hint="default"/>
      </w:rPr>
    </w:lvl>
    <w:lvl w:ilvl="8" w:tplc="26F04F62" w:tentative="1">
      <w:start w:val="1"/>
      <w:numFmt w:val="bullet"/>
      <w:lvlText w:val="•"/>
      <w:lvlJc w:val="left"/>
      <w:pPr>
        <w:tabs>
          <w:tab w:val="num" w:pos="6480"/>
        </w:tabs>
        <w:ind w:left="6480" w:hanging="360"/>
      </w:pPr>
      <w:rPr>
        <w:rFonts w:ascii="Arial" w:hAnsi="Arial" w:hint="default"/>
      </w:rPr>
    </w:lvl>
  </w:abstractNum>
  <w:abstractNum w:abstractNumId="20">
    <w:nsid w:val="34B41718"/>
    <w:multiLevelType w:val="hybridMultilevel"/>
    <w:tmpl w:val="38E2B5E0"/>
    <w:lvl w:ilvl="0" w:tplc="04090001">
      <w:start w:val="1"/>
      <w:numFmt w:val="bullet"/>
      <w:lvlText w:val=""/>
      <w:lvlJc w:val="left"/>
      <w:pPr>
        <w:ind w:left="720" w:hanging="360"/>
      </w:pPr>
      <w:rPr>
        <w:rFonts w:ascii="Symbol" w:hAnsi="Symbol" w:hint="default"/>
      </w:rPr>
    </w:lvl>
    <w:lvl w:ilvl="1" w:tplc="C4A81D3E">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C82BD2"/>
    <w:multiLevelType w:val="hybridMultilevel"/>
    <w:tmpl w:val="7FDA6DA0"/>
    <w:lvl w:ilvl="0" w:tplc="27B8069E">
      <w:start w:val="1"/>
      <w:numFmt w:val="bullet"/>
      <w:lvlText w:val="•"/>
      <w:lvlJc w:val="left"/>
      <w:pPr>
        <w:tabs>
          <w:tab w:val="num" w:pos="720"/>
        </w:tabs>
        <w:ind w:left="720" w:hanging="360"/>
      </w:pPr>
      <w:rPr>
        <w:rFonts w:ascii="Arial" w:hAnsi="Arial" w:hint="default"/>
      </w:rPr>
    </w:lvl>
    <w:lvl w:ilvl="1" w:tplc="13C26D94" w:tentative="1">
      <w:start w:val="1"/>
      <w:numFmt w:val="bullet"/>
      <w:lvlText w:val="•"/>
      <w:lvlJc w:val="left"/>
      <w:pPr>
        <w:tabs>
          <w:tab w:val="num" w:pos="1440"/>
        </w:tabs>
        <w:ind w:left="1440" w:hanging="360"/>
      </w:pPr>
      <w:rPr>
        <w:rFonts w:ascii="Arial" w:hAnsi="Arial" w:hint="default"/>
      </w:rPr>
    </w:lvl>
    <w:lvl w:ilvl="2" w:tplc="42540166" w:tentative="1">
      <w:start w:val="1"/>
      <w:numFmt w:val="bullet"/>
      <w:lvlText w:val="•"/>
      <w:lvlJc w:val="left"/>
      <w:pPr>
        <w:tabs>
          <w:tab w:val="num" w:pos="2160"/>
        </w:tabs>
        <w:ind w:left="2160" w:hanging="360"/>
      </w:pPr>
      <w:rPr>
        <w:rFonts w:ascii="Arial" w:hAnsi="Arial" w:hint="default"/>
      </w:rPr>
    </w:lvl>
    <w:lvl w:ilvl="3" w:tplc="27765EFC" w:tentative="1">
      <w:start w:val="1"/>
      <w:numFmt w:val="bullet"/>
      <w:lvlText w:val="•"/>
      <w:lvlJc w:val="left"/>
      <w:pPr>
        <w:tabs>
          <w:tab w:val="num" w:pos="2880"/>
        </w:tabs>
        <w:ind w:left="2880" w:hanging="360"/>
      </w:pPr>
      <w:rPr>
        <w:rFonts w:ascii="Arial" w:hAnsi="Arial" w:hint="default"/>
      </w:rPr>
    </w:lvl>
    <w:lvl w:ilvl="4" w:tplc="7360C44A" w:tentative="1">
      <w:start w:val="1"/>
      <w:numFmt w:val="bullet"/>
      <w:lvlText w:val="•"/>
      <w:lvlJc w:val="left"/>
      <w:pPr>
        <w:tabs>
          <w:tab w:val="num" w:pos="3600"/>
        </w:tabs>
        <w:ind w:left="3600" w:hanging="360"/>
      </w:pPr>
      <w:rPr>
        <w:rFonts w:ascii="Arial" w:hAnsi="Arial" w:hint="default"/>
      </w:rPr>
    </w:lvl>
    <w:lvl w:ilvl="5" w:tplc="D1AE8930" w:tentative="1">
      <w:start w:val="1"/>
      <w:numFmt w:val="bullet"/>
      <w:lvlText w:val="•"/>
      <w:lvlJc w:val="left"/>
      <w:pPr>
        <w:tabs>
          <w:tab w:val="num" w:pos="4320"/>
        </w:tabs>
        <w:ind w:left="4320" w:hanging="360"/>
      </w:pPr>
      <w:rPr>
        <w:rFonts w:ascii="Arial" w:hAnsi="Arial" w:hint="default"/>
      </w:rPr>
    </w:lvl>
    <w:lvl w:ilvl="6" w:tplc="6B481FF0" w:tentative="1">
      <w:start w:val="1"/>
      <w:numFmt w:val="bullet"/>
      <w:lvlText w:val="•"/>
      <w:lvlJc w:val="left"/>
      <w:pPr>
        <w:tabs>
          <w:tab w:val="num" w:pos="5040"/>
        </w:tabs>
        <w:ind w:left="5040" w:hanging="360"/>
      </w:pPr>
      <w:rPr>
        <w:rFonts w:ascii="Arial" w:hAnsi="Arial" w:hint="default"/>
      </w:rPr>
    </w:lvl>
    <w:lvl w:ilvl="7" w:tplc="886897FE" w:tentative="1">
      <w:start w:val="1"/>
      <w:numFmt w:val="bullet"/>
      <w:lvlText w:val="•"/>
      <w:lvlJc w:val="left"/>
      <w:pPr>
        <w:tabs>
          <w:tab w:val="num" w:pos="5760"/>
        </w:tabs>
        <w:ind w:left="5760" w:hanging="360"/>
      </w:pPr>
      <w:rPr>
        <w:rFonts w:ascii="Arial" w:hAnsi="Arial" w:hint="default"/>
      </w:rPr>
    </w:lvl>
    <w:lvl w:ilvl="8" w:tplc="9B360D58" w:tentative="1">
      <w:start w:val="1"/>
      <w:numFmt w:val="bullet"/>
      <w:lvlText w:val="•"/>
      <w:lvlJc w:val="left"/>
      <w:pPr>
        <w:tabs>
          <w:tab w:val="num" w:pos="6480"/>
        </w:tabs>
        <w:ind w:left="6480" w:hanging="360"/>
      </w:pPr>
      <w:rPr>
        <w:rFonts w:ascii="Arial" w:hAnsi="Arial" w:hint="default"/>
      </w:rPr>
    </w:lvl>
  </w:abstractNum>
  <w:abstractNum w:abstractNumId="22">
    <w:nsid w:val="36034926"/>
    <w:multiLevelType w:val="hybridMultilevel"/>
    <w:tmpl w:val="EBBA04A2"/>
    <w:lvl w:ilvl="0" w:tplc="0F9A00C4">
      <w:start w:val="1"/>
      <w:numFmt w:val="bullet"/>
      <w:lvlText w:val="•"/>
      <w:lvlJc w:val="left"/>
      <w:pPr>
        <w:tabs>
          <w:tab w:val="num" w:pos="720"/>
        </w:tabs>
        <w:ind w:left="720" w:hanging="360"/>
      </w:pPr>
      <w:rPr>
        <w:rFonts w:ascii="Arial" w:hAnsi="Arial" w:hint="default"/>
      </w:rPr>
    </w:lvl>
    <w:lvl w:ilvl="1" w:tplc="960E3750" w:tentative="1">
      <w:start w:val="1"/>
      <w:numFmt w:val="bullet"/>
      <w:lvlText w:val="•"/>
      <w:lvlJc w:val="left"/>
      <w:pPr>
        <w:tabs>
          <w:tab w:val="num" w:pos="1440"/>
        </w:tabs>
        <w:ind w:left="1440" w:hanging="360"/>
      </w:pPr>
      <w:rPr>
        <w:rFonts w:ascii="Arial" w:hAnsi="Arial" w:hint="default"/>
      </w:rPr>
    </w:lvl>
    <w:lvl w:ilvl="2" w:tplc="58040B7A" w:tentative="1">
      <w:start w:val="1"/>
      <w:numFmt w:val="bullet"/>
      <w:lvlText w:val="•"/>
      <w:lvlJc w:val="left"/>
      <w:pPr>
        <w:tabs>
          <w:tab w:val="num" w:pos="2160"/>
        </w:tabs>
        <w:ind w:left="2160" w:hanging="360"/>
      </w:pPr>
      <w:rPr>
        <w:rFonts w:ascii="Arial" w:hAnsi="Arial" w:hint="default"/>
      </w:rPr>
    </w:lvl>
    <w:lvl w:ilvl="3" w:tplc="8B12D150" w:tentative="1">
      <w:start w:val="1"/>
      <w:numFmt w:val="bullet"/>
      <w:lvlText w:val="•"/>
      <w:lvlJc w:val="left"/>
      <w:pPr>
        <w:tabs>
          <w:tab w:val="num" w:pos="2880"/>
        </w:tabs>
        <w:ind w:left="2880" w:hanging="360"/>
      </w:pPr>
      <w:rPr>
        <w:rFonts w:ascii="Arial" w:hAnsi="Arial" w:hint="default"/>
      </w:rPr>
    </w:lvl>
    <w:lvl w:ilvl="4" w:tplc="66E26234" w:tentative="1">
      <w:start w:val="1"/>
      <w:numFmt w:val="bullet"/>
      <w:lvlText w:val="•"/>
      <w:lvlJc w:val="left"/>
      <w:pPr>
        <w:tabs>
          <w:tab w:val="num" w:pos="3600"/>
        </w:tabs>
        <w:ind w:left="3600" w:hanging="360"/>
      </w:pPr>
      <w:rPr>
        <w:rFonts w:ascii="Arial" w:hAnsi="Arial" w:hint="default"/>
      </w:rPr>
    </w:lvl>
    <w:lvl w:ilvl="5" w:tplc="F814C384" w:tentative="1">
      <w:start w:val="1"/>
      <w:numFmt w:val="bullet"/>
      <w:lvlText w:val="•"/>
      <w:lvlJc w:val="left"/>
      <w:pPr>
        <w:tabs>
          <w:tab w:val="num" w:pos="4320"/>
        </w:tabs>
        <w:ind w:left="4320" w:hanging="360"/>
      </w:pPr>
      <w:rPr>
        <w:rFonts w:ascii="Arial" w:hAnsi="Arial" w:hint="default"/>
      </w:rPr>
    </w:lvl>
    <w:lvl w:ilvl="6" w:tplc="32B6C532" w:tentative="1">
      <w:start w:val="1"/>
      <w:numFmt w:val="bullet"/>
      <w:lvlText w:val="•"/>
      <w:lvlJc w:val="left"/>
      <w:pPr>
        <w:tabs>
          <w:tab w:val="num" w:pos="5040"/>
        </w:tabs>
        <w:ind w:left="5040" w:hanging="360"/>
      </w:pPr>
      <w:rPr>
        <w:rFonts w:ascii="Arial" w:hAnsi="Arial" w:hint="default"/>
      </w:rPr>
    </w:lvl>
    <w:lvl w:ilvl="7" w:tplc="8CECD3E6" w:tentative="1">
      <w:start w:val="1"/>
      <w:numFmt w:val="bullet"/>
      <w:lvlText w:val="•"/>
      <w:lvlJc w:val="left"/>
      <w:pPr>
        <w:tabs>
          <w:tab w:val="num" w:pos="5760"/>
        </w:tabs>
        <w:ind w:left="5760" w:hanging="360"/>
      </w:pPr>
      <w:rPr>
        <w:rFonts w:ascii="Arial" w:hAnsi="Arial" w:hint="default"/>
      </w:rPr>
    </w:lvl>
    <w:lvl w:ilvl="8" w:tplc="CA3E32C4" w:tentative="1">
      <w:start w:val="1"/>
      <w:numFmt w:val="bullet"/>
      <w:lvlText w:val="•"/>
      <w:lvlJc w:val="left"/>
      <w:pPr>
        <w:tabs>
          <w:tab w:val="num" w:pos="6480"/>
        </w:tabs>
        <w:ind w:left="6480" w:hanging="360"/>
      </w:pPr>
      <w:rPr>
        <w:rFonts w:ascii="Arial" w:hAnsi="Arial" w:hint="default"/>
      </w:rPr>
    </w:lvl>
  </w:abstractNum>
  <w:abstractNum w:abstractNumId="23">
    <w:nsid w:val="3CA305E1"/>
    <w:multiLevelType w:val="hybridMultilevel"/>
    <w:tmpl w:val="5B961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D15CE8"/>
    <w:multiLevelType w:val="hybridMultilevel"/>
    <w:tmpl w:val="238AC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1844D2"/>
    <w:multiLevelType w:val="hybridMultilevel"/>
    <w:tmpl w:val="C1544768"/>
    <w:lvl w:ilvl="0" w:tplc="C6DA35B4">
      <w:start w:val="1"/>
      <w:numFmt w:val="bullet"/>
      <w:lvlText w:val="•"/>
      <w:lvlJc w:val="left"/>
      <w:pPr>
        <w:tabs>
          <w:tab w:val="num" w:pos="720"/>
        </w:tabs>
        <w:ind w:left="720" w:hanging="360"/>
      </w:pPr>
      <w:rPr>
        <w:rFonts w:ascii="Arial" w:hAnsi="Arial" w:hint="default"/>
      </w:rPr>
    </w:lvl>
    <w:lvl w:ilvl="1" w:tplc="CC626748" w:tentative="1">
      <w:start w:val="1"/>
      <w:numFmt w:val="bullet"/>
      <w:lvlText w:val="•"/>
      <w:lvlJc w:val="left"/>
      <w:pPr>
        <w:tabs>
          <w:tab w:val="num" w:pos="1440"/>
        </w:tabs>
        <w:ind w:left="1440" w:hanging="360"/>
      </w:pPr>
      <w:rPr>
        <w:rFonts w:ascii="Arial" w:hAnsi="Arial" w:hint="default"/>
      </w:rPr>
    </w:lvl>
    <w:lvl w:ilvl="2" w:tplc="8B8ACC5E" w:tentative="1">
      <w:start w:val="1"/>
      <w:numFmt w:val="bullet"/>
      <w:lvlText w:val="•"/>
      <w:lvlJc w:val="left"/>
      <w:pPr>
        <w:tabs>
          <w:tab w:val="num" w:pos="2160"/>
        </w:tabs>
        <w:ind w:left="2160" w:hanging="360"/>
      </w:pPr>
      <w:rPr>
        <w:rFonts w:ascii="Arial" w:hAnsi="Arial" w:hint="default"/>
      </w:rPr>
    </w:lvl>
    <w:lvl w:ilvl="3" w:tplc="D6587406" w:tentative="1">
      <w:start w:val="1"/>
      <w:numFmt w:val="bullet"/>
      <w:lvlText w:val="•"/>
      <w:lvlJc w:val="left"/>
      <w:pPr>
        <w:tabs>
          <w:tab w:val="num" w:pos="2880"/>
        </w:tabs>
        <w:ind w:left="2880" w:hanging="360"/>
      </w:pPr>
      <w:rPr>
        <w:rFonts w:ascii="Arial" w:hAnsi="Arial" w:hint="default"/>
      </w:rPr>
    </w:lvl>
    <w:lvl w:ilvl="4" w:tplc="809666B0" w:tentative="1">
      <w:start w:val="1"/>
      <w:numFmt w:val="bullet"/>
      <w:lvlText w:val="•"/>
      <w:lvlJc w:val="left"/>
      <w:pPr>
        <w:tabs>
          <w:tab w:val="num" w:pos="3600"/>
        </w:tabs>
        <w:ind w:left="3600" w:hanging="360"/>
      </w:pPr>
      <w:rPr>
        <w:rFonts w:ascii="Arial" w:hAnsi="Arial" w:hint="default"/>
      </w:rPr>
    </w:lvl>
    <w:lvl w:ilvl="5" w:tplc="0248F9A2" w:tentative="1">
      <w:start w:val="1"/>
      <w:numFmt w:val="bullet"/>
      <w:lvlText w:val="•"/>
      <w:lvlJc w:val="left"/>
      <w:pPr>
        <w:tabs>
          <w:tab w:val="num" w:pos="4320"/>
        </w:tabs>
        <w:ind w:left="4320" w:hanging="360"/>
      </w:pPr>
      <w:rPr>
        <w:rFonts w:ascii="Arial" w:hAnsi="Arial" w:hint="default"/>
      </w:rPr>
    </w:lvl>
    <w:lvl w:ilvl="6" w:tplc="78A26FCA" w:tentative="1">
      <w:start w:val="1"/>
      <w:numFmt w:val="bullet"/>
      <w:lvlText w:val="•"/>
      <w:lvlJc w:val="left"/>
      <w:pPr>
        <w:tabs>
          <w:tab w:val="num" w:pos="5040"/>
        </w:tabs>
        <w:ind w:left="5040" w:hanging="360"/>
      </w:pPr>
      <w:rPr>
        <w:rFonts w:ascii="Arial" w:hAnsi="Arial" w:hint="default"/>
      </w:rPr>
    </w:lvl>
    <w:lvl w:ilvl="7" w:tplc="29146182" w:tentative="1">
      <w:start w:val="1"/>
      <w:numFmt w:val="bullet"/>
      <w:lvlText w:val="•"/>
      <w:lvlJc w:val="left"/>
      <w:pPr>
        <w:tabs>
          <w:tab w:val="num" w:pos="5760"/>
        </w:tabs>
        <w:ind w:left="5760" w:hanging="360"/>
      </w:pPr>
      <w:rPr>
        <w:rFonts w:ascii="Arial" w:hAnsi="Arial" w:hint="default"/>
      </w:rPr>
    </w:lvl>
    <w:lvl w:ilvl="8" w:tplc="145E9770" w:tentative="1">
      <w:start w:val="1"/>
      <w:numFmt w:val="bullet"/>
      <w:lvlText w:val="•"/>
      <w:lvlJc w:val="left"/>
      <w:pPr>
        <w:tabs>
          <w:tab w:val="num" w:pos="6480"/>
        </w:tabs>
        <w:ind w:left="6480" w:hanging="360"/>
      </w:pPr>
      <w:rPr>
        <w:rFonts w:ascii="Arial" w:hAnsi="Arial" w:hint="default"/>
      </w:rPr>
    </w:lvl>
  </w:abstractNum>
  <w:abstractNum w:abstractNumId="26">
    <w:nsid w:val="44397D86"/>
    <w:multiLevelType w:val="hybridMultilevel"/>
    <w:tmpl w:val="C480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9F48E4"/>
    <w:multiLevelType w:val="hybridMultilevel"/>
    <w:tmpl w:val="4EF8DDFC"/>
    <w:lvl w:ilvl="0" w:tplc="BC9A12BA">
      <w:start w:val="1"/>
      <w:numFmt w:val="bullet"/>
      <w:lvlText w:val="•"/>
      <w:lvlJc w:val="left"/>
      <w:pPr>
        <w:tabs>
          <w:tab w:val="num" w:pos="720"/>
        </w:tabs>
        <w:ind w:left="720" w:hanging="360"/>
      </w:pPr>
      <w:rPr>
        <w:rFonts w:ascii="Arial" w:hAnsi="Arial" w:hint="default"/>
      </w:rPr>
    </w:lvl>
    <w:lvl w:ilvl="1" w:tplc="E46C7EEA" w:tentative="1">
      <w:start w:val="1"/>
      <w:numFmt w:val="bullet"/>
      <w:lvlText w:val="•"/>
      <w:lvlJc w:val="left"/>
      <w:pPr>
        <w:tabs>
          <w:tab w:val="num" w:pos="1440"/>
        </w:tabs>
        <w:ind w:left="1440" w:hanging="360"/>
      </w:pPr>
      <w:rPr>
        <w:rFonts w:ascii="Arial" w:hAnsi="Arial" w:hint="default"/>
      </w:rPr>
    </w:lvl>
    <w:lvl w:ilvl="2" w:tplc="5336C6F0" w:tentative="1">
      <w:start w:val="1"/>
      <w:numFmt w:val="bullet"/>
      <w:lvlText w:val="•"/>
      <w:lvlJc w:val="left"/>
      <w:pPr>
        <w:tabs>
          <w:tab w:val="num" w:pos="2160"/>
        </w:tabs>
        <w:ind w:left="2160" w:hanging="360"/>
      </w:pPr>
      <w:rPr>
        <w:rFonts w:ascii="Arial" w:hAnsi="Arial" w:hint="default"/>
      </w:rPr>
    </w:lvl>
    <w:lvl w:ilvl="3" w:tplc="9A6CB778" w:tentative="1">
      <w:start w:val="1"/>
      <w:numFmt w:val="bullet"/>
      <w:lvlText w:val="•"/>
      <w:lvlJc w:val="left"/>
      <w:pPr>
        <w:tabs>
          <w:tab w:val="num" w:pos="2880"/>
        </w:tabs>
        <w:ind w:left="2880" w:hanging="360"/>
      </w:pPr>
      <w:rPr>
        <w:rFonts w:ascii="Arial" w:hAnsi="Arial" w:hint="default"/>
      </w:rPr>
    </w:lvl>
    <w:lvl w:ilvl="4" w:tplc="129C4CB8" w:tentative="1">
      <w:start w:val="1"/>
      <w:numFmt w:val="bullet"/>
      <w:lvlText w:val="•"/>
      <w:lvlJc w:val="left"/>
      <w:pPr>
        <w:tabs>
          <w:tab w:val="num" w:pos="3600"/>
        </w:tabs>
        <w:ind w:left="3600" w:hanging="360"/>
      </w:pPr>
      <w:rPr>
        <w:rFonts w:ascii="Arial" w:hAnsi="Arial" w:hint="default"/>
      </w:rPr>
    </w:lvl>
    <w:lvl w:ilvl="5" w:tplc="9FA86E82" w:tentative="1">
      <w:start w:val="1"/>
      <w:numFmt w:val="bullet"/>
      <w:lvlText w:val="•"/>
      <w:lvlJc w:val="left"/>
      <w:pPr>
        <w:tabs>
          <w:tab w:val="num" w:pos="4320"/>
        </w:tabs>
        <w:ind w:left="4320" w:hanging="360"/>
      </w:pPr>
      <w:rPr>
        <w:rFonts w:ascii="Arial" w:hAnsi="Arial" w:hint="default"/>
      </w:rPr>
    </w:lvl>
    <w:lvl w:ilvl="6" w:tplc="D7A68070" w:tentative="1">
      <w:start w:val="1"/>
      <w:numFmt w:val="bullet"/>
      <w:lvlText w:val="•"/>
      <w:lvlJc w:val="left"/>
      <w:pPr>
        <w:tabs>
          <w:tab w:val="num" w:pos="5040"/>
        </w:tabs>
        <w:ind w:left="5040" w:hanging="360"/>
      </w:pPr>
      <w:rPr>
        <w:rFonts w:ascii="Arial" w:hAnsi="Arial" w:hint="default"/>
      </w:rPr>
    </w:lvl>
    <w:lvl w:ilvl="7" w:tplc="BC767874" w:tentative="1">
      <w:start w:val="1"/>
      <w:numFmt w:val="bullet"/>
      <w:lvlText w:val="•"/>
      <w:lvlJc w:val="left"/>
      <w:pPr>
        <w:tabs>
          <w:tab w:val="num" w:pos="5760"/>
        </w:tabs>
        <w:ind w:left="5760" w:hanging="360"/>
      </w:pPr>
      <w:rPr>
        <w:rFonts w:ascii="Arial" w:hAnsi="Arial" w:hint="default"/>
      </w:rPr>
    </w:lvl>
    <w:lvl w:ilvl="8" w:tplc="7CC86D4E" w:tentative="1">
      <w:start w:val="1"/>
      <w:numFmt w:val="bullet"/>
      <w:lvlText w:val="•"/>
      <w:lvlJc w:val="left"/>
      <w:pPr>
        <w:tabs>
          <w:tab w:val="num" w:pos="6480"/>
        </w:tabs>
        <w:ind w:left="6480" w:hanging="360"/>
      </w:pPr>
      <w:rPr>
        <w:rFonts w:ascii="Arial" w:hAnsi="Arial" w:hint="default"/>
      </w:rPr>
    </w:lvl>
  </w:abstractNum>
  <w:abstractNum w:abstractNumId="28">
    <w:nsid w:val="46BE2E65"/>
    <w:multiLevelType w:val="hybridMultilevel"/>
    <w:tmpl w:val="3E9E8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85A6ADB"/>
    <w:multiLevelType w:val="hybridMultilevel"/>
    <w:tmpl w:val="661EE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853D7F"/>
    <w:multiLevelType w:val="hybridMultilevel"/>
    <w:tmpl w:val="D730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A6110"/>
    <w:multiLevelType w:val="hybridMultilevel"/>
    <w:tmpl w:val="5B961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9B492D"/>
    <w:multiLevelType w:val="hybridMultilevel"/>
    <w:tmpl w:val="086EA428"/>
    <w:lvl w:ilvl="0" w:tplc="FA8096E2">
      <w:start w:val="1"/>
      <w:numFmt w:val="bullet"/>
      <w:lvlText w:val="•"/>
      <w:lvlJc w:val="left"/>
      <w:pPr>
        <w:tabs>
          <w:tab w:val="num" w:pos="720"/>
        </w:tabs>
        <w:ind w:left="720" w:hanging="360"/>
      </w:pPr>
      <w:rPr>
        <w:rFonts w:ascii="Arial" w:hAnsi="Arial" w:hint="default"/>
      </w:rPr>
    </w:lvl>
    <w:lvl w:ilvl="1" w:tplc="CF187ACE" w:tentative="1">
      <w:start w:val="1"/>
      <w:numFmt w:val="bullet"/>
      <w:lvlText w:val="•"/>
      <w:lvlJc w:val="left"/>
      <w:pPr>
        <w:tabs>
          <w:tab w:val="num" w:pos="1440"/>
        </w:tabs>
        <w:ind w:left="1440" w:hanging="360"/>
      </w:pPr>
      <w:rPr>
        <w:rFonts w:ascii="Arial" w:hAnsi="Arial" w:hint="default"/>
      </w:rPr>
    </w:lvl>
    <w:lvl w:ilvl="2" w:tplc="8C0C0F86" w:tentative="1">
      <w:start w:val="1"/>
      <w:numFmt w:val="bullet"/>
      <w:lvlText w:val="•"/>
      <w:lvlJc w:val="left"/>
      <w:pPr>
        <w:tabs>
          <w:tab w:val="num" w:pos="2160"/>
        </w:tabs>
        <w:ind w:left="2160" w:hanging="360"/>
      </w:pPr>
      <w:rPr>
        <w:rFonts w:ascii="Arial" w:hAnsi="Arial" w:hint="default"/>
      </w:rPr>
    </w:lvl>
    <w:lvl w:ilvl="3" w:tplc="F9B8A87E" w:tentative="1">
      <w:start w:val="1"/>
      <w:numFmt w:val="bullet"/>
      <w:lvlText w:val="•"/>
      <w:lvlJc w:val="left"/>
      <w:pPr>
        <w:tabs>
          <w:tab w:val="num" w:pos="2880"/>
        </w:tabs>
        <w:ind w:left="2880" w:hanging="360"/>
      </w:pPr>
      <w:rPr>
        <w:rFonts w:ascii="Arial" w:hAnsi="Arial" w:hint="default"/>
      </w:rPr>
    </w:lvl>
    <w:lvl w:ilvl="4" w:tplc="6360E3FE" w:tentative="1">
      <w:start w:val="1"/>
      <w:numFmt w:val="bullet"/>
      <w:lvlText w:val="•"/>
      <w:lvlJc w:val="left"/>
      <w:pPr>
        <w:tabs>
          <w:tab w:val="num" w:pos="3600"/>
        </w:tabs>
        <w:ind w:left="3600" w:hanging="360"/>
      </w:pPr>
      <w:rPr>
        <w:rFonts w:ascii="Arial" w:hAnsi="Arial" w:hint="default"/>
      </w:rPr>
    </w:lvl>
    <w:lvl w:ilvl="5" w:tplc="26BA1E4E" w:tentative="1">
      <w:start w:val="1"/>
      <w:numFmt w:val="bullet"/>
      <w:lvlText w:val="•"/>
      <w:lvlJc w:val="left"/>
      <w:pPr>
        <w:tabs>
          <w:tab w:val="num" w:pos="4320"/>
        </w:tabs>
        <w:ind w:left="4320" w:hanging="360"/>
      </w:pPr>
      <w:rPr>
        <w:rFonts w:ascii="Arial" w:hAnsi="Arial" w:hint="default"/>
      </w:rPr>
    </w:lvl>
    <w:lvl w:ilvl="6" w:tplc="DF68229A" w:tentative="1">
      <w:start w:val="1"/>
      <w:numFmt w:val="bullet"/>
      <w:lvlText w:val="•"/>
      <w:lvlJc w:val="left"/>
      <w:pPr>
        <w:tabs>
          <w:tab w:val="num" w:pos="5040"/>
        </w:tabs>
        <w:ind w:left="5040" w:hanging="360"/>
      </w:pPr>
      <w:rPr>
        <w:rFonts w:ascii="Arial" w:hAnsi="Arial" w:hint="default"/>
      </w:rPr>
    </w:lvl>
    <w:lvl w:ilvl="7" w:tplc="AEA0A826" w:tentative="1">
      <w:start w:val="1"/>
      <w:numFmt w:val="bullet"/>
      <w:lvlText w:val="•"/>
      <w:lvlJc w:val="left"/>
      <w:pPr>
        <w:tabs>
          <w:tab w:val="num" w:pos="5760"/>
        </w:tabs>
        <w:ind w:left="5760" w:hanging="360"/>
      </w:pPr>
      <w:rPr>
        <w:rFonts w:ascii="Arial" w:hAnsi="Arial" w:hint="default"/>
      </w:rPr>
    </w:lvl>
    <w:lvl w:ilvl="8" w:tplc="33965F3E" w:tentative="1">
      <w:start w:val="1"/>
      <w:numFmt w:val="bullet"/>
      <w:lvlText w:val="•"/>
      <w:lvlJc w:val="left"/>
      <w:pPr>
        <w:tabs>
          <w:tab w:val="num" w:pos="6480"/>
        </w:tabs>
        <w:ind w:left="6480" w:hanging="360"/>
      </w:pPr>
      <w:rPr>
        <w:rFonts w:ascii="Arial" w:hAnsi="Arial" w:hint="default"/>
      </w:rPr>
    </w:lvl>
  </w:abstractNum>
  <w:abstractNum w:abstractNumId="33">
    <w:nsid w:val="54B164FE"/>
    <w:multiLevelType w:val="hybridMultilevel"/>
    <w:tmpl w:val="4B740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B9754D"/>
    <w:multiLevelType w:val="hybridMultilevel"/>
    <w:tmpl w:val="C9AED222"/>
    <w:lvl w:ilvl="0" w:tplc="1858328C">
      <w:start w:val="1"/>
      <w:numFmt w:val="bullet"/>
      <w:lvlText w:val="•"/>
      <w:lvlJc w:val="left"/>
      <w:pPr>
        <w:tabs>
          <w:tab w:val="num" w:pos="720"/>
        </w:tabs>
        <w:ind w:left="720" w:hanging="360"/>
      </w:pPr>
      <w:rPr>
        <w:rFonts w:ascii="Arial" w:hAnsi="Arial" w:hint="default"/>
      </w:rPr>
    </w:lvl>
    <w:lvl w:ilvl="1" w:tplc="8014FDCA" w:tentative="1">
      <w:start w:val="1"/>
      <w:numFmt w:val="bullet"/>
      <w:lvlText w:val="•"/>
      <w:lvlJc w:val="left"/>
      <w:pPr>
        <w:tabs>
          <w:tab w:val="num" w:pos="1440"/>
        </w:tabs>
        <w:ind w:left="1440" w:hanging="360"/>
      </w:pPr>
      <w:rPr>
        <w:rFonts w:ascii="Arial" w:hAnsi="Arial" w:hint="default"/>
      </w:rPr>
    </w:lvl>
    <w:lvl w:ilvl="2" w:tplc="D042F3DC" w:tentative="1">
      <w:start w:val="1"/>
      <w:numFmt w:val="bullet"/>
      <w:lvlText w:val="•"/>
      <w:lvlJc w:val="left"/>
      <w:pPr>
        <w:tabs>
          <w:tab w:val="num" w:pos="2160"/>
        </w:tabs>
        <w:ind w:left="2160" w:hanging="360"/>
      </w:pPr>
      <w:rPr>
        <w:rFonts w:ascii="Arial" w:hAnsi="Arial" w:hint="default"/>
      </w:rPr>
    </w:lvl>
    <w:lvl w:ilvl="3" w:tplc="D2D02E54" w:tentative="1">
      <w:start w:val="1"/>
      <w:numFmt w:val="bullet"/>
      <w:lvlText w:val="•"/>
      <w:lvlJc w:val="left"/>
      <w:pPr>
        <w:tabs>
          <w:tab w:val="num" w:pos="2880"/>
        </w:tabs>
        <w:ind w:left="2880" w:hanging="360"/>
      </w:pPr>
      <w:rPr>
        <w:rFonts w:ascii="Arial" w:hAnsi="Arial" w:hint="default"/>
      </w:rPr>
    </w:lvl>
    <w:lvl w:ilvl="4" w:tplc="93DAA49E" w:tentative="1">
      <w:start w:val="1"/>
      <w:numFmt w:val="bullet"/>
      <w:lvlText w:val="•"/>
      <w:lvlJc w:val="left"/>
      <w:pPr>
        <w:tabs>
          <w:tab w:val="num" w:pos="3600"/>
        </w:tabs>
        <w:ind w:left="3600" w:hanging="360"/>
      </w:pPr>
      <w:rPr>
        <w:rFonts w:ascii="Arial" w:hAnsi="Arial" w:hint="default"/>
      </w:rPr>
    </w:lvl>
    <w:lvl w:ilvl="5" w:tplc="B9E29870" w:tentative="1">
      <w:start w:val="1"/>
      <w:numFmt w:val="bullet"/>
      <w:lvlText w:val="•"/>
      <w:lvlJc w:val="left"/>
      <w:pPr>
        <w:tabs>
          <w:tab w:val="num" w:pos="4320"/>
        </w:tabs>
        <w:ind w:left="4320" w:hanging="360"/>
      </w:pPr>
      <w:rPr>
        <w:rFonts w:ascii="Arial" w:hAnsi="Arial" w:hint="default"/>
      </w:rPr>
    </w:lvl>
    <w:lvl w:ilvl="6" w:tplc="6A6E8CCA" w:tentative="1">
      <w:start w:val="1"/>
      <w:numFmt w:val="bullet"/>
      <w:lvlText w:val="•"/>
      <w:lvlJc w:val="left"/>
      <w:pPr>
        <w:tabs>
          <w:tab w:val="num" w:pos="5040"/>
        </w:tabs>
        <w:ind w:left="5040" w:hanging="360"/>
      </w:pPr>
      <w:rPr>
        <w:rFonts w:ascii="Arial" w:hAnsi="Arial" w:hint="default"/>
      </w:rPr>
    </w:lvl>
    <w:lvl w:ilvl="7" w:tplc="B0B0D102" w:tentative="1">
      <w:start w:val="1"/>
      <w:numFmt w:val="bullet"/>
      <w:lvlText w:val="•"/>
      <w:lvlJc w:val="left"/>
      <w:pPr>
        <w:tabs>
          <w:tab w:val="num" w:pos="5760"/>
        </w:tabs>
        <w:ind w:left="5760" w:hanging="360"/>
      </w:pPr>
      <w:rPr>
        <w:rFonts w:ascii="Arial" w:hAnsi="Arial" w:hint="default"/>
      </w:rPr>
    </w:lvl>
    <w:lvl w:ilvl="8" w:tplc="ED64B5D8" w:tentative="1">
      <w:start w:val="1"/>
      <w:numFmt w:val="bullet"/>
      <w:lvlText w:val="•"/>
      <w:lvlJc w:val="left"/>
      <w:pPr>
        <w:tabs>
          <w:tab w:val="num" w:pos="6480"/>
        </w:tabs>
        <w:ind w:left="6480" w:hanging="360"/>
      </w:pPr>
      <w:rPr>
        <w:rFonts w:ascii="Arial" w:hAnsi="Arial" w:hint="default"/>
      </w:rPr>
    </w:lvl>
  </w:abstractNum>
  <w:abstractNum w:abstractNumId="35">
    <w:nsid w:val="581A1580"/>
    <w:multiLevelType w:val="hybridMultilevel"/>
    <w:tmpl w:val="13760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E3486D"/>
    <w:multiLevelType w:val="hybridMultilevel"/>
    <w:tmpl w:val="5F989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C23AF2"/>
    <w:multiLevelType w:val="hybridMultilevel"/>
    <w:tmpl w:val="5B961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1258B3"/>
    <w:multiLevelType w:val="hybridMultilevel"/>
    <w:tmpl w:val="03D4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6457DE"/>
    <w:multiLevelType w:val="hybridMultilevel"/>
    <w:tmpl w:val="66E02832"/>
    <w:lvl w:ilvl="0" w:tplc="66148354">
      <w:start w:val="1"/>
      <w:numFmt w:val="bullet"/>
      <w:lvlText w:val="•"/>
      <w:lvlJc w:val="left"/>
      <w:pPr>
        <w:tabs>
          <w:tab w:val="num" w:pos="720"/>
        </w:tabs>
        <w:ind w:left="720" w:hanging="360"/>
      </w:pPr>
      <w:rPr>
        <w:rFonts w:ascii="Arial" w:hAnsi="Arial" w:hint="default"/>
      </w:rPr>
    </w:lvl>
    <w:lvl w:ilvl="1" w:tplc="C532B40C" w:tentative="1">
      <w:start w:val="1"/>
      <w:numFmt w:val="bullet"/>
      <w:lvlText w:val="•"/>
      <w:lvlJc w:val="left"/>
      <w:pPr>
        <w:tabs>
          <w:tab w:val="num" w:pos="1440"/>
        </w:tabs>
        <w:ind w:left="1440" w:hanging="360"/>
      </w:pPr>
      <w:rPr>
        <w:rFonts w:ascii="Arial" w:hAnsi="Arial" w:hint="default"/>
      </w:rPr>
    </w:lvl>
    <w:lvl w:ilvl="2" w:tplc="A4EC7BC6" w:tentative="1">
      <w:start w:val="1"/>
      <w:numFmt w:val="bullet"/>
      <w:lvlText w:val="•"/>
      <w:lvlJc w:val="left"/>
      <w:pPr>
        <w:tabs>
          <w:tab w:val="num" w:pos="2160"/>
        </w:tabs>
        <w:ind w:left="2160" w:hanging="360"/>
      </w:pPr>
      <w:rPr>
        <w:rFonts w:ascii="Arial" w:hAnsi="Arial" w:hint="default"/>
      </w:rPr>
    </w:lvl>
    <w:lvl w:ilvl="3" w:tplc="B8B2FE08" w:tentative="1">
      <w:start w:val="1"/>
      <w:numFmt w:val="bullet"/>
      <w:lvlText w:val="•"/>
      <w:lvlJc w:val="left"/>
      <w:pPr>
        <w:tabs>
          <w:tab w:val="num" w:pos="2880"/>
        </w:tabs>
        <w:ind w:left="2880" w:hanging="360"/>
      </w:pPr>
      <w:rPr>
        <w:rFonts w:ascii="Arial" w:hAnsi="Arial" w:hint="default"/>
      </w:rPr>
    </w:lvl>
    <w:lvl w:ilvl="4" w:tplc="031E1120" w:tentative="1">
      <w:start w:val="1"/>
      <w:numFmt w:val="bullet"/>
      <w:lvlText w:val="•"/>
      <w:lvlJc w:val="left"/>
      <w:pPr>
        <w:tabs>
          <w:tab w:val="num" w:pos="3600"/>
        </w:tabs>
        <w:ind w:left="3600" w:hanging="360"/>
      </w:pPr>
      <w:rPr>
        <w:rFonts w:ascii="Arial" w:hAnsi="Arial" w:hint="default"/>
      </w:rPr>
    </w:lvl>
    <w:lvl w:ilvl="5" w:tplc="5E149062" w:tentative="1">
      <w:start w:val="1"/>
      <w:numFmt w:val="bullet"/>
      <w:lvlText w:val="•"/>
      <w:lvlJc w:val="left"/>
      <w:pPr>
        <w:tabs>
          <w:tab w:val="num" w:pos="4320"/>
        </w:tabs>
        <w:ind w:left="4320" w:hanging="360"/>
      </w:pPr>
      <w:rPr>
        <w:rFonts w:ascii="Arial" w:hAnsi="Arial" w:hint="default"/>
      </w:rPr>
    </w:lvl>
    <w:lvl w:ilvl="6" w:tplc="62640B04" w:tentative="1">
      <w:start w:val="1"/>
      <w:numFmt w:val="bullet"/>
      <w:lvlText w:val="•"/>
      <w:lvlJc w:val="left"/>
      <w:pPr>
        <w:tabs>
          <w:tab w:val="num" w:pos="5040"/>
        </w:tabs>
        <w:ind w:left="5040" w:hanging="360"/>
      </w:pPr>
      <w:rPr>
        <w:rFonts w:ascii="Arial" w:hAnsi="Arial" w:hint="default"/>
      </w:rPr>
    </w:lvl>
    <w:lvl w:ilvl="7" w:tplc="0434BE70" w:tentative="1">
      <w:start w:val="1"/>
      <w:numFmt w:val="bullet"/>
      <w:lvlText w:val="•"/>
      <w:lvlJc w:val="left"/>
      <w:pPr>
        <w:tabs>
          <w:tab w:val="num" w:pos="5760"/>
        </w:tabs>
        <w:ind w:left="5760" w:hanging="360"/>
      </w:pPr>
      <w:rPr>
        <w:rFonts w:ascii="Arial" w:hAnsi="Arial" w:hint="default"/>
      </w:rPr>
    </w:lvl>
    <w:lvl w:ilvl="8" w:tplc="8558FB42" w:tentative="1">
      <w:start w:val="1"/>
      <w:numFmt w:val="bullet"/>
      <w:lvlText w:val="•"/>
      <w:lvlJc w:val="left"/>
      <w:pPr>
        <w:tabs>
          <w:tab w:val="num" w:pos="6480"/>
        </w:tabs>
        <w:ind w:left="6480" w:hanging="360"/>
      </w:pPr>
      <w:rPr>
        <w:rFonts w:ascii="Arial" w:hAnsi="Arial" w:hint="default"/>
      </w:rPr>
    </w:lvl>
  </w:abstractNum>
  <w:abstractNum w:abstractNumId="40">
    <w:nsid w:val="6DB92357"/>
    <w:multiLevelType w:val="hybridMultilevel"/>
    <w:tmpl w:val="04BC1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FD762D2"/>
    <w:multiLevelType w:val="hybridMultilevel"/>
    <w:tmpl w:val="DD103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BC32FF"/>
    <w:multiLevelType w:val="hybridMultilevel"/>
    <w:tmpl w:val="1B502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20C144B"/>
    <w:multiLevelType w:val="hybridMultilevel"/>
    <w:tmpl w:val="77742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090F50"/>
    <w:multiLevelType w:val="hybridMultilevel"/>
    <w:tmpl w:val="6190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F342A2"/>
    <w:multiLevelType w:val="hybridMultilevel"/>
    <w:tmpl w:val="18DC22C2"/>
    <w:lvl w:ilvl="0" w:tplc="B270F4FE">
      <w:start w:val="1"/>
      <w:numFmt w:val="bullet"/>
      <w:lvlText w:val="•"/>
      <w:lvlJc w:val="left"/>
      <w:pPr>
        <w:tabs>
          <w:tab w:val="num" w:pos="720"/>
        </w:tabs>
        <w:ind w:left="720" w:hanging="360"/>
      </w:pPr>
      <w:rPr>
        <w:rFonts w:ascii="Arial" w:hAnsi="Arial" w:hint="default"/>
      </w:rPr>
    </w:lvl>
    <w:lvl w:ilvl="1" w:tplc="7A72080A" w:tentative="1">
      <w:start w:val="1"/>
      <w:numFmt w:val="bullet"/>
      <w:lvlText w:val="•"/>
      <w:lvlJc w:val="left"/>
      <w:pPr>
        <w:tabs>
          <w:tab w:val="num" w:pos="1440"/>
        </w:tabs>
        <w:ind w:left="1440" w:hanging="360"/>
      </w:pPr>
      <w:rPr>
        <w:rFonts w:ascii="Arial" w:hAnsi="Arial" w:hint="default"/>
      </w:rPr>
    </w:lvl>
    <w:lvl w:ilvl="2" w:tplc="CE9CE4FE" w:tentative="1">
      <w:start w:val="1"/>
      <w:numFmt w:val="bullet"/>
      <w:lvlText w:val="•"/>
      <w:lvlJc w:val="left"/>
      <w:pPr>
        <w:tabs>
          <w:tab w:val="num" w:pos="2160"/>
        </w:tabs>
        <w:ind w:left="2160" w:hanging="360"/>
      </w:pPr>
      <w:rPr>
        <w:rFonts w:ascii="Arial" w:hAnsi="Arial" w:hint="default"/>
      </w:rPr>
    </w:lvl>
    <w:lvl w:ilvl="3" w:tplc="9D4E2CEE" w:tentative="1">
      <w:start w:val="1"/>
      <w:numFmt w:val="bullet"/>
      <w:lvlText w:val="•"/>
      <w:lvlJc w:val="left"/>
      <w:pPr>
        <w:tabs>
          <w:tab w:val="num" w:pos="2880"/>
        </w:tabs>
        <w:ind w:left="2880" w:hanging="360"/>
      </w:pPr>
      <w:rPr>
        <w:rFonts w:ascii="Arial" w:hAnsi="Arial" w:hint="default"/>
      </w:rPr>
    </w:lvl>
    <w:lvl w:ilvl="4" w:tplc="0E5AFD3C" w:tentative="1">
      <w:start w:val="1"/>
      <w:numFmt w:val="bullet"/>
      <w:lvlText w:val="•"/>
      <w:lvlJc w:val="left"/>
      <w:pPr>
        <w:tabs>
          <w:tab w:val="num" w:pos="3600"/>
        </w:tabs>
        <w:ind w:left="3600" w:hanging="360"/>
      </w:pPr>
      <w:rPr>
        <w:rFonts w:ascii="Arial" w:hAnsi="Arial" w:hint="default"/>
      </w:rPr>
    </w:lvl>
    <w:lvl w:ilvl="5" w:tplc="A6382CF6" w:tentative="1">
      <w:start w:val="1"/>
      <w:numFmt w:val="bullet"/>
      <w:lvlText w:val="•"/>
      <w:lvlJc w:val="left"/>
      <w:pPr>
        <w:tabs>
          <w:tab w:val="num" w:pos="4320"/>
        </w:tabs>
        <w:ind w:left="4320" w:hanging="360"/>
      </w:pPr>
      <w:rPr>
        <w:rFonts w:ascii="Arial" w:hAnsi="Arial" w:hint="default"/>
      </w:rPr>
    </w:lvl>
    <w:lvl w:ilvl="6" w:tplc="65EA2CFC" w:tentative="1">
      <w:start w:val="1"/>
      <w:numFmt w:val="bullet"/>
      <w:lvlText w:val="•"/>
      <w:lvlJc w:val="left"/>
      <w:pPr>
        <w:tabs>
          <w:tab w:val="num" w:pos="5040"/>
        </w:tabs>
        <w:ind w:left="5040" w:hanging="360"/>
      </w:pPr>
      <w:rPr>
        <w:rFonts w:ascii="Arial" w:hAnsi="Arial" w:hint="default"/>
      </w:rPr>
    </w:lvl>
    <w:lvl w:ilvl="7" w:tplc="3B7A010A" w:tentative="1">
      <w:start w:val="1"/>
      <w:numFmt w:val="bullet"/>
      <w:lvlText w:val="•"/>
      <w:lvlJc w:val="left"/>
      <w:pPr>
        <w:tabs>
          <w:tab w:val="num" w:pos="5760"/>
        </w:tabs>
        <w:ind w:left="5760" w:hanging="360"/>
      </w:pPr>
      <w:rPr>
        <w:rFonts w:ascii="Arial" w:hAnsi="Arial" w:hint="default"/>
      </w:rPr>
    </w:lvl>
    <w:lvl w:ilvl="8" w:tplc="40CA1012" w:tentative="1">
      <w:start w:val="1"/>
      <w:numFmt w:val="bullet"/>
      <w:lvlText w:val="•"/>
      <w:lvlJc w:val="left"/>
      <w:pPr>
        <w:tabs>
          <w:tab w:val="num" w:pos="6480"/>
        </w:tabs>
        <w:ind w:left="6480" w:hanging="360"/>
      </w:pPr>
      <w:rPr>
        <w:rFonts w:ascii="Arial" w:hAnsi="Arial" w:hint="default"/>
      </w:rPr>
    </w:lvl>
  </w:abstractNum>
  <w:abstractNum w:abstractNumId="46">
    <w:nsid w:val="7E001091"/>
    <w:multiLevelType w:val="hybridMultilevel"/>
    <w:tmpl w:val="5BDE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22"/>
  </w:num>
  <w:num w:numId="4">
    <w:abstractNumId w:val="25"/>
  </w:num>
  <w:num w:numId="5">
    <w:abstractNumId w:val="4"/>
  </w:num>
  <w:num w:numId="6">
    <w:abstractNumId w:val="32"/>
  </w:num>
  <w:num w:numId="7">
    <w:abstractNumId w:val="11"/>
  </w:num>
  <w:num w:numId="8">
    <w:abstractNumId w:val="12"/>
  </w:num>
  <w:num w:numId="9">
    <w:abstractNumId w:val="0"/>
  </w:num>
  <w:num w:numId="10">
    <w:abstractNumId w:val="9"/>
  </w:num>
  <w:num w:numId="11">
    <w:abstractNumId w:val="42"/>
  </w:num>
  <w:num w:numId="12">
    <w:abstractNumId w:val="39"/>
  </w:num>
  <w:num w:numId="13">
    <w:abstractNumId w:val="6"/>
  </w:num>
  <w:num w:numId="14">
    <w:abstractNumId w:val="34"/>
  </w:num>
  <w:num w:numId="15">
    <w:abstractNumId w:val="45"/>
  </w:num>
  <w:num w:numId="16">
    <w:abstractNumId w:val="27"/>
  </w:num>
  <w:num w:numId="17">
    <w:abstractNumId w:val="21"/>
  </w:num>
  <w:num w:numId="18">
    <w:abstractNumId w:val="13"/>
  </w:num>
  <w:num w:numId="19">
    <w:abstractNumId w:val="17"/>
  </w:num>
  <w:num w:numId="20">
    <w:abstractNumId w:val="2"/>
  </w:num>
  <w:num w:numId="21">
    <w:abstractNumId w:val="46"/>
  </w:num>
  <w:num w:numId="22">
    <w:abstractNumId w:val="1"/>
  </w:num>
  <w:num w:numId="23">
    <w:abstractNumId w:val="33"/>
  </w:num>
  <w:num w:numId="24">
    <w:abstractNumId w:val="14"/>
  </w:num>
  <w:num w:numId="25">
    <w:abstractNumId w:val="41"/>
  </w:num>
  <w:num w:numId="26">
    <w:abstractNumId w:val="43"/>
  </w:num>
  <w:num w:numId="27">
    <w:abstractNumId w:val="37"/>
  </w:num>
  <w:num w:numId="28">
    <w:abstractNumId w:val="36"/>
  </w:num>
  <w:num w:numId="29">
    <w:abstractNumId w:val="10"/>
  </w:num>
  <w:num w:numId="30">
    <w:abstractNumId w:val="31"/>
  </w:num>
  <w:num w:numId="31">
    <w:abstractNumId w:val="23"/>
  </w:num>
  <w:num w:numId="32">
    <w:abstractNumId w:val="35"/>
  </w:num>
  <w:num w:numId="33">
    <w:abstractNumId w:val="8"/>
  </w:num>
  <w:num w:numId="34">
    <w:abstractNumId w:val="38"/>
  </w:num>
  <w:num w:numId="35">
    <w:abstractNumId w:val="29"/>
  </w:num>
  <w:num w:numId="36">
    <w:abstractNumId w:val="16"/>
  </w:num>
  <w:num w:numId="37">
    <w:abstractNumId w:val="24"/>
  </w:num>
  <w:num w:numId="38">
    <w:abstractNumId w:val="30"/>
  </w:num>
  <w:num w:numId="39">
    <w:abstractNumId w:val="3"/>
  </w:num>
  <w:num w:numId="40">
    <w:abstractNumId w:val="40"/>
  </w:num>
  <w:num w:numId="41">
    <w:abstractNumId w:val="44"/>
  </w:num>
  <w:num w:numId="42">
    <w:abstractNumId w:val="18"/>
  </w:num>
  <w:num w:numId="43">
    <w:abstractNumId w:val="7"/>
  </w:num>
  <w:num w:numId="44">
    <w:abstractNumId w:val="20"/>
  </w:num>
  <w:num w:numId="45">
    <w:abstractNumId w:val="5"/>
  </w:num>
  <w:num w:numId="46">
    <w:abstractNumId w:val="26"/>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54"/>
    <w:rsid w:val="000000B1"/>
    <w:rsid w:val="0000025D"/>
    <w:rsid w:val="000004AE"/>
    <w:rsid w:val="000005DF"/>
    <w:rsid w:val="00000C91"/>
    <w:rsid w:val="00001044"/>
    <w:rsid w:val="0000198A"/>
    <w:rsid w:val="00001C06"/>
    <w:rsid w:val="0000385E"/>
    <w:rsid w:val="00003A11"/>
    <w:rsid w:val="000049C3"/>
    <w:rsid w:val="00004B18"/>
    <w:rsid w:val="00004F2A"/>
    <w:rsid w:val="0000515D"/>
    <w:rsid w:val="00005385"/>
    <w:rsid w:val="00006FAB"/>
    <w:rsid w:val="0001009C"/>
    <w:rsid w:val="000104BA"/>
    <w:rsid w:val="000113F9"/>
    <w:rsid w:val="0001184C"/>
    <w:rsid w:val="00011932"/>
    <w:rsid w:val="00011AD1"/>
    <w:rsid w:val="00011C66"/>
    <w:rsid w:val="00011FD3"/>
    <w:rsid w:val="0001235C"/>
    <w:rsid w:val="0001240B"/>
    <w:rsid w:val="00012898"/>
    <w:rsid w:val="000129CB"/>
    <w:rsid w:val="00013398"/>
    <w:rsid w:val="00013687"/>
    <w:rsid w:val="00013884"/>
    <w:rsid w:val="000143B0"/>
    <w:rsid w:val="00014418"/>
    <w:rsid w:val="00014E69"/>
    <w:rsid w:val="00014F2B"/>
    <w:rsid w:val="00015EB3"/>
    <w:rsid w:val="00016017"/>
    <w:rsid w:val="0001642D"/>
    <w:rsid w:val="00017066"/>
    <w:rsid w:val="000172AF"/>
    <w:rsid w:val="00017305"/>
    <w:rsid w:val="0001749D"/>
    <w:rsid w:val="000176DC"/>
    <w:rsid w:val="0001770F"/>
    <w:rsid w:val="00017932"/>
    <w:rsid w:val="00017A3B"/>
    <w:rsid w:val="00017D1E"/>
    <w:rsid w:val="0002010E"/>
    <w:rsid w:val="00020303"/>
    <w:rsid w:val="000204D6"/>
    <w:rsid w:val="0002051E"/>
    <w:rsid w:val="000209AC"/>
    <w:rsid w:val="00021BE8"/>
    <w:rsid w:val="000227DB"/>
    <w:rsid w:val="0002326C"/>
    <w:rsid w:val="0002372F"/>
    <w:rsid w:val="00023792"/>
    <w:rsid w:val="00023D12"/>
    <w:rsid w:val="000255EA"/>
    <w:rsid w:val="000257B6"/>
    <w:rsid w:val="000259F8"/>
    <w:rsid w:val="00025A93"/>
    <w:rsid w:val="00025E23"/>
    <w:rsid w:val="0002634F"/>
    <w:rsid w:val="000267F1"/>
    <w:rsid w:val="000273FF"/>
    <w:rsid w:val="00027567"/>
    <w:rsid w:val="000277CA"/>
    <w:rsid w:val="00030BE3"/>
    <w:rsid w:val="000312BD"/>
    <w:rsid w:val="0003131A"/>
    <w:rsid w:val="00032155"/>
    <w:rsid w:val="00032969"/>
    <w:rsid w:val="00032E26"/>
    <w:rsid w:val="000334B5"/>
    <w:rsid w:val="0003384A"/>
    <w:rsid w:val="00034BA2"/>
    <w:rsid w:val="00034D26"/>
    <w:rsid w:val="00035771"/>
    <w:rsid w:val="0003625B"/>
    <w:rsid w:val="00036343"/>
    <w:rsid w:val="00036B77"/>
    <w:rsid w:val="00036F0F"/>
    <w:rsid w:val="000371EC"/>
    <w:rsid w:val="00037454"/>
    <w:rsid w:val="0003755C"/>
    <w:rsid w:val="00037DDF"/>
    <w:rsid w:val="00037EB5"/>
    <w:rsid w:val="000408A7"/>
    <w:rsid w:val="00041620"/>
    <w:rsid w:val="00041BE1"/>
    <w:rsid w:val="00041D42"/>
    <w:rsid w:val="000428D0"/>
    <w:rsid w:val="00043145"/>
    <w:rsid w:val="000435A0"/>
    <w:rsid w:val="0004364E"/>
    <w:rsid w:val="00043C4D"/>
    <w:rsid w:val="000440BD"/>
    <w:rsid w:val="000440F3"/>
    <w:rsid w:val="0004428F"/>
    <w:rsid w:val="0004519A"/>
    <w:rsid w:val="00045E31"/>
    <w:rsid w:val="000461F3"/>
    <w:rsid w:val="000475B3"/>
    <w:rsid w:val="0004790A"/>
    <w:rsid w:val="00047B87"/>
    <w:rsid w:val="00050692"/>
    <w:rsid w:val="00050B34"/>
    <w:rsid w:val="000518C5"/>
    <w:rsid w:val="00051D6A"/>
    <w:rsid w:val="00052017"/>
    <w:rsid w:val="00052115"/>
    <w:rsid w:val="00052BEA"/>
    <w:rsid w:val="00052FED"/>
    <w:rsid w:val="000535D7"/>
    <w:rsid w:val="00053B07"/>
    <w:rsid w:val="00053C52"/>
    <w:rsid w:val="000545FE"/>
    <w:rsid w:val="000546F9"/>
    <w:rsid w:val="000554CC"/>
    <w:rsid w:val="00055DE9"/>
    <w:rsid w:val="000564A7"/>
    <w:rsid w:val="00056820"/>
    <w:rsid w:val="00056B4E"/>
    <w:rsid w:val="00056DF1"/>
    <w:rsid w:val="0005758F"/>
    <w:rsid w:val="00057B15"/>
    <w:rsid w:val="00057CEC"/>
    <w:rsid w:val="00057E49"/>
    <w:rsid w:val="00060111"/>
    <w:rsid w:val="00060489"/>
    <w:rsid w:val="00060F71"/>
    <w:rsid w:val="00061056"/>
    <w:rsid w:val="00061371"/>
    <w:rsid w:val="00061A78"/>
    <w:rsid w:val="00061C4C"/>
    <w:rsid w:val="00062037"/>
    <w:rsid w:val="00062552"/>
    <w:rsid w:val="0006296D"/>
    <w:rsid w:val="000629FA"/>
    <w:rsid w:val="00062C00"/>
    <w:rsid w:val="00062F49"/>
    <w:rsid w:val="000632ED"/>
    <w:rsid w:val="00063934"/>
    <w:rsid w:val="00063D2A"/>
    <w:rsid w:val="00063D99"/>
    <w:rsid w:val="00064F98"/>
    <w:rsid w:val="00065187"/>
    <w:rsid w:val="00065FFE"/>
    <w:rsid w:val="00066204"/>
    <w:rsid w:val="00066249"/>
    <w:rsid w:val="00066E79"/>
    <w:rsid w:val="00067286"/>
    <w:rsid w:val="00070145"/>
    <w:rsid w:val="00070681"/>
    <w:rsid w:val="000708FF"/>
    <w:rsid w:val="00070AF4"/>
    <w:rsid w:val="00070E19"/>
    <w:rsid w:val="00073459"/>
    <w:rsid w:val="000734CC"/>
    <w:rsid w:val="000738AF"/>
    <w:rsid w:val="000747FC"/>
    <w:rsid w:val="0007626E"/>
    <w:rsid w:val="00076849"/>
    <w:rsid w:val="000773AF"/>
    <w:rsid w:val="00077541"/>
    <w:rsid w:val="0007771A"/>
    <w:rsid w:val="00077788"/>
    <w:rsid w:val="00077A34"/>
    <w:rsid w:val="00077DC3"/>
    <w:rsid w:val="00077FFD"/>
    <w:rsid w:val="000800D4"/>
    <w:rsid w:val="00080782"/>
    <w:rsid w:val="0008101B"/>
    <w:rsid w:val="000813FF"/>
    <w:rsid w:val="0008151E"/>
    <w:rsid w:val="00082184"/>
    <w:rsid w:val="000822F9"/>
    <w:rsid w:val="000828F2"/>
    <w:rsid w:val="00083BD7"/>
    <w:rsid w:val="00083DEA"/>
    <w:rsid w:val="00084440"/>
    <w:rsid w:val="00084888"/>
    <w:rsid w:val="00085211"/>
    <w:rsid w:val="000859ED"/>
    <w:rsid w:val="00085C2C"/>
    <w:rsid w:val="00085EA5"/>
    <w:rsid w:val="00086489"/>
    <w:rsid w:val="00086CCA"/>
    <w:rsid w:val="000873DF"/>
    <w:rsid w:val="0008763A"/>
    <w:rsid w:val="00087D7E"/>
    <w:rsid w:val="0009050F"/>
    <w:rsid w:val="000916B6"/>
    <w:rsid w:val="000917D5"/>
    <w:rsid w:val="00091DCD"/>
    <w:rsid w:val="0009207A"/>
    <w:rsid w:val="00092186"/>
    <w:rsid w:val="000923AC"/>
    <w:rsid w:val="00092C4E"/>
    <w:rsid w:val="00093331"/>
    <w:rsid w:val="00093CA7"/>
    <w:rsid w:val="0009521D"/>
    <w:rsid w:val="000953BB"/>
    <w:rsid w:val="0009580D"/>
    <w:rsid w:val="00095876"/>
    <w:rsid w:val="0009606A"/>
    <w:rsid w:val="00096326"/>
    <w:rsid w:val="00096824"/>
    <w:rsid w:val="000975A0"/>
    <w:rsid w:val="000977E7"/>
    <w:rsid w:val="00097AA1"/>
    <w:rsid w:val="000A0C0E"/>
    <w:rsid w:val="000A2679"/>
    <w:rsid w:val="000A31C2"/>
    <w:rsid w:val="000A38D0"/>
    <w:rsid w:val="000A480D"/>
    <w:rsid w:val="000A4BE7"/>
    <w:rsid w:val="000A4EBA"/>
    <w:rsid w:val="000A5431"/>
    <w:rsid w:val="000A5EA2"/>
    <w:rsid w:val="000A6458"/>
    <w:rsid w:val="000A69E6"/>
    <w:rsid w:val="000A6D11"/>
    <w:rsid w:val="000A76EC"/>
    <w:rsid w:val="000A7B76"/>
    <w:rsid w:val="000B0446"/>
    <w:rsid w:val="000B053F"/>
    <w:rsid w:val="000B0905"/>
    <w:rsid w:val="000B0D40"/>
    <w:rsid w:val="000B1500"/>
    <w:rsid w:val="000B15F0"/>
    <w:rsid w:val="000B1B6E"/>
    <w:rsid w:val="000B1B7C"/>
    <w:rsid w:val="000B1BF5"/>
    <w:rsid w:val="000B1CD2"/>
    <w:rsid w:val="000B201E"/>
    <w:rsid w:val="000B2095"/>
    <w:rsid w:val="000B2B83"/>
    <w:rsid w:val="000B2E42"/>
    <w:rsid w:val="000B2F9A"/>
    <w:rsid w:val="000B31B7"/>
    <w:rsid w:val="000B3BBE"/>
    <w:rsid w:val="000B422B"/>
    <w:rsid w:val="000B4496"/>
    <w:rsid w:val="000B5804"/>
    <w:rsid w:val="000B7843"/>
    <w:rsid w:val="000B7C86"/>
    <w:rsid w:val="000B7CA5"/>
    <w:rsid w:val="000B7F03"/>
    <w:rsid w:val="000C0B05"/>
    <w:rsid w:val="000C1BDD"/>
    <w:rsid w:val="000C20D4"/>
    <w:rsid w:val="000C2E40"/>
    <w:rsid w:val="000C3141"/>
    <w:rsid w:val="000C31C3"/>
    <w:rsid w:val="000C320C"/>
    <w:rsid w:val="000C3F16"/>
    <w:rsid w:val="000C4E7B"/>
    <w:rsid w:val="000C503B"/>
    <w:rsid w:val="000C50B8"/>
    <w:rsid w:val="000C67A0"/>
    <w:rsid w:val="000C68A6"/>
    <w:rsid w:val="000C72CC"/>
    <w:rsid w:val="000C7DF1"/>
    <w:rsid w:val="000C7E69"/>
    <w:rsid w:val="000D023B"/>
    <w:rsid w:val="000D0972"/>
    <w:rsid w:val="000D09C9"/>
    <w:rsid w:val="000D12F7"/>
    <w:rsid w:val="000D23DB"/>
    <w:rsid w:val="000D2A0C"/>
    <w:rsid w:val="000D2B17"/>
    <w:rsid w:val="000D2C6B"/>
    <w:rsid w:val="000D305C"/>
    <w:rsid w:val="000D4667"/>
    <w:rsid w:val="000D4894"/>
    <w:rsid w:val="000D4AA9"/>
    <w:rsid w:val="000D4CB7"/>
    <w:rsid w:val="000D4CC6"/>
    <w:rsid w:val="000D4D1C"/>
    <w:rsid w:val="000D5902"/>
    <w:rsid w:val="000D5ADE"/>
    <w:rsid w:val="000D5CF1"/>
    <w:rsid w:val="000D618D"/>
    <w:rsid w:val="000D64CB"/>
    <w:rsid w:val="000D6B8C"/>
    <w:rsid w:val="000D6E01"/>
    <w:rsid w:val="000E0212"/>
    <w:rsid w:val="000E05D1"/>
    <w:rsid w:val="000E0BB0"/>
    <w:rsid w:val="000E1591"/>
    <w:rsid w:val="000E2ABF"/>
    <w:rsid w:val="000E2E99"/>
    <w:rsid w:val="000E2F19"/>
    <w:rsid w:val="000E3122"/>
    <w:rsid w:val="000E35E6"/>
    <w:rsid w:val="000E4032"/>
    <w:rsid w:val="000E42C8"/>
    <w:rsid w:val="000E4316"/>
    <w:rsid w:val="000E4378"/>
    <w:rsid w:val="000E456E"/>
    <w:rsid w:val="000E4579"/>
    <w:rsid w:val="000E4631"/>
    <w:rsid w:val="000E51F8"/>
    <w:rsid w:val="000E5371"/>
    <w:rsid w:val="000E5760"/>
    <w:rsid w:val="000E586D"/>
    <w:rsid w:val="000E5B99"/>
    <w:rsid w:val="000E5BFD"/>
    <w:rsid w:val="000E5F9A"/>
    <w:rsid w:val="000E5FC0"/>
    <w:rsid w:val="000E6016"/>
    <w:rsid w:val="000E6500"/>
    <w:rsid w:val="000E69F1"/>
    <w:rsid w:val="000E6C64"/>
    <w:rsid w:val="000E7022"/>
    <w:rsid w:val="000E7584"/>
    <w:rsid w:val="000E772E"/>
    <w:rsid w:val="000E79B4"/>
    <w:rsid w:val="000F00DF"/>
    <w:rsid w:val="000F048E"/>
    <w:rsid w:val="000F0F3A"/>
    <w:rsid w:val="000F11AD"/>
    <w:rsid w:val="000F1867"/>
    <w:rsid w:val="000F2278"/>
    <w:rsid w:val="000F25A0"/>
    <w:rsid w:val="000F25A2"/>
    <w:rsid w:val="000F2CEA"/>
    <w:rsid w:val="000F4CCC"/>
    <w:rsid w:val="000F54BC"/>
    <w:rsid w:val="000F6096"/>
    <w:rsid w:val="000F619F"/>
    <w:rsid w:val="000F67B7"/>
    <w:rsid w:val="000F6C5D"/>
    <w:rsid w:val="000F6FA9"/>
    <w:rsid w:val="000F707D"/>
    <w:rsid w:val="000F737A"/>
    <w:rsid w:val="000F764D"/>
    <w:rsid w:val="000F7A3B"/>
    <w:rsid w:val="000F7C60"/>
    <w:rsid w:val="0010071C"/>
    <w:rsid w:val="00100F41"/>
    <w:rsid w:val="001016A0"/>
    <w:rsid w:val="00101818"/>
    <w:rsid w:val="001029E3"/>
    <w:rsid w:val="00102B37"/>
    <w:rsid w:val="00102E9E"/>
    <w:rsid w:val="001038DC"/>
    <w:rsid w:val="00103B49"/>
    <w:rsid w:val="0010540A"/>
    <w:rsid w:val="00105B0F"/>
    <w:rsid w:val="00106257"/>
    <w:rsid w:val="001066A5"/>
    <w:rsid w:val="0010696C"/>
    <w:rsid w:val="00106B51"/>
    <w:rsid w:val="00106D91"/>
    <w:rsid w:val="001070AB"/>
    <w:rsid w:val="001073AF"/>
    <w:rsid w:val="0010782C"/>
    <w:rsid w:val="00107A27"/>
    <w:rsid w:val="00107A69"/>
    <w:rsid w:val="00107FD0"/>
    <w:rsid w:val="0011153D"/>
    <w:rsid w:val="00111B9F"/>
    <w:rsid w:val="00111E09"/>
    <w:rsid w:val="00111FE5"/>
    <w:rsid w:val="00112D4A"/>
    <w:rsid w:val="001130A5"/>
    <w:rsid w:val="0011323B"/>
    <w:rsid w:val="0011338F"/>
    <w:rsid w:val="00114CA7"/>
    <w:rsid w:val="00115029"/>
    <w:rsid w:val="0011526D"/>
    <w:rsid w:val="0011598C"/>
    <w:rsid w:val="00115A07"/>
    <w:rsid w:val="0011608D"/>
    <w:rsid w:val="001171B2"/>
    <w:rsid w:val="0011749E"/>
    <w:rsid w:val="0011766D"/>
    <w:rsid w:val="00117765"/>
    <w:rsid w:val="001206BE"/>
    <w:rsid w:val="00121185"/>
    <w:rsid w:val="00121233"/>
    <w:rsid w:val="001212CC"/>
    <w:rsid w:val="001215A0"/>
    <w:rsid w:val="00122170"/>
    <w:rsid w:val="00122560"/>
    <w:rsid w:val="00122D45"/>
    <w:rsid w:val="00122D92"/>
    <w:rsid w:val="00122F50"/>
    <w:rsid w:val="001231A9"/>
    <w:rsid w:val="00123567"/>
    <w:rsid w:val="00123ABA"/>
    <w:rsid w:val="00123B93"/>
    <w:rsid w:val="0012471E"/>
    <w:rsid w:val="00124819"/>
    <w:rsid w:val="001248DF"/>
    <w:rsid w:val="00124EFB"/>
    <w:rsid w:val="001252EA"/>
    <w:rsid w:val="00125309"/>
    <w:rsid w:val="00125477"/>
    <w:rsid w:val="001259C4"/>
    <w:rsid w:val="00125B54"/>
    <w:rsid w:val="00125FDB"/>
    <w:rsid w:val="0012633A"/>
    <w:rsid w:val="00127D78"/>
    <w:rsid w:val="00127EB0"/>
    <w:rsid w:val="00130009"/>
    <w:rsid w:val="00130C14"/>
    <w:rsid w:val="001311EB"/>
    <w:rsid w:val="00131ACA"/>
    <w:rsid w:val="00131D07"/>
    <w:rsid w:val="00131E10"/>
    <w:rsid w:val="00132A54"/>
    <w:rsid w:val="00132A90"/>
    <w:rsid w:val="00132BA0"/>
    <w:rsid w:val="00132F7D"/>
    <w:rsid w:val="0013370C"/>
    <w:rsid w:val="00133FC8"/>
    <w:rsid w:val="0013469C"/>
    <w:rsid w:val="001353ED"/>
    <w:rsid w:val="001356E7"/>
    <w:rsid w:val="0013577D"/>
    <w:rsid w:val="00135B8A"/>
    <w:rsid w:val="00135BFA"/>
    <w:rsid w:val="00136145"/>
    <w:rsid w:val="001365CB"/>
    <w:rsid w:val="001375C6"/>
    <w:rsid w:val="001404C8"/>
    <w:rsid w:val="001410B7"/>
    <w:rsid w:val="00141450"/>
    <w:rsid w:val="00141554"/>
    <w:rsid w:val="0014181D"/>
    <w:rsid w:val="0014222D"/>
    <w:rsid w:val="00142851"/>
    <w:rsid w:val="00142DF1"/>
    <w:rsid w:val="001432A0"/>
    <w:rsid w:val="0014439E"/>
    <w:rsid w:val="001444A1"/>
    <w:rsid w:val="00145023"/>
    <w:rsid w:val="0014572C"/>
    <w:rsid w:val="0014618F"/>
    <w:rsid w:val="0014642E"/>
    <w:rsid w:val="001468AF"/>
    <w:rsid w:val="00146E53"/>
    <w:rsid w:val="0014788E"/>
    <w:rsid w:val="00147B9F"/>
    <w:rsid w:val="00147BBD"/>
    <w:rsid w:val="001500CD"/>
    <w:rsid w:val="00150427"/>
    <w:rsid w:val="00150FE9"/>
    <w:rsid w:val="00151421"/>
    <w:rsid w:val="00152CF2"/>
    <w:rsid w:val="00153A44"/>
    <w:rsid w:val="00155AFF"/>
    <w:rsid w:val="00156668"/>
    <w:rsid w:val="001568E2"/>
    <w:rsid w:val="00156A11"/>
    <w:rsid w:val="00156E3A"/>
    <w:rsid w:val="00157CF3"/>
    <w:rsid w:val="00160217"/>
    <w:rsid w:val="001602CC"/>
    <w:rsid w:val="001606FF"/>
    <w:rsid w:val="00160EE2"/>
    <w:rsid w:val="001615AB"/>
    <w:rsid w:val="00161D17"/>
    <w:rsid w:val="00161F3C"/>
    <w:rsid w:val="00162330"/>
    <w:rsid w:val="00162D20"/>
    <w:rsid w:val="0016352A"/>
    <w:rsid w:val="00163BCE"/>
    <w:rsid w:val="001643BC"/>
    <w:rsid w:val="001647B8"/>
    <w:rsid w:val="00164E5E"/>
    <w:rsid w:val="001652B1"/>
    <w:rsid w:val="00165D2E"/>
    <w:rsid w:val="00166419"/>
    <w:rsid w:val="001666D6"/>
    <w:rsid w:val="00166DEB"/>
    <w:rsid w:val="00167089"/>
    <w:rsid w:val="001670BD"/>
    <w:rsid w:val="0016734B"/>
    <w:rsid w:val="0016786B"/>
    <w:rsid w:val="001703F6"/>
    <w:rsid w:val="00170418"/>
    <w:rsid w:val="00170E66"/>
    <w:rsid w:val="00170EF6"/>
    <w:rsid w:val="00171EDB"/>
    <w:rsid w:val="0017200D"/>
    <w:rsid w:val="00172121"/>
    <w:rsid w:val="001727A4"/>
    <w:rsid w:val="001732E4"/>
    <w:rsid w:val="00174B74"/>
    <w:rsid w:val="00175096"/>
    <w:rsid w:val="00175C6F"/>
    <w:rsid w:val="00175E41"/>
    <w:rsid w:val="00176B0B"/>
    <w:rsid w:val="0018069E"/>
    <w:rsid w:val="001807F1"/>
    <w:rsid w:val="00180A99"/>
    <w:rsid w:val="00181B73"/>
    <w:rsid w:val="00182EE4"/>
    <w:rsid w:val="00182F25"/>
    <w:rsid w:val="00182FEF"/>
    <w:rsid w:val="00183685"/>
    <w:rsid w:val="00183B78"/>
    <w:rsid w:val="00183E8A"/>
    <w:rsid w:val="001847D5"/>
    <w:rsid w:val="00184FD6"/>
    <w:rsid w:val="00185260"/>
    <w:rsid w:val="00185699"/>
    <w:rsid w:val="001858B9"/>
    <w:rsid w:val="00185F5D"/>
    <w:rsid w:val="0018609C"/>
    <w:rsid w:val="0018634F"/>
    <w:rsid w:val="0018694B"/>
    <w:rsid w:val="00186B3B"/>
    <w:rsid w:val="00186DFB"/>
    <w:rsid w:val="0018722F"/>
    <w:rsid w:val="001873CF"/>
    <w:rsid w:val="00190190"/>
    <w:rsid w:val="00190469"/>
    <w:rsid w:val="00190E0D"/>
    <w:rsid w:val="00191888"/>
    <w:rsid w:val="00191E6D"/>
    <w:rsid w:val="0019241A"/>
    <w:rsid w:val="00192D48"/>
    <w:rsid w:val="00192E83"/>
    <w:rsid w:val="00193460"/>
    <w:rsid w:val="001937D7"/>
    <w:rsid w:val="00194382"/>
    <w:rsid w:val="0019523E"/>
    <w:rsid w:val="00196182"/>
    <w:rsid w:val="00196319"/>
    <w:rsid w:val="001966A2"/>
    <w:rsid w:val="0019672F"/>
    <w:rsid w:val="00196BEA"/>
    <w:rsid w:val="00197063"/>
    <w:rsid w:val="00197987"/>
    <w:rsid w:val="00197C79"/>
    <w:rsid w:val="001A04F2"/>
    <w:rsid w:val="001A07B1"/>
    <w:rsid w:val="001A122C"/>
    <w:rsid w:val="001A17B8"/>
    <w:rsid w:val="001A1FE6"/>
    <w:rsid w:val="001A4ADF"/>
    <w:rsid w:val="001A558D"/>
    <w:rsid w:val="001A5734"/>
    <w:rsid w:val="001A577F"/>
    <w:rsid w:val="001A5E53"/>
    <w:rsid w:val="001A5F8C"/>
    <w:rsid w:val="001A6084"/>
    <w:rsid w:val="001A6624"/>
    <w:rsid w:val="001A6746"/>
    <w:rsid w:val="001A6E86"/>
    <w:rsid w:val="001A7E83"/>
    <w:rsid w:val="001B0189"/>
    <w:rsid w:val="001B06DE"/>
    <w:rsid w:val="001B0A94"/>
    <w:rsid w:val="001B0BF5"/>
    <w:rsid w:val="001B1B8F"/>
    <w:rsid w:val="001B1F52"/>
    <w:rsid w:val="001B3348"/>
    <w:rsid w:val="001B3748"/>
    <w:rsid w:val="001B382D"/>
    <w:rsid w:val="001B3904"/>
    <w:rsid w:val="001B3B20"/>
    <w:rsid w:val="001B4108"/>
    <w:rsid w:val="001B4300"/>
    <w:rsid w:val="001B482F"/>
    <w:rsid w:val="001B4AE5"/>
    <w:rsid w:val="001B4CB5"/>
    <w:rsid w:val="001B4F13"/>
    <w:rsid w:val="001B640B"/>
    <w:rsid w:val="001B645C"/>
    <w:rsid w:val="001B6ECA"/>
    <w:rsid w:val="001B7294"/>
    <w:rsid w:val="001B73C8"/>
    <w:rsid w:val="001B7A5E"/>
    <w:rsid w:val="001C02D9"/>
    <w:rsid w:val="001C065E"/>
    <w:rsid w:val="001C13F0"/>
    <w:rsid w:val="001C13F6"/>
    <w:rsid w:val="001C14AA"/>
    <w:rsid w:val="001C17BF"/>
    <w:rsid w:val="001C1B11"/>
    <w:rsid w:val="001C1FF6"/>
    <w:rsid w:val="001C20E7"/>
    <w:rsid w:val="001C2125"/>
    <w:rsid w:val="001C31A8"/>
    <w:rsid w:val="001C383B"/>
    <w:rsid w:val="001C4106"/>
    <w:rsid w:val="001C42FF"/>
    <w:rsid w:val="001C4641"/>
    <w:rsid w:val="001C49D3"/>
    <w:rsid w:val="001C59AB"/>
    <w:rsid w:val="001C64D6"/>
    <w:rsid w:val="001C697D"/>
    <w:rsid w:val="001C6C7E"/>
    <w:rsid w:val="001C721E"/>
    <w:rsid w:val="001C79B4"/>
    <w:rsid w:val="001D01C4"/>
    <w:rsid w:val="001D02A7"/>
    <w:rsid w:val="001D046C"/>
    <w:rsid w:val="001D0722"/>
    <w:rsid w:val="001D088E"/>
    <w:rsid w:val="001D114B"/>
    <w:rsid w:val="001D13BB"/>
    <w:rsid w:val="001D246B"/>
    <w:rsid w:val="001D25FC"/>
    <w:rsid w:val="001D29BF"/>
    <w:rsid w:val="001D2ADF"/>
    <w:rsid w:val="001D3D2E"/>
    <w:rsid w:val="001D4A72"/>
    <w:rsid w:val="001D4B51"/>
    <w:rsid w:val="001D59BB"/>
    <w:rsid w:val="001D5B07"/>
    <w:rsid w:val="001D636E"/>
    <w:rsid w:val="001D6A65"/>
    <w:rsid w:val="001D6E55"/>
    <w:rsid w:val="001D706B"/>
    <w:rsid w:val="001D71CD"/>
    <w:rsid w:val="001D751F"/>
    <w:rsid w:val="001D7896"/>
    <w:rsid w:val="001D78FB"/>
    <w:rsid w:val="001D7F52"/>
    <w:rsid w:val="001E1EFA"/>
    <w:rsid w:val="001E1FF0"/>
    <w:rsid w:val="001E29DF"/>
    <w:rsid w:val="001E34EE"/>
    <w:rsid w:val="001E3700"/>
    <w:rsid w:val="001E39F0"/>
    <w:rsid w:val="001E3C6D"/>
    <w:rsid w:val="001E3EFF"/>
    <w:rsid w:val="001E426B"/>
    <w:rsid w:val="001E48C4"/>
    <w:rsid w:val="001E4957"/>
    <w:rsid w:val="001E4D1D"/>
    <w:rsid w:val="001E5034"/>
    <w:rsid w:val="001E58AF"/>
    <w:rsid w:val="001E61B1"/>
    <w:rsid w:val="001E68DD"/>
    <w:rsid w:val="001E6F48"/>
    <w:rsid w:val="001E708B"/>
    <w:rsid w:val="001E712A"/>
    <w:rsid w:val="001E7403"/>
    <w:rsid w:val="001F00EB"/>
    <w:rsid w:val="001F02AA"/>
    <w:rsid w:val="001F045C"/>
    <w:rsid w:val="001F154C"/>
    <w:rsid w:val="001F1701"/>
    <w:rsid w:val="001F1748"/>
    <w:rsid w:val="001F1CC6"/>
    <w:rsid w:val="001F1F2C"/>
    <w:rsid w:val="001F2785"/>
    <w:rsid w:val="001F285B"/>
    <w:rsid w:val="001F29FB"/>
    <w:rsid w:val="001F2B4D"/>
    <w:rsid w:val="001F398A"/>
    <w:rsid w:val="001F4725"/>
    <w:rsid w:val="001F5180"/>
    <w:rsid w:val="001F5B71"/>
    <w:rsid w:val="001F5D4A"/>
    <w:rsid w:val="001F5D6C"/>
    <w:rsid w:val="001F5D89"/>
    <w:rsid w:val="001F64CA"/>
    <w:rsid w:val="001F65D2"/>
    <w:rsid w:val="001F6921"/>
    <w:rsid w:val="001F6A8E"/>
    <w:rsid w:val="001F7198"/>
    <w:rsid w:val="001F7A40"/>
    <w:rsid w:val="001F7BB2"/>
    <w:rsid w:val="002000F1"/>
    <w:rsid w:val="002001A9"/>
    <w:rsid w:val="00200698"/>
    <w:rsid w:val="002020D3"/>
    <w:rsid w:val="002031A3"/>
    <w:rsid w:val="0020368B"/>
    <w:rsid w:val="00204018"/>
    <w:rsid w:val="00204FE0"/>
    <w:rsid w:val="00205573"/>
    <w:rsid w:val="0020558B"/>
    <w:rsid w:val="00205DA3"/>
    <w:rsid w:val="00205E33"/>
    <w:rsid w:val="002069C2"/>
    <w:rsid w:val="00206A18"/>
    <w:rsid w:val="00207638"/>
    <w:rsid w:val="0021039F"/>
    <w:rsid w:val="00210DFA"/>
    <w:rsid w:val="00210EA2"/>
    <w:rsid w:val="002117EA"/>
    <w:rsid w:val="00211803"/>
    <w:rsid w:val="0021194B"/>
    <w:rsid w:val="00212088"/>
    <w:rsid w:val="00212260"/>
    <w:rsid w:val="0021324C"/>
    <w:rsid w:val="0021332A"/>
    <w:rsid w:val="002136A0"/>
    <w:rsid w:val="002141C7"/>
    <w:rsid w:val="002145FA"/>
    <w:rsid w:val="0021468B"/>
    <w:rsid w:val="002151ED"/>
    <w:rsid w:val="00215646"/>
    <w:rsid w:val="002158EA"/>
    <w:rsid w:val="0021681C"/>
    <w:rsid w:val="00216889"/>
    <w:rsid w:val="002168BF"/>
    <w:rsid w:val="00216B1E"/>
    <w:rsid w:val="00216B42"/>
    <w:rsid w:val="0021791F"/>
    <w:rsid w:val="00217F8E"/>
    <w:rsid w:val="002208B5"/>
    <w:rsid w:val="00220D1B"/>
    <w:rsid w:val="002211E2"/>
    <w:rsid w:val="00221551"/>
    <w:rsid w:val="002218CC"/>
    <w:rsid w:val="00221B49"/>
    <w:rsid w:val="002229F2"/>
    <w:rsid w:val="00222EA3"/>
    <w:rsid w:val="0022318F"/>
    <w:rsid w:val="00223607"/>
    <w:rsid w:val="00223615"/>
    <w:rsid w:val="002239A1"/>
    <w:rsid w:val="00224474"/>
    <w:rsid w:val="00224607"/>
    <w:rsid w:val="002252D2"/>
    <w:rsid w:val="00225BD2"/>
    <w:rsid w:val="002267C4"/>
    <w:rsid w:val="002268BA"/>
    <w:rsid w:val="00227177"/>
    <w:rsid w:val="00227C9D"/>
    <w:rsid w:val="0023038A"/>
    <w:rsid w:val="00230559"/>
    <w:rsid w:val="00230CAB"/>
    <w:rsid w:val="0023169B"/>
    <w:rsid w:val="00231EE1"/>
    <w:rsid w:val="00231FED"/>
    <w:rsid w:val="00232329"/>
    <w:rsid w:val="002324AD"/>
    <w:rsid w:val="0023377F"/>
    <w:rsid w:val="00233B49"/>
    <w:rsid w:val="00233ED7"/>
    <w:rsid w:val="00233F1C"/>
    <w:rsid w:val="0023405C"/>
    <w:rsid w:val="0023480C"/>
    <w:rsid w:val="00235660"/>
    <w:rsid w:val="00235C1B"/>
    <w:rsid w:val="00235D13"/>
    <w:rsid w:val="002363DA"/>
    <w:rsid w:val="002369F2"/>
    <w:rsid w:val="00236C89"/>
    <w:rsid w:val="00237BA7"/>
    <w:rsid w:val="00241CD9"/>
    <w:rsid w:val="00241CE5"/>
    <w:rsid w:val="0024290F"/>
    <w:rsid w:val="002429BE"/>
    <w:rsid w:val="00242AB1"/>
    <w:rsid w:val="00242CF3"/>
    <w:rsid w:val="00243B35"/>
    <w:rsid w:val="00243D78"/>
    <w:rsid w:val="00244AC3"/>
    <w:rsid w:val="00244EC2"/>
    <w:rsid w:val="00244F7C"/>
    <w:rsid w:val="0024532C"/>
    <w:rsid w:val="002453AE"/>
    <w:rsid w:val="00246629"/>
    <w:rsid w:val="00247417"/>
    <w:rsid w:val="00247434"/>
    <w:rsid w:val="00247E11"/>
    <w:rsid w:val="00247F7E"/>
    <w:rsid w:val="002502A0"/>
    <w:rsid w:val="0025033C"/>
    <w:rsid w:val="002503CE"/>
    <w:rsid w:val="0025069A"/>
    <w:rsid w:val="00250EAB"/>
    <w:rsid w:val="00250F0C"/>
    <w:rsid w:val="00250FD3"/>
    <w:rsid w:val="002527F7"/>
    <w:rsid w:val="00252E89"/>
    <w:rsid w:val="0025392F"/>
    <w:rsid w:val="002539E9"/>
    <w:rsid w:val="00253E83"/>
    <w:rsid w:val="00253EFA"/>
    <w:rsid w:val="00254C9B"/>
    <w:rsid w:val="00254ECC"/>
    <w:rsid w:val="00255661"/>
    <w:rsid w:val="002559F7"/>
    <w:rsid w:val="002562C0"/>
    <w:rsid w:val="0025641A"/>
    <w:rsid w:val="00256A7E"/>
    <w:rsid w:val="00257DA5"/>
    <w:rsid w:val="00260374"/>
    <w:rsid w:val="00260A9E"/>
    <w:rsid w:val="00260C78"/>
    <w:rsid w:val="00260D58"/>
    <w:rsid w:val="00260E8B"/>
    <w:rsid w:val="002610AA"/>
    <w:rsid w:val="002613CA"/>
    <w:rsid w:val="002617B6"/>
    <w:rsid w:val="00261B0F"/>
    <w:rsid w:val="00261DFE"/>
    <w:rsid w:val="002629EE"/>
    <w:rsid w:val="00263486"/>
    <w:rsid w:val="0026382C"/>
    <w:rsid w:val="0026422B"/>
    <w:rsid w:val="0026509C"/>
    <w:rsid w:val="002661C1"/>
    <w:rsid w:val="00266404"/>
    <w:rsid w:val="0026688E"/>
    <w:rsid w:val="00267718"/>
    <w:rsid w:val="00270003"/>
    <w:rsid w:val="00270269"/>
    <w:rsid w:val="002707FC"/>
    <w:rsid w:val="0027164A"/>
    <w:rsid w:val="00271ABB"/>
    <w:rsid w:val="00271AF1"/>
    <w:rsid w:val="00271CED"/>
    <w:rsid w:val="002725C8"/>
    <w:rsid w:val="002726CB"/>
    <w:rsid w:val="00272AEF"/>
    <w:rsid w:val="00273465"/>
    <w:rsid w:val="00274E80"/>
    <w:rsid w:val="002758AF"/>
    <w:rsid w:val="00275D43"/>
    <w:rsid w:val="002761B6"/>
    <w:rsid w:val="00276297"/>
    <w:rsid w:val="0027674B"/>
    <w:rsid w:val="00276AB4"/>
    <w:rsid w:val="00276BCD"/>
    <w:rsid w:val="00276C00"/>
    <w:rsid w:val="002775AA"/>
    <w:rsid w:val="002776D7"/>
    <w:rsid w:val="0027791B"/>
    <w:rsid w:val="00280933"/>
    <w:rsid w:val="002809D1"/>
    <w:rsid w:val="00280AD5"/>
    <w:rsid w:val="00280F36"/>
    <w:rsid w:val="0028101C"/>
    <w:rsid w:val="002814F7"/>
    <w:rsid w:val="002818CE"/>
    <w:rsid w:val="00281DD9"/>
    <w:rsid w:val="00282324"/>
    <w:rsid w:val="00282410"/>
    <w:rsid w:val="00282AD0"/>
    <w:rsid w:val="00282E1D"/>
    <w:rsid w:val="00283605"/>
    <w:rsid w:val="00283BA6"/>
    <w:rsid w:val="00284A2A"/>
    <w:rsid w:val="00284B4B"/>
    <w:rsid w:val="0028530D"/>
    <w:rsid w:val="00285CA1"/>
    <w:rsid w:val="00286318"/>
    <w:rsid w:val="00286407"/>
    <w:rsid w:val="002868CB"/>
    <w:rsid w:val="00286E65"/>
    <w:rsid w:val="00287942"/>
    <w:rsid w:val="00287A0A"/>
    <w:rsid w:val="00287B87"/>
    <w:rsid w:val="00287E59"/>
    <w:rsid w:val="002902AC"/>
    <w:rsid w:val="002904E8"/>
    <w:rsid w:val="00290995"/>
    <w:rsid w:val="0029099C"/>
    <w:rsid w:val="00290D52"/>
    <w:rsid w:val="00290E97"/>
    <w:rsid w:val="00291206"/>
    <w:rsid w:val="00291546"/>
    <w:rsid w:val="00291E8B"/>
    <w:rsid w:val="002929E8"/>
    <w:rsid w:val="00292B63"/>
    <w:rsid w:val="00292D19"/>
    <w:rsid w:val="002930FE"/>
    <w:rsid w:val="002934BF"/>
    <w:rsid w:val="00293B7F"/>
    <w:rsid w:val="00293EE7"/>
    <w:rsid w:val="00293FC7"/>
    <w:rsid w:val="00294065"/>
    <w:rsid w:val="00294082"/>
    <w:rsid w:val="002942C5"/>
    <w:rsid w:val="002949AC"/>
    <w:rsid w:val="00294B52"/>
    <w:rsid w:val="00295A91"/>
    <w:rsid w:val="00296549"/>
    <w:rsid w:val="00296755"/>
    <w:rsid w:val="002974E5"/>
    <w:rsid w:val="002977B4"/>
    <w:rsid w:val="002A028F"/>
    <w:rsid w:val="002A07CC"/>
    <w:rsid w:val="002A0944"/>
    <w:rsid w:val="002A103B"/>
    <w:rsid w:val="002A1982"/>
    <w:rsid w:val="002A1D5B"/>
    <w:rsid w:val="002A2A1C"/>
    <w:rsid w:val="002A2A83"/>
    <w:rsid w:val="002A2EEC"/>
    <w:rsid w:val="002A3921"/>
    <w:rsid w:val="002A3DCB"/>
    <w:rsid w:val="002A4061"/>
    <w:rsid w:val="002A42B7"/>
    <w:rsid w:val="002A433D"/>
    <w:rsid w:val="002A4377"/>
    <w:rsid w:val="002A54CC"/>
    <w:rsid w:val="002A5D85"/>
    <w:rsid w:val="002A67AE"/>
    <w:rsid w:val="002A691D"/>
    <w:rsid w:val="002A6980"/>
    <w:rsid w:val="002A69EA"/>
    <w:rsid w:val="002A6BDA"/>
    <w:rsid w:val="002A6E85"/>
    <w:rsid w:val="002A7FA8"/>
    <w:rsid w:val="002B0395"/>
    <w:rsid w:val="002B0541"/>
    <w:rsid w:val="002B0D7D"/>
    <w:rsid w:val="002B0F62"/>
    <w:rsid w:val="002B1392"/>
    <w:rsid w:val="002B18EA"/>
    <w:rsid w:val="002B1DE1"/>
    <w:rsid w:val="002B2BA1"/>
    <w:rsid w:val="002B2DED"/>
    <w:rsid w:val="002B345D"/>
    <w:rsid w:val="002B3B33"/>
    <w:rsid w:val="002B47E5"/>
    <w:rsid w:val="002B4975"/>
    <w:rsid w:val="002B4C6D"/>
    <w:rsid w:val="002B54EA"/>
    <w:rsid w:val="002B5551"/>
    <w:rsid w:val="002B594A"/>
    <w:rsid w:val="002B62ED"/>
    <w:rsid w:val="002B64B4"/>
    <w:rsid w:val="002B69B1"/>
    <w:rsid w:val="002B6BFD"/>
    <w:rsid w:val="002B73F4"/>
    <w:rsid w:val="002C046F"/>
    <w:rsid w:val="002C05C0"/>
    <w:rsid w:val="002C09BE"/>
    <w:rsid w:val="002C0E92"/>
    <w:rsid w:val="002C1679"/>
    <w:rsid w:val="002C1990"/>
    <w:rsid w:val="002C1E07"/>
    <w:rsid w:val="002C1F70"/>
    <w:rsid w:val="002C23E7"/>
    <w:rsid w:val="002C2D2B"/>
    <w:rsid w:val="002C3DD9"/>
    <w:rsid w:val="002C40E5"/>
    <w:rsid w:val="002C5138"/>
    <w:rsid w:val="002C57AB"/>
    <w:rsid w:val="002C57F9"/>
    <w:rsid w:val="002C5DB0"/>
    <w:rsid w:val="002C61D6"/>
    <w:rsid w:val="002C654E"/>
    <w:rsid w:val="002C6557"/>
    <w:rsid w:val="002C6587"/>
    <w:rsid w:val="002C6C1D"/>
    <w:rsid w:val="002C6F69"/>
    <w:rsid w:val="002C7037"/>
    <w:rsid w:val="002C7A88"/>
    <w:rsid w:val="002D037D"/>
    <w:rsid w:val="002D0419"/>
    <w:rsid w:val="002D0EDC"/>
    <w:rsid w:val="002D10B8"/>
    <w:rsid w:val="002D110B"/>
    <w:rsid w:val="002D13EF"/>
    <w:rsid w:val="002D1F27"/>
    <w:rsid w:val="002D1FF0"/>
    <w:rsid w:val="002D20E4"/>
    <w:rsid w:val="002D2C8B"/>
    <w:rsid w:val="002D2F1B"/>
    <w:rsid w:val="002D325A"/>
    <w:rsid w:val="002D3471"/>
    <w:rsid w:val="002D3675"/>
    <w:rsid w:val="002D431A"/>
    <w:rsid w:val="002D4899"/>
    <w:rsid w:val="002D4BD1"/>
    <w:rsid w:val="002D5638"/>
    <w:rsid w:val="002D5888"/>
    <w:rsid w:val="002D5DF8"/>
    <w:rsid w:val="002D629E"/>
    <w:rsid w:val="002D6785"/>
    <w:rsid w:val="002D690E"/>
    <w:rsid w:val="002D69AF"/>
    <w:rsid w:val="002D6D38"/>
    <w:rsid w:val="002E0218"/>
    <w:rsid w:val="002E1015"/>
    <w:rsid w:val="002E2B7F"/>
    <w:rsid w:val="002E2CBA"/>
    <w:rsid w:val="002E3246"/>
    <w:rsid w:val="002E3BCE"/>
    <w:rsid w:val="002E4227"/>
    <w:rsid w:val="002E44CF"/>
    <w:rsid w:val="002E484A"/>
    <w:rsid w:val="002E4AE2"/>
    <w:rsid w:val="002E4B0F"/>
    <w:rsid w:val="002E4E16"/>
    <w:rsid w:val="002E53B8"/>
    <w:rsid w:val="002E6283"/>
    <w:rsid w:val="002E6DE8"/>
    <w:rsid w:val="002E6E0F"/>
    <w:rsid w:val="002E7489"/>
    <w:rsid w:val="002E755C"/>
    <w:rsid w:val="002E76B8"/>
    <w:rsid w:val="002E7D51"/>
    <w:rsid w:val="002F056F"/>
    <w:rsid w:val="002F08CB"/>
    <w:rsid w:val="002F0AB8"/>
    <w:rsid w:val="002F0ADC"/>
    <w:rsid w:val="002F0C2E"/>
    <w:rsid w:val="002F0F01"/>
    <w:rsid w:val="002F1217"/>
    <w:rsid w:val="002F14D8"/>
    <w:rsid w:val="002F1FFF"/>
    <w:rsid w:val="002F25AA"/>
    <w:rsid w:val="002F2AB1"/>
    <w:rsid w:val="002F3DAB"/>
    <w:rsid w:val="002F4376"/>
    <w:rsid w:val="002F46B4"/>
    <w:rsid w:val="002F4B05"/>
    <w:rsid w:val="002F547F"/>
    <w:rsid w:val="002F5518"/>
    <w:rsid w:val="002F583F"/>
    <w:rsid w:val="002F5EB9"/>
    <w:rsid w:val="002F6121"/>
    <w:rsid w:val="002F6858"/>
    <w:rsid w:val="002F6982"/>
    <w:rsid w:val="002F6E15"/>
    <w:rsid w:val="00300640"/>
    <w:rsid w:val="0030075C"/>
    <w:rsid w:val="00300BAA"/>
    <w:rsid w:val="00300FD0"/>
    <w:rsid w:val="00301490"/>
    <w:rsid w:val="003014E4"/>
    <w:rsid w:val="00301E9E"/>
    <w:rsid w:val="003020D9"/>
    <w:rsid w:val="00302B03"/>
    <w:rsid w:val="00303117"/>
    <w:rsid w:val="003037BC"/>
    <w:rsid w:val="00303DCB"/>
    <w:rsid w:val="00303E9D"/>
    <w:rsid w:val="00304EE1"/>
    <w:rsid w:val="00305110"/>
    <w:rsid w:val="00305240"/>
    <w:rsid w:val="003054BE"/>
    <w:rsid w:val="0030566E"/>
    <w:rsid w:val="00305BD6"/>
    <w:rsid w:val="00305D48"/>
    <w:rsid w:val="003060EB"/>
    <w:rsid w:val="00306820"/>
    <w:rsid w:val="00306922"/>
    <w:rsid w:val="0030712D"/>
    <w:rsid w:val="00307301"/>
    <w:rsid w:val="00307B3A"/>
    <w:rsid w:val="00307F37"/>
    <w:rsid w:val="00307F38"/>
    <w:rsid w:val="00310228"/>
    <w:rsid w:val="003104FC"/>
    <w:rsid w:val="00312DF0"/>
    <w:rsid w:val="003133E3"/>
    <w:rsid w:val="0031383C"/>
    <w:rsid w:val="0031393C"/>
    <w:rsid w:val="00313E57"/>
    <w:rsid w:val="0031417E"/>
    <w:rsid w:val="0031425B"/>
    <w:rsid w:val="003143C3"/>
    <w:rsid w:val="00314403"/>
    <w:rsid w:val="003157A0"/>
    <w:rsid w:val="0031596F"/>
    <w:rsid w:val="00315C7B"/>
    <w:rsid w:val="00316A4F"/>
    <w:rsid w:val="00316C99"/>
    <w:rsid w:val="00317747"/>
    <w:rsid w:val="003200A4"/>
    <w:rsid w:val="00320622"/>
    <w:rsid w:val="003206EC"/>
    <w:rsid w:val="0032095A"/>
    <w:rsid w:val="00320D5D"/>
    <w:rsid w:val="00321146"/>
    <w:rsid w:val="00321296"/>
    <w:rsid w:val="003212E4"/>
    <w:rsid w:val="00321364"/>
    <w:rsid w:val="00321DA4"/>
    <w:rsid w:val="0032206B"/>
    <w:rsid w:val="00322DA4"/>
    <w:rsid w:val="00323651"/>
    <w:rsid w:val="00323DA0"/>
    <w:rsid w:val="003241AA"/>
    <w:rsid w:val="00324612"/>
    <w:rsid w:val="00325205"/>
    <w:rsid w:val="00325C4B"/>
    <w:rsid w:val="00325F56"/>
    <w:rsid w:val="00326432"/>
    <w:rsid w:val="00326F2F"/>
    <w:rsid w:val="003302B3"/>
    <w:rsid w:val="00330712"/>
    <w:rsid w:val="003308C5"/>
    <w:rsid w:val="00331874"/>
    <w:rsid w:val="003320FC"/>
    <w:rsid w:val="003321CE"/>
    <w:rsid w:val="003330D3"/>
    <w:rsid w:val="0033318D"/>
    <w:rsid w:val="0033321E"/>
    <w:rsid w:val="00333326"/>
    <w:rsid w:val="003333E0"/>
    <w:rsid w:val="0033489B"/>
    <w:rsid w:val="00334A47"/>
    <w:rsid w:val="00334A8D"/>
    <w:rsid w:val="0033501D"/>
    <w:rsid w:val="003356D4"/>
    <w:rsid w:val="0033571B"/>
    <w:rsid w:val="003358BE"/>
    <w:rsid w:val="00336BBA"/>
    <w:rsid w:val="003408F1"/>
    <w:rsid w:val="00340C3D"/>
    <w:rsid w:val="00341908"/>
    <w:rsid w:val="00341B4C"/>
    <w:rsid w:val="00341C1D"/>
    <w:rsid w:val="00341FA5"/>
    <w:rsid w:val="00343316"/>
    <w:rsid w:val="00343441"/>
    <w:rsid w:val="00343C8E"/>
    <w:rsid w:val="00344497"/>
    <w:rsid w:val="00344B6F"/>
    <w:rsid w:val="00344DE6"/>
    <w:rsid w:val="00344E18"/>
    <w:rsid w:val="00345420"/>
    <w:rsid w:val="00345AA6"/>
    <w:rsid w:val="00345F9C"/>
    <w:rsid w:val="00346B52"/>
    <w:rsid w:val="00346BD1"/>
    <w:rsid w:val="00347000"/>
    <w:rsid w:val="0034726B"/>
    <w:rsid w:val="0034771A"/>
    <w:rsid w:val="00347BDC"/>
    <w:rsid w:val="00350450"/>
    <w:rsid w:val="00350B50"/>
    <w:rsid w:val="00350DCE"/>
    <w:rsid w:val="00350EA5"/>
    <w:rsid w:val="0035108D"/>
    <w:rsid w:val="0035138D"/>
    <w:rsid w:val="00351645"/>
    <w:rsid w:val="00351B46"/>
    <w:rsid w:val="00352015"/>
    <w:rsid w:val="00352195"/>
    <w:rsid w:val="00352E10"/>
    <w:rsid w:val="003542A0"/>
    <w:rsid w:val="00354B32"/>
    <w:rsid w:val="00354B61"/>
    <w:rsid w:val="00354D72"/>
    <w:rsid w:val="00354E0D"/>
    <w:rsid w:val="00354FE4"/>
    <w:rsid w:val="0035519A"/>
    <w:rsid w:val="003551D7"/>
    <w:rsid w:val="00355E43"/>
    <w:rsid w:val="00356412"/>
    <w:rsid w:val="00356E7E"/>
    <w:rsid w:val="0035762C"/>
    <w:rsid w:val="00357911"/>
    <w:rsid w:val="00360566"/>
    <w:rsid w:val="00360DA9"/>
    <w:rsid w:val="0036116C"/>
    <w:rsid w:val="00361258"/>
    <w:rsid w:val="003614E5"/>
    <w:rsid w:val="0036210C"/>
    <w:rsid w:val="00362BA7"/>
    <w:rsid w:val="0036399C"/>
    <w:rsid w:val="00363A2E"/>
    <w:rsid w:val="00364B88"/>
    <w:rsid w:val="00364C68"/>
    <w:rsid w:val="003650F1"/>
    <w:rsid w:val="003655E8"/>
    <w:rsid w:val="00366166"/>
    <w:rsid w:val="003668E7"/>
    <w:rsid w:val="00366B01"/>
    <w:rsid w:val="003672AF"/>
    <w:rsid w:val="003675D0"/>
    <w:rsid w:val="0036761C"/>
    <w:rsid w:val="00367705"/>
    <w:rsid w:val="00367F8B"/>
    <w:rsid w:val="003701D5"/>
    <w:rsid w:val="003705AE"/>
    <w:rsid w:val="00370BFC"/>
    <w:rsid w:val="00370FE5"/>
    <w:rsid w:val="003713F9"/>
    <w:rsid w:val="0037158C"/>
    <w:rsid w:val="00371D6D"/>
    <w:rsid w:val="003727A3"/>
    <w:rsid w:val="00372953"/>
    <w:rsid w:val="003729FA"/>
    <w:rsid w:val="00372FD3"/>
    <w:rsid w:val="003741C7"/>
    <w:rsid w:val="00374BAE"/>
    <w:rsid w:val="003753EB"/>
    <w:rsid w:val="00375BDD"/>
    <w:rsid w:val="0037652D"/>
    <w:rsid w:val="00376913"/>
    <w:rsid w:val="0037734D"/>
    <w:rsid w:val="003773BD"/>
    <w:rsid w:val="0037740A"/>
    <w:rsid w:val="00377C49"/>
    <w:rsid w:val="00377FFA"/>
    <w:rsid w:val="0038008B"/>
    <w:rsid w:val="00380699"/>
    <w:rsid w:val="00380A6C"/>
    <w:rsid w:val="00380AB7"/>
    <w:rsid w:val="0038168E"/>
    <w:rsid w:val="00381D5F"/>
    <w:rsid w:val="003824CA"/>
    <w:rsid w:val="00382A2C"/>
    <w:rsid w:val="00383250"/>
    <w:rsid w:val="00383832"/>
    <w:rsid w:val="00384408"/>
    <w:rsid w:val="00384897"/>
    <w:rsid w:val="00385879"/>
    <w:rsid w:val="003867D6"/>
    <w:rsid w:val="0038692E"/>
    <w:rsid w:val="00386991"/>
    <w:rsid w:val="00386E10"/>
    <w:rsid w:val="00387755"/>
    <w:rsid w:val="003909C7"/>
    <w:rsid w:val="00390A53"/>
    <w:rsid w:val="00390B42"/>
    <w:rsid w:val="00390E51"/>
    <w:rsid w:val="00391845"/>
    <w:rsid w:val="00392223"/>
    <w:rsid w:val="00392A96"/>
    <w:rsid w:val="00392D1C"/>
    <w:rsid w:val="003939E0"/>
    <w:rsid w:val="00393E44"/>
    <w:rsid w:val="003944DF"/>
    <w:rsid w:val="00394974"/>
    <w:rsid w:val="003961B6"/>
    <w:rsid w:val="003962C7"/>
    <w:rsid w:val="00396733"/>
    <w:rsid w:val="00396E7F"/>
    <w:rsid w:val="00396FBE"/>
    <w:rsid w:val="003978EF"/>
    <w:rsid w:val="00397A77"/>
    <w:rsid w:val="00397B5A"/>
    <w:rsid w:val="00397BAF"/>
    <w:rsid w:val="00397C2A"/>
    <w:rsid w:val="003A038F"/>
    <w:rsid w:val="003A08B9"/>
    <w:rsid w:val="003A0CB7"/>
    <w:rsid w:val="003A0EC0"/>
    <w:rsid w:val="003A0FC0"/>
    <w:rsid w:val="003A1035"/>
    <w:rsid w:val="003A1241"/>
    <w:rsid w:val="003A27F0"/>
    <w:rsid w:val="003A28B3"/>
    <w:rsid w:val="003A28B6"/>
    <w:rsid w:val="003A2B69"/>
    <w:rsid w:val="003A2CDA"/>
    <w:rsid w:val="003A320C"/>
    <w:rsid w:val="003A3534"/>
    <w:rsid w:val="003A35F4"/>
    <w:rsid w:val="003A3827"/>
    <w:rsid w:val="003A4037"/>
    <w:rsid w:val="003A4299"/>
    <w:rsid w:val="003A445F"/>
    <w:rsid w:val="003A4B69"/>
    <w:rsid w:val="003A4BF1"/>
    <w:rsid w:val="003A4CF4"/>
    <w:rsid w:val="003A5710"/>
    <w:rsid w:val="003A5D77"/>
    <w:rsid w:val="003A5E20"/>
    <w:rsid w:val="003A5E87"/>
    <w:rsid w:val="003A6153"/>
    <w:rsid w:val="003A7532"/>
    <w:rsid w:val="003A7BBA"/>
    <w:rsid w:val="003B0029"/>
    <w:rsid w:val="003B053B"/>
    <w:rsid w:val="003B0B7F"/>
    <w:rsid w:val="003B0D85"/>
    <w:rsid w:val="003B1191"/>
    <w:rsid w:val="003B1429"/>
    <w:rsid w:val="003B1490"/>
    <w:rsid w:val="003B1641"/>
    <w:rsid w:val="003B1836"/>
    <w:rsid w:val="003B1F2C"/>
    <w:rsid w:val="003B23A8"/>
    <w:rsid w:val="003B2976"/>
    <w:rsid w:val="003B29B5"/>
    <w:rsid w:val="003B2FB6"/>
    <w:rsid w:val="003B3E38"/>
    <w:rsid w:val="003B3E9E"/>
    <w:rsid w:val="003B3EF9"/>
    <w:rsid w:val="003B4745"/>
    <w:rsid w:val="003B4DE1"/>
    <w:rsid w:val="003B5AE2"/>
    <w:rsid w:val="003B5EC9"/>
    <w:rsid w:val="003B636A"/>
    <w:rsid w:val="003B6673"/>
    <w:rsid w:val="003B6918"/>
    <w:rsid w:val="003B696F"/>
    <w:rsid w:val="003B6A6E"/>
    <w:rsid w:val="003B7599"/>
    <w:rsid w:val="003B7FEB"/>
    <w:rsid w:val="003C03C9"/>
    <w:rsid w:val="003C0CC6"/>
    <w:rsid w:val="003C130B"/>
    <w:rsid w:val="003C1461"/>
    <w:rsid w:val="003C1DE9"/>
    <w:rsid w:val="003C22CB"/>
    <w:rsid w:val="003C2646"/>
    <w:rsid w:val="003C270C"/>
    <w:rsid w:val="003C2C73"/>
    <w:rsid w:val="003C3588"/>
    <w:rsid w:val="003C3914"/>
    <w:rsid w:val="003C3B2B"/>
    <w:rsid w:val="003C3FD4"/>
    <w:rsid w:val="003C406A"/>
    <w:rsid w:val="003C4520"/>
    <w:rsid w:val="003C5629"/>
    <w:rsid w:val="003C58AA"/>
    <w:rsid w:val="003C5A2F"/>
    <w:rsid w:val="003C62FD"/>
    <w:rsid w:val="003C6346"/>
    <w:rsid w:val="003C658A"/>
    <w:rsid w:val="003C667C"/>
    <w:rsid w:val="003C6E46"/>
    <w:rsid w:val="003C705F"/>
    <w:rsid w:val="003C7A8C"/>
    <w:rsid w:val="003C7EAE"/>
    <w:rsid w:val="003D06A2"/>
    <w:rsid w:val="003D0D0A"/>
    <w:rsid w:val="003D0FC4"/>
    <w:rsid w:val="003D10DD"/>
    <w:rsid w:val="003D1A1C"/>
    <w:rsid w:val="003D1E04"/>
    <w:rsid w:val="003D2267"/>
    <w:rsid w:val="003D3651"/>
    <w:rsid w:val="003D37CD"/>
    <w:rsid w:val="003D44ED"/>
    <w:rsid w:val="003D49A1"/>
    <w:rsid w:val="003D4A82"/>
    <w:rsid w:val="003D4B42"/>
    <w:rsid w:val="003D62EF"/>
    <w:rsid w:val="003D6525"/>
    <w:rsid w:val="003D6C52"/>
    <w:rsid w:val="003D6D33"/>
    <w:rsid w:val="003D70DF"/>
    <w:rsid w:val="003D72F7"/>
    <w:rsid w:val="003D7A36"/>
    <w:rsid w:val="003E092A"/>
    <w:rsid w:val="003E16B6"/>
    <w:rsid w:val="003E16CF"/>
    <w:rsid w:val="003E218C"/>
    <w:rsid w:val="003E2D9E"/>
    <w:rsid w:val="003E2F27"/>
    <w:rsid w:val="003E2F62"/>
    <w:rsid w:val="003E30FC"/>
    <w:rsid w:val="003E4080"/>
    <w:rsid w:val="003E440D"/>
    <w:rsid w:val="003E4532"/>
    <w:rsid w:val="003E467A"/>
    <w:rsid w:val="003E5CDD"/>
    <w:rsid w:val="003E6606"/>
    <w:rsid w:val="003E6737"/>
    <w:rsid w:val="003E75C5"/>
    <w:rsid w:val="003E75DB"/>
    <w:rsid w:val="003E78F7"/>
    <w:rsid w:val="003F00C2"/>
    <w:rsid w:val="003F0165"/>
    <w:rsid w:val="003F08EF"/>
    <w:rsid w:val="003F18BF"/>
    <w:rsid w:val="003F1B08"/>
    <w:rsid w:val="003F23AF"/>
    <w:rsid w:val="003F25CA"/>
    <w:rsid w:val="003F2630"/>
    <w:rsid w:val="003F2DE0"/>
    <w:rsid w:val="003F31CA"/>
    <w:rsid w:val="003F3F82"/>
    <w:rsid w:val="003F40A9"/>
    <w:rsid w:val="003F4105"/>
    <w:rsid w:val="003F4370"/>
    <w:rsid w:val="003F4711"/>
    <w:rsid w:val="003F50E6"/>
    <w:rsid w:val="003F511C"/>
    <w:rsid w:val="003F5559"/>
    <w:rsid w:val="003F58B7"/>
    <w:rsid w:val="003F5D8C"/>
    <w:rsid w:val="003F6197"/>
    <w:rsid w:val="003F678A"/>
    <w:rsid w:val="003F6942"/>
    <w:rsid w:val="003F710F"/>
    <w:rsid w:val="0040167B"/>
    <w:rsid w:val="00402ADD"/>
    <w:rsid w:val="00403262"/>
    <w:rsid w:val="00403738"/>
    <w:rsid w:val="00403B0D"/>
    <w:rsid w:val="00403BB7"/>
    <w:rsid w:val="00403E6A"/>
    <w:rsid w:val="00404628"/>
    <w:rsid w:val="004049AA"/>
    <w:rsid w:val="0040546C"/>
    <w:rsid w:val="004057F5"/>
    <w:rsid w:val="004058AD"/>
    <w:rsid w:val="00405919"/>
    <w:rsid w:val="00405BDB"/>
    <w:rsid w:val="004061E4"/>
    <w:rsid w:val="00406D2E"/>
    <w:rsid w:val="00406E45"/>
    <w:rsid w:val="00407BD2"/>
    <w:rsid w:val="004111D1"/>
    <w:rsid w:val="004114BC"/>
    <w:rsid w:val="004114ED"/>
    <w:rsid w:val="004118F2"/>
    <w:rsid w:val="00411D3D"/>
    <w:rsid w:val="00411DCC"/>
    <w:rsid w:val="00412CF9"/>
    <w:rsid w:val="00413474"/>
    <w:rsid w:val="00413BE5"/>
    <w:rsid w:val="00413E93"/>
    <w:rsid w:val="00414898"/>
    <w:rsid w:val="00414BE9"/>
    <w:rsid w:val="00415192"/>
    <w:rsid w:val="004152A2"/>
    <w:rsid w:val="00415B43"/>
    <w:rsid w:val="00415D97"/>
    <w:rsid w:val="004165CC"/>
    <w:rsid w:val="004167B2"/>
    <w:rsid w:val="00416903"/>
    <w:rsid w:val="004170AB"/>
    <w:rsid w:val="00417344"/>
    <w:rsid w:val="0041752B"/>
    <w:rsid w:val="00417AC8"/>
    <w:rsid w:val="004201A5"/>
    <w:rsid w:val="00420326"/>
    <w:rsid w:val="00421309"/>
    <w:rsid w:val="0042140E"/>
    <w:rsid w:val="004214B7"/>
    <w:rsid w:val="004218D8"/>
    <w:rsid w:val="00421925"/>
    <w:rsid w:val="00421AD8"/>
    <w:rsid w:val="00421B16"/>
    <w:rsid w:val="00421C59"/>
    <w:rsid w:val="00421E42"/>
    <w:rsid w:val="0042203C"/>
    <w:rsid w:val="00422092"/>
    <w:rsid w:val="0042230D"/>
    <w:rsid w:val="0042316E"/>
    <w:rsid w:val="00423AAD"/>
    <w:rsid w:val="00424550"/>
    <w:rsid w:val="00424777"/>
    <w:rsid w:val="0042509D"/>
    <w:rsid w:val="00425277"/>
    <w:rsid w:val="00425B53"/>
    <w:rsid w:val="00426C4F"/>
    <w:rsid w:val="00426C67"/>
    <w:rsid w:val="00426DE3"/>
    <w:rsid w:val="00426F77"/>
    <w:rsid w:val="004274B6"/>
    <w:rsid w:val="00427850"/>
    <w:rsid w:val="00427896"/>
    <w:rsid w:val="004303C0"/>
    <w:rsid w:val="00430583"/>
    <w:rsid w:val="004311BC"/>
    <w:rsid w:val="00431490"/>
    <w:rsid w:val="0043237E"/>
    <w:rsid w:val="00432675"/>
    <w:rsid w:val="004327F9"/>
    <w:rsid w:val="00433689"/>
    <w:rsid w:val="004336D6"/>
    <w:rsid w:val="00433C33"/>
    <w:rsid w:val="004343DC"/>
    <w:rsid w:val="00434409"/>
    <w:rsid w:val="00434B99"/>
    <w:rsid w:val="00434CD8"/>
    <w:rsid w:val="004355FE"/>
    <w:rsid w:val="004358DA"/>
    <w:rsid w:val="0043606D"/>
    <w:rsid w:val="004374E7"/>
    <w:rsid w:val="004375C3"/>
    <w:rsid w:val="004376F0"/>
    <w:rsid w:val="00437702"/>
    <w:rsid w:val="00437D1D"/>
    <w:rsid w:val="004400A7"/>
    <w:rsid w:val="00440862"/>
    <w:rsid w:val="004409BD"/>
    <w:rsid w:val="00440E5E"/>
    <w:rsid w:val="00441713"/>
    <w:rsid w:val="00441726"/>
    <w:rsid w:val="00441F38"/>
    <w:rsid w:val="004423B0"/>
    <w:rsid w:val="00442437"/>
    <w:rsid w:val="00442AA2"/>
    <w:rsid w:val="004430B8"/>
    <w:rsid w:val="004454CF"/>
    <w:rsid w:val="0044582B"/>
    <w:rsid w:val="00445AFB"/>
    <w:rsid w:val="0044732F"/>
    <w:rsid w:val="004476D6"/>
    <w:rsid w:val="0044776E"/>
    <w:rsid w:val="00447ECF"/>
    <w:rsid w:val="004501C5"/>
    <w:rsid w:val="004506A2"/>
    <w:rsid w:val="004506E6"/>
    <w:rsid w:val="00451503"/>
    <w:rsid w:val="004521E1"/>
    <w:rsid w:val="00452BE0"/>
    <w:rsid w:val="00453290"/>
    <w:rsid w:val="00453868"/>
    <w:rsid w:val="0045425F"/>
    <w:rsid w:val="00454DBA"/>
    <w:rsid w:val="00454F70"/>
    <w:rsid w:val="00454FD9"/>
    <w:rsid w:val="004553F2"/>
    <w:rsid w:val="0045585D"/>
    <w:rsid w:val="004559EC"/>
    <w:rsid w:val="004561B2"/>
    <w:rsid w:val="00456595"/>
    <w:rsid w:val="00456B3D"/>
    <w:rsid w:val="00456C36"/>
    <w:rsid w:val="0045792A"/>
    <w:rsid w:val="00457D21"/>
    <w:rsid w:val="0046223C"/>
    <w:rsid w:val="00462304"/>
    <w:rsid w:val="0046272F"/>
    <w:rsid w:val="0046290E"/>
    <w:rsid w:val="0046295A"/>
    <w:rsid w:val="004632ED"/>
    <w:rsid w:val="004638D9"/>
    <w:rsid w:val="00463F4F"/>
    <w:rsid w:val="00464833"/>
    <w:rsid w:val="004649EE"/>
    <w:rsid w:val="00464A6C"/>
    <w:rsid w:val="00464BC7"/>
    <w:rsid w:val="00464D0A"/>
    <w:rsid w:val="004650B1"/>
    <w:rsid w:val="0046584E"/>
    <w:rsid w:val="00465C17"/>
    <w:rsid w:val="00466A2F"/>
    <w:rsid w:val="00466A8E"/>
    <w:rsid w:val="00466ED4"/>
    <w:rsid w:val="00467576"/>
    <w:rsid w:val="004677CB"/>
    <w:rsid w:val="00467B49"/>
    <w:rsid w:val="00470A3C"/>
    <w:rsid w:val="00470C21"/>
    <w:rsid w:val="0047107B"/>
    <w:rsid w:val="004710CF"/>
    <w:rsid w:val="004712C6"/>
    <w:rsid w:val="004725D3"/>
    <w:rsid w:val="00472BD7"/>
    <w:rsid w:val="004732D6"/>
    <w:rsid w:val="0047344E"/>
    <w:rsid w:val="004744C2"/>
    <w:rsid w:val="00474CE2"/>
    <w:rsid w:val="00474CE3"/>
    <w:rsid w:val="00475C51"/>
    <w:rsid w:val="00476495"/>
    <w:rsid w:val="004766A9"/>
    <w:rsid w:val="00476789"/>
    <w:rsid w:val="0047679C"/>
    <w:rsid w:val="00476C4A"/>
    <w:rsid w:val="00477814"/>
    <w:rsid w:val="0048003D"/>
    <w:rsid w:val="00480240"/>
    <w:rsid w:val="004805E0"/>
    <w:rsid w:val="004809C7"/>
    <w:rsid w:val="004816ED"/>
    <w:rsid w:val="0048177A"/>
    <w:rsid w:val="00481CE8"/>
    <w:rsid w:val="00482C2E"/>
    <w:rsid w:val="00483102"/>
    <w:rsid w:val="00483549"/>
    <w:rsid w:val="00484AE2"/>
    <w:rsid w:val="00485297"/>
    <w:rsid w:val="00485507"/>
    <w:rsid w:val="0048551A"/>
    <w:rsid w:val="004855B3"/>
    <w:rsid w:val="004858F1"/>
    <w:rsid w:val="00485A59"/>
    <w:rsid w:val="00485E45"/>
    <w:rsid w:val="00485F67"/>
    <w:rsid w:val="004863A3"/>
    <w:rsid w:val="00486C85"/>
    <w:rsid w:val="00486D24"/>
    <w:rsid w:val="004871DC"/>
    <w:rsid w:val="00487502"/>
    <w:rsid w:val="00487856"/>
    <w:rsid w:val="0048791A"/>
    <w:rsid w:val="00490116"/>
    <w:rsid w:val="00490130"/>
    <w:rsid w:val="004901F9"/>
    <w:rsid w:val="00490307"/>
    <w:rsid w:val="00490537"/>
    <w:rsid w:val="00490681"/>
    <w:rsid w:val="0049079C"/>
    <w:rsid w:val="00490884"/>
    <w:rsid w:val="00491058"/>
    <w:rsid w:val="00491985"/>
    <w:rsid w:val="00491F5C"/>
    <w:rsid w:val="0049256E"/>
    <w:rsid w:val="00492A67"/>
    <w:rsid w:val="004937B2"/>
    <w:rsid w:val="00493ACC"/>
    <w:rsid w:val="00493B83"/>
    <w:rsid w:val="00493B9B"/>
    <w:rsid w:val="00493CD2"/>
    <w:rsid w:val="004946EE"/>
    <w:rsid w:val="0049478B"/>
    <w:rsid w:val="0049534F"/>
    <w:rsid w:val="00495750"/>
    <w:rsid w:val="00495D5A"/>
    <w:rsid w:val="004969D7"/>
    <w:rsid w:val="00496ADF"/>
    <w:rsid w:val="004A018C"/>
    <w:rsid w:val="004A01F2"/>
    <w:rsid w:val="004A0343"/>
    <w:rsid w:val="004A0BBD"/>
    <w:rsid w:val="004A0C4A"/>
    <w:rsid w:val="004A1191"/>
    <w:rsid w:val="004A1944"/>
    <w:rsid w:val="004A2075"/>
    <w:rsid w:val="004A2689"/>
    <w:rsid w:val="004A2B03"/>
    <w:rsid w:val="004A3127"/>
    <w:rsid w:val="004A3370"/>
    <w:rsid w:val="004A3541"/>
    <w:rsid w:val="004A40CC"/>
    <w:rsid w:val="004A48B2"/>
    <w:rsid w:val="004A4C3D"/>
    <w:rsid w:val="004A5467"/>
    <w:rsid w:val="004A5518"/>
    <w:rsid w:val="004A5751"/>
    <w:rsid w:val="004A5871"/>
    <w:rsid w:val="004A58A1"/>
    <w:rsid w:val="004A6703"/>
    <w:rsid w:val="004A6B68"/>
    <w:rsid w:val="004A735E"/>
    <w:rsid w:val="004A7845"/>
    <w:rsid w:val="004A7F92"/>
    <w:rsid w:val="004B0100"/>
    <w:rsid w:val="004B03AA"/>
    <w:rsid w:val="004B03B0"/>
    <w:rsid w:val="004B06E2"/>
    <w:rsid w:val="004B0801"/>
    <w:rsid w:val="004B0A07"/>
    <w:rsid w:val="004B0BBA"/>
    <w:rsid w:val="004B126C"/>
    <w:rsid w:val="004B128D"/>
    <w:rsid w:val="004B12E3"/>
    <w:rsid w:val="004B18CB"/>
    <w:rsid w:val="004B1A7F"/>
    <w:rsid w:val="004B21F4"/>
    <w:rsid w:val="004B2D4C"/>
    <w:rsid w:val="004B30ED"/>
    <w:rsid w:val="004B34E8"/>
    <w:rsid w:val="004B428E"/>
    <w:rsid w:val="004B484C"/>
    <w:rsid w:val="004B4CA8"/>
    <w:rsid w:val="004B5210"/>
    <w:rsid w:val="004B527A"/>
    <w:rsid w:val="004B5D3B"/>
    <w:rsid w:val="004B6527"/>
    <w:rsid w:val="004B688F"/>
    <w:rsid w:val="004B73BF"/>
    <w:rsid w:val="004B743D"/>
    <w:rsid w:val="004B7A33"/>
    <w:rsid w:val="004B7AB5"/>
    <w:rsid w:val="004C10A4"/>
    <w:rsid w:val="004C10AB"/>
    <w:rsid w:val="004C11CF"/>
    <w:rsid w:val="004C15BD"/>
    <w:rsid w:val="004C1795"/>
    <w:rsid w:val="004C1FA2"/>
    <w:rsid w:val="004C2721"/>
    <w:rsid w:val="004C2F22"/>
    <w:rsid w:val="004C2F3B"/>
    <w:rsid w:val="004C3587"/>
    <w:rsid w:val="004C3A37"/>
    <w:rsid w:val="004C4B99"/>
    <w:rsid w:val="004C6375"/>
    <w:rsid w:val="004C639A"/>
    <w:rsid w:val="004C64A4"/>
    <w:rsid w:val="004C671C"/>
    <w:rsid w:val="004C716A"/>
    <w:rsid w:val="004C71DB"/>
    <w:rsid w:val="004C795F"/>
    <w:rsid w:val="004C7E14"/>
    <w:rsid w:val="004C7F6C"/>
    <w:rsid w:val="004D074A"/>
    <w:rsid w:val="004D0E31"/>
    <w:rsid w:val="004D0E48"/>
    <w:rsid w:val="004D1158"/>
    <w:rsid w:val="004D17A2"/>
    <w:rsid w:val="004D17E1"/>
    <w:rsid w:val="004D1A16"/>
    <w:rsid w:val="004D2A9E"/>
    <w:rsid w:val="004D3BF8"/>
    <w:rsid w:val="004D4C1F"/>
    <w:rsid w:val="004D51FD"/>
    <w:rsid w:val="004D5FDB"/>
    <w:rsid w:val="004D60FC"/>
    <w:rsid w:val="004D6118"/>
    <w:rsid w:val="004D63E3"/>
    <w:rsid w:val="004D63EA"/>
    <w:rsid w:val="004D680D"/>
    <w:rsid w:val="004D7716"/>
    <w:rsid w:val="004D7A1C"/>
    <w:rsid w:val="004E01E7"/>
    <w:rsid w:val="004E09EF"/>
    <w:rsid w:val="004E0DBD"/>
    <w:rsid w:val="004E1759"/>
    <w:rsid w:val="004E19E4"/>
    <w:rsid w:val="004E1EB1"/>
    <w:rsid w:val="004E2410"/>
    <w:rsid w:val="004E30EB"/>
    <w:rsid w:val="004E42AB"/>
    <w:rsid w:val="004E44C4"/>
    <w:rsid w:val="004E530B"/>
    <w:rsid w:val="004E54B9"/>
    <w:rsid w:val="004E5EF1"/>
    <w:rsid w:val="004E6110"/>
    <w:rsid w:val="004E657A"/>
    <w:rsid w:val="004E6B67"/>
    <w:rsid w:val="004E6CFA"/>
    <w:rsid w:val="004E6D1D"/>
    <w:rsid w:val="004E708B"/>
    <w:rsid w:val="004E7852"/>
    <w:rsid w:val="004E7CF8"/>
    <w:rsid w:val="004F0123"/>
    <w:rsid w:val="004F05ED"/>
    <w:rsid w:val="004F066C"/>
    <w:rsid w:val="004F08D8"/>
    <w:rsid w:val="004F1779"/>
    <w:rsid w:val="004F178E"/>
    <w:rsid w:val="004F19CF"/>
    <w:rsid w:val="004F1B0F"/>
    <w:rsid w:val="004F1DCA"/>
    <w:rsid w:val="004F2297"/>
    <w:rsid w:val="004F22AF"/>
    <w:rsid w:val="004F2CB1"/>
    <w:rsid w:val="004F2D6D"/>
    <w:rsid w:val="004F2E39"/>
    <w:rsid w:val="004F31D1"/>
    <w:rsid w:val="004F3508"/>
    <w:rsid w:val="004F44D3"/>
    <w:rsid w:val="004F4602"/>
    <w:rsid w:val="004F4BDB"/>
    <w:rsid w:val="004F5581"/>
    <w:rsid w:val="004F58D3"/>
    <w:rsid w:val="004F59B6"/>
    <w:rsid w:val="004F631F"/>
    <w:rsid w:val="004F6715"/>
    <w:rsid w:val="004F7476"/>
    <w:rsid w:val="004F7A4D"/>
    <w:rsid w:val="004F7C93"/>
    <w:rsid w:val="004F7F07"/>
    <w:rsid w:val="0050012D"/>
    <w:rsid w:val="0050033C"/>
    <w:rsid w:val="00500EC6"/>
    <w:rsid w:val="005013C0"/>
    <w:rsid w:val="0050147F"/>
    <w:rsid w:val="00501708"/>
    <w:rsid w:val="00501716"/>
    <w:rsid w:val="005027A6"/>
    <w:rsid w:val="00502CC3"/>
    <w:rsid w:val="00502E12"/>
    <w:rsid w:val="00503409"/>
    <w:rsid w:val="00503E83"/>
    <w:rsid w:val="00504BA4"/>
    <w:rsid w:val="00504DA0"/>
    <w:rsid w:val="00505046"/>
    <w:rsid w:val="00505CF1"/>
    <w:rsid w:val="0050624F"/>
    <w:rsid w:val="00507677"/>
    <w:rsid w:val="00507848"/>
    <w:rsid w:val="00507971"/>
    <w:rsid w:val="00507EEF"/>
    <w:rsid w:val="00510BB0"/>
    <w:rsid w:val="00510EED"/>
    <w:rsid w:val="00511162"/>
    <w:rsid w:val="00512230"/>
    <w:rsid w:val="005123A3"/>
    <w:rsid w:val="00512D67"/>
    <w:rsid w:val="00513B53"/>
    <w:rsid w:val="00513C5D"/>
    <w:rsid w:val="00513DE6"/>
    <w:rsid w:val="00513ECF"/>
    <w:rsid w:val="00514170"/>
    <w:rsid w:val="0051434D"/>
    <w:rsid w:val="0051438A"/>
    <w:rsid w:val="0051451F"/>
    <w:rsid w:val="00514631"/>
    <w:rsid w:val="0051483D"/>
    <w:rsid w:val="00514B8E"/>
    <w:rsid w:val="00514F0B"/>
    <w:rsid w:val="00515ACC"/>
    <w:rsid w:val="00515DE4"/>
    <w:rsid w:val="00516634"/>
    <w:rsid w:val="00516E5F"/>
    <w:rsid w:val="00517A4D"/>
    <w:rsid w:val="00520246"/>
    <w:rsid w:val="00520F09"/>
    <w:rsid w:val="00520FBD"/>
    <w:rsid w:val="0052151C"/>
    <w:rsid w:val="00521750"/>
    <w:rsid w:val="005219A1"/>
    <w:rsid w:val="00521E19"/>
    <w:rsid w:val="0052232A"/>
    <w:rsid w:val="0052327E"/>
    <w:rsid w:val="005244BD"/>
    <w:rsid w:val="00524A09"/>
    <w:rsid w:val="0052514B"/>
    <w:rsid w:val="00525253"/>
    <w:rsid w:val="0052687A"/>
    <w:rsid w:val="005270FA"/>
    <w:rsid w:val="00527369"/>
    <w:rsid w:val="0052736C"/>
    <w:rsid w:val="00527758"/>
    <w:rsid w:val="00527BD0"/>
    <w:rsid w:val="00527FA1"/>
    <w:rsid w:val="0053082A"/>
    <w:rsid w:val="00530915"/>
    <w:rsid w:val="00531A85"/>
    <w:rsid w:val="00531E56"/>
    <w:rsid w:val="00532CD5"/>
    <w:rsid w:val="00532F5C"/>
    <w:rsid w:val="00534F20"/>
    <w:rsid w:val="005351FF"/>
    <w:rsid w:val="00537526"/>
    <w:rsid w:val="0053771E"/>
    <w:rsid w:val="00537D88"/>
    <w:rsid w:val="00537FE3"/>
    <w:rsid w:val="005404A1"/>
    <w:rsid w:val="00540C92"/>
    <w:rsid w:val="005414AA"/>
    <w:rsid w:val="00541621"/>
    <w:rsid w:val="00541858"/>
    <w:rsid w:val="00541DD9"/>
    <w:rsid w:val="005425F0"/>
    <w:rsid w:val="005426CB"/>
    <w:rsid w:val="00542762"/>
    <w:rsid w:val="0054280E"/>
    <w:rsid w:val="00542930"/>
    <w:rsid w:val="00542EE0"/>
    <w:rsid w:val="005437A2"/>
    <w:rsid w:val="00543BBA"/>
    <w:rsid w:val="005442D9"/>
    <w:rsid w:val="00544994"/>
    <w:rsid w:val="0054508C"/>
    <w:rsid w:val="005458AD"/>
    <w:rsid w:val="00545C86"/>
    <w:rsid w:val="00546183"/>
    <w:rsid w:val="005469BD"/>
    <w:rsid w:val="00546D17"/>
    <w:rsid w:val="00546E85"/>
    <w:rsid w:val="00547813"/>
    <w:rsid w:val="005478EA"/>
    <w:rsid w:val="00547DB9"/>
    <w:rsid w:val="005503C7"/>
    <w:rsid w:val="0055142F"/>
    <w:rsid w:val="005516B2"/>
    <w:rsid w:val="00551763"/>
    <w:rsid w:val="005519B5"/>
    <w:rsid w:val="00551E0C"/>
    <w:rsid w:val="00551EE0"/>
    <w:rsid w:val="00552431"/>
    <w:rsid w:val="00552724"/>
    <w:rsid w:val="00552B24"/>
    <w:rsid w:val="00552D43"/>
    <w:rsid w:val="0055349E"/>
    <w:rsid w:val="00553CBB"/>
    <w:rsid w:val="00553ECF"/>
    <w:rsid w:val="0055400F"/>
    <w:rsid w:val="005544C4"/>
    <w:rsid w:val="00554CF5"/>
    <w:rsid w:val="00554D0F"/>
    <w:rsid w:val="00554E6A"/>
    <w:rsid w:val="00555D25"/>
    <w:rsid w:val="00556034"/>
    <w:rsid w:val="005562AC"/>
    <w:rsid w:val="005564EA"/>
    <w:rsid w:val="0055698C"/>
    <w:rsid w:val="00557996"/>
    <w:rsid w:val="00560064"/>
    <w:rsid w:val="005600F0"/>
    <w:rsid w:val="00560949"/>
    <w:rsid w:val="00560AC5"/>
    <w:rsid w:val="00561379"/>
    <w:rsid w:val="0056173F"/>
    <w:rsid w:val="00561B97"/>
    <w:rsid w:val="00561DD6"/>
    <w:rsid w:val="00562940"/>
    <w:rsid w:val="005629BA"/>
    <w:rsid w:val="00563265"/>
    <w:rsid w:val="00563767"/>
    <w:rsid w:val="005653CC"/>
    <w:rsid w:val="00565479"/>
    <w:rsid w:val="005659A3"/>
    <w:rsid w:val="00565CD2"/>
    <w:rsid w:val="00565FD1"/>
    <w:rsid w:val="005660B7"/>
    <w:rsid w:val="0056654F"/>
    <w:rsid w:val="00566D99"/>
    <w:rsid w:val="00566DE3"/>
    <w:rsid w:val="005679C2"/>
    <w:rsid w:val="00567ED9"/>
    <w:rsid w:val="005701C4"/>
    <w:rsid w:val="00570E4C"/>
    <w:rsid w:val="00571247"/>
    <w:rsid w:val="005717A4"/>
    <w:rsid w:val="00571959"/>
    <w:rsid w:val="005719EE"/>
    <w:rsid w:val="00571D29"/>
    <w:rsid w:val="00572249"/>
    <w:rsid w:val="00572410"/>
    <w:rsid w:val="00572939"/>
    <w:rsid w:val="0057321A"/>
    <w:rsid w:val="00573351"/>
    <w:rsid w:val="00573A63"/>
    <w:rsid w:val="00573B8C"/>
    <w:rsid w:val="00573C73"/>
    <w:rsid w:val="00573D96"/>
    <w:rsid w:val="00573FB9"/>
    <w:rsid w:val="00574464"/>
    <w:rsid w:val="00575244"/>
    <w:rsid w:val="00575B56"/>
    <w:rsid w:val="00575DA8"/>
    <w:rsid w:val="0057623E"/>
    <w:rsid w:val="00576274"/>
    <w:rsid w:val="005765F3"/>
    <w:rsid w:val="00577093"/>
    <w:rsid w:val="00580359"/>
    <w:rsid w:val="00581715"/>
    <w:rsid w:val="005828B7"/>
    <w:rsid w:val="00582F21"/>
    <w:rsid w:val="00583208"/>
    <w:rsid w:val="005833E0"/>
    <w:rsid w:val="005839BB"/>
    <w:rsid w:val="005839D8"/>
    <w:rsid w:val="00584DF8"/>
    <w:rsid w:val="00585A24"/>
    <w:rsid w:val="00586AA2"/>
    <w:rsid w:val="00586EB3"/>
    <w:rsid w:val="00587341"/>
    <w:rsid w:val="00590019"/>
    <w:rsid w:val="0059120C"/>
    <w:rsid w:val="00592598"/>
    <w:rsid w:val="00592628"/>
    <w:rsid w:val="00592AB2"/>
    <w:rsid w:val="00592DAC"/>
    <w:rsid w:val="005932FB"/>
    <w:rsid w:val="005939BC"/>
    <w:rsid w:val="00593A3B"/>
    <w:rsid w:val="00593C47"/>
    <w:rsid w:val="005940A1"/>
    <w:rsid w:val="005943F1"/>
    <w:rsid w:val="005946E1"/>
    <w:rsid w:val="005947E0"/>
    <w:rsid w:val="00594E6A"/>
    <w:rsid w:val="00595367"/>
    <w:rsid w:val="005955F9"/>
    <w:rsid w:val="005957D8"/>
    <w:rsid w:val="005959E2"/>
    <w:rsid w:val="00596F77"/>
    <w:rsid w:val="005973C8"/>
    <w:rsid w:val="00597877"/>
    <w:rsid w:val="00597A0B"/>
    <w:rsid w:val="00597D77"/>
    <w:rsid w:val="005A0A3B"/>
    <w:rsid w:val="005A0DBF"/>
    <w:rsid w:val="005A0EFC"/>
    <w:rsid w:val="005A1039"/>
    <w:rsid w:val="005A130E"/>
    <w:rsid w:val="005A13F7"/>
    <w:rsid w:val="005A1542"/>
    <w:rsid w:val="005A168E"/>
    <w:rsid w:val="005A16B9"/>
    <w:rsid w:val="005A20E0"/>
    <w:rsid w:val="005A26C0"/>
    <w:rsid w:val="005A3415"/>
    <w:rsid w:val="005A36D2"/>
    <w:rsid w:val="005A36DF"/>
    <w:rsid w:val="005A3AEE"/>
    <w:rsid w:val="005A3D74"/>
    <w:rsid w:val="005A3FDD"/>
    <w:rsid w:val="005A4075"/>
    <w:rsid w:val="005A4213"/>
    <w:rsid w:val="005A4251"/>
    <w:rsid w:val="005A43F7"/>
    <w:rsid w:val="005A5197"/>
    <w:rsid w:val="005A52CB"/>
    <w:rsid w:val="005A54E4"/>
    <w:rsid w:val="005A62FC"/>
    <w:rsid w:val="005A680E"/>
    <w:rsid w:val="005A6E17"/>
    <w:rsid w:val="005A7694"/>
    <w:rsid w:val="005A79A8"/>
    <w:rsid w:val="005A7A99"/>
    <w:rsid w:val="005B049C"/>
    <w:rsid w:val="005B0689"/>
    <w:rsid w:val="005B0DFC"/>
    <w:rsid w:val="005B0E3E"/>
    <w:rsid w:val="005B1D8C"/>
    <w:rsid w:val="005B1EED"/>
    <w:rsid w:val="005B2848"/>
    <w:rsid w:val="005B307B"/>
    <w:rsid w:val="005B30D4"/>
    <w:rsid w:val="005B34F4"/>
    <w:rsid w:val="005B4842"/>
    <w:rsid w:val="005B4AF1"/>
    <w:rsid w:val="005B5398"/>
    <w:rsid w:val="005B5862"/>
    <w:rsid w:val="005B5B0A"/>
    <w:rsid w:val="005B5DE8"/>
    <w:rsid w:val="005B6947"/>
    <w:rsid w:val="005B6A92"/>
    <w:rsid w:val="005B6B14"/>
    <w:rsid w:val="005B6CE0"/>
    <w:rsid w:val="005B77E9"/>
    <w:rsid w:val="005C020B"/>
    <w:rsid w:val="005C0A29"/>
    <w:rsid w:val="005C0C59"/>
    <w:rsid w:val="005C1188"/>
    <w:rsid w:val="005C13E6"/>
    <w:rsid w:val="005C15A6"/>
    <w:rsid w:val="005C1E2C"/>
    <w:rsid w:val="005C2A6E"/>
    <w:rsid w:val="005C2FE4"/>
    <w:rsid w:val="005C36AF"/>
    <w:rsid w:val="005C3A04"/>
    <w:rsid w:val="005C3F8D"/>
    <w:rsid w:val="005C42DD"/>
    <w:rsid w:val="005C4855"/>
    <w:rsid w:val="005C557A"/>
    <w:rsid w:val="005C5B8A"/>
    <w:rsid w:val="005C5FCB"/>
    <w:rsid w:val="005C61B3"/>
    <w:rsid w:val="005C643D"/>
    <w:rsid w:val="005C6E08"/>
    <w:rsid w:val="005C71CC"/>
    <w:rsid w:val="005C76B8"/>
    <w:rsid w:val="005D006D"/>
    <w:rsid w:val="005D0466"/>
    <w:rsid w:val="005D104B"/>
    <w:rsid w:val="005D1129"/>
    <w:rsid w:val="005D1156"/>
    <w:rsid w:val="005D1771"/>
    <w:rsid w:val="005D1DDC"/>
    <w:rsid w:val="005D25B2"/>
    <w:rsid w:val="005D2B5D"/>
    <w:rsid w:val="005D3532"/>
    <w:rsid w:val="005D48F2"/>
    <w:rsid w:val="005D4919"/>
    <w:rsid w:val="005D4FDF"/>
    <w:rsid w:val="005D5643"/>
    <w:rsid w:val="005D6BF2"/>
    <w:rsid w:val="005D73A6"/>
    <w:rsid w:val="005D7AC4"/>
    <w:rsid w:val="005E0714"/>
    <w:rsid w:val="005E0FFE"/>
    <w:rsid w:val="005E1178"/>
    <w:rsid w:val="005E14A9"/>
    <w:rsid w:val="005E2459"/>
    <w:rsid w:val="005E2B45"/>
    <w:rsid w:val="005E2E83"/>
    <w:rsid w:val="005E3217"/>
    <w:rsid w:val="005E3320"/>
    <w:rsid w:val="005E34A0"/>
    <w:rsid w:val="005E3872"/>
    <w:rsid w:val="005E3D2F"/>
    <w:rsid w:val="005E5758"/>
    <w:rsid w:val="005E5EA8"/>
    <w:rsid w:val="005E610C"/>
    <w:rsid w:val="005E62C5"/>
    <w:rsid w:val="005E683B"/>
    <w:rsid w:val="005E6CB7"/>
    <w:rsid w:val="005E6D75"/>
    <w:rsid w:val="005E7023"/>
    <w:rsid w:val="005F08C7"/>
    <w:rsid w:val="005F0E29"/>
    <w:rsid w:val="005F1045"/>
    <w:rsid w:val="005F186D"/>
    <w:rsid w:val="005F1FE2"/>
    <w:rsid w:val="005F2606"/>
    <w:rsid w:val="005F2710"/>
    <w:rsid w:val="005F30DB"/>
    <w:rsid w:val="005F384F"/>
    <w:rsid w:val="005F3A29"/>
    <w:rsid w:val="005F3CFD"/>
    <w:rsid w:val="005F4425"/>
    <w:rsid w:val="005F445C"/>
    <w:rsid w:val="005F4507"/>
    <w:rsid w:val="005F4ECB"/>
    <w:rsid w:val="005F54B3"/>
    <w:rsid w:val="005F5842"/>
    <w:rsid w:val="005F5CF7"/>
    <w:rsid w:val="005F666B"/>
    <w:rsid w:val="005F6739"/>
    <w:rsid w:val="005F6E64"/>
    <w:rsid w:val="005F7655"/>
    <w:rsid w:val="005F7B1F"/>
    <w:rsid w:val="005F7DDF"/>
    <w:rsid w:val="00600489"/>
    <w:rsid w:val="0060088E"/>
    <w:rsid w:val="00600C03"/>
    <w:rsid w:val="00601B9C"/>
    <w:rsid w:val="006027BA"/>
    <w:rsid w:val="00602DEE"/>
    <w:rsid w:val="00602E5C"/>
    <w:rsid w:val="00602E65"/>
    <w:rsid w:val="00603059"/>
    <w:rsid w:val="00603750"/>
    <w:rsid w:val="00603B1A"/>
    <w:rsid w:val="0060406E"/>
    <w:rsid w:val="00604175"/>
    <w:rsid w:val="00604BBB"/>
    <w:rsid w:val="00604C2E"/>
    <w:rsid w:val="00605302"/>
    <w:rsid w:val="006053D5"/>
    <w:rsid w:val="00605861"/>
    <w:rsid w:val="00605BAB"/>
    <w:rsid w:val="00605BE2"/>
    <w:rsid w:val="00606125"/>
    <w:rsid w:val="00606850"/>
    <w:rsid w:val="00606A16"/>
    <w:rsid w:val="00606EB8"/>
    <w:rsid w:val="00607A2A"/>
    <w:rsid w:val="00610180"/>
    <w:rsid w:val="00610745"/>
    <w:rsid w:val="006107E3"/>
    <w:rsid w:val="00610A74"/>
    <w:rsid w:val="00611FC3"/>
    <w:rsid w:val="0061353D"/>
    <w:rsid w:val="00613A24"/>
    <w:rsid w:val="00613BFF"/>
    <w:rsid w:val="006152B2"/>
    <w:rsid w:val="0061585E"/>
    <w:rsid w:val="00615C1A"/>
    <w:rsid w:val="00615E78"/>
    <w:rsid w:val="006160E6"/>
    <w:rsid w:val="00616639"/>
    <w:rsid w:val="006168DA"/>
    <w:rsid w:val="00616978"/>
    <w:rsid w:val="00616B8B"/>
    <w:rsid w:val="00616BDA"/>
    <w:rsid w:val="00617111"/>
    <w:rsid w:val="00617BF6"/>
    <w:rsid w:val="00617E3D"/>
    <w:rsid w:val="0062059A"/>
    <w:rsid w:val="00621190"/>
    <w:rsid w:val="0062146E"/>
    <w:rsid w:val="006226F4"/>
    <w:rsid w:val="00622C9F"/>
    <w:rsid w:val="00622D86"/>
    <w:rsid w:val="00623391"/>
    <w:rsid w:val="00623757"/>
    <w:rsid w:val="00624DBD"/>
    <w:rsid w:val="00626366"/>
    <w:rsid w:val="006279CC"/>
    <w:rsid w:val="00630843"/>
    <w:rsid w:val="00630FE5"/>
    <w:rsid w:val="006322BC"/>
    <w:rsid w:val="006323C9"/>
    <w:rsid w:val="00632EE5"/>
    <w:rsid w:val="00633759"/>
    <w:rsid w:val="00633F70"/>
    <w:rsid w:val="0063499F"/>
    <w:rsid w:val="00634D07"/>
    <w:rsid w:val="00634DD2"/>
    <w:rsid w:val="00636635"/>
    <w:rsid w:val="00636FF3"/>
    <w:rsid w:val="00637106"/>
    <w:rsid w:val="00637257"/>
    <w:rsid w:val="006373D8"/>
    <w:rsid w:val="00637818"/>
    <w:rsid w:val="0063787B"/>
    <w:rsid w:val="00637A0B"/>
    <w:rsid w:val="00637AB0"/>
    <w:rsid w:val="00637B9D"/>
    <w:rsid w:val="0064010C"/>
    <w:rsid w:val="00640650"/>
    <w:rsid w:val="006412E5"/>
    <w:rsid w:val="006419F4"/>
    <w:rsid w:val="00641A00"/>
    <w:rsid w:val="0064211E"/>
    <w:rsid w:val="006427DF"/>
    <w:rsid w:val="00642964"/>
    <w:rsid w:val="00643435"/>
    <w:rsid w:val="006440B4"/>
    <w:rsid w:val="00644413"/>
    <w:rsid w:val="00644546"/>
    <w:rsid w:val="00644D53"/>
    <w:rsid w:val="00644F8E"/>
    <w:rsid w:val="006451CE"/>
    <w:rsid w:val="006454B3"/>
    <w:rsid w:val="006459D5"/>
    <w:rsid w:val="00645D5C"/>
    <w:rsid w:val="0064647C"/>
    <w:rsid w:val="00646494"/>
    <w:rsid w:val="00646A5F"/>
    <w:rsid w:val="006471CD"/>
    <w:rsid w:val="00647A74"/>
    <w:rsid w:val="00647B46"/>
    <w:rsid w:val="00647FA7"/>
    <w:rsid w:val="00650476"/>
    <w:rsid w:val="00650833"/>
    <w:rsid w:val="00650CB4"/>
    <w:rsid w:val="0065128B"/>
    <w:rsid w:val="0065140C"/>
    <w:rsid w:val="00651628"/>
    <w:rsid w:val="00651784"/>
    <w:rsid w:val="0065238F"/>
    <w:rsid w:val="00652486"/>
    <w:rsid w:val="006525C4"/>
    <w:rsid w:val="00653429"/>
    <w:rsid w:val="006536F8"/>
    <w:rsid w:val="00653789"/>
    <w:rsid w:val="00653B13"/>
    <w:rsid w:val="00653F39"/>
    <w:rsid w:val="00654506"/>
    <w:rsid w:val="0065459D"/>
    <w:rsid w:val="006549CD"/>
    <w:rsid w:val="00654AD5"/>
    <w:rsid w:val="006554A0"/>
    <w:rsid w:val="00655E9B"/>
    <w:rsid w:val="00656822"/>
    <w:rsid w:val="00656F69"/>
    <w:rsid w:val="00657137"/>
    <w:rsid w:val="006571EC"/>
    <w:rsid w:val="00657AA8"/>
    <w:rsid w:val="00657B7F"/>
    <w:rsid w:val="00660042"/>
    <w:rsid w:val="00660839"/>
    <w:rsid w:val="00660861"/>
    <w:rsid w:val="00660970"/>
    <w:rsid w:val="00661518"/>
    <w:rsid w:val="00661A69"/>
    <w:rsid w:val="00662580"/>
    <w:rsid w:val="006626D8"/>
    <w:rsid w:val="00662C1F"/>
    <w:rsid w:val="006637E5"/>
    <w:rsid w:val="0066412A"/>
    <w:rsid w:val="00664C80"/>
    <w:rsid w:val="00665516"/>
    <w:rsid w:val="006661A0"/>
    <w:rsid w:val="00666A6D"/>
    <w:rsid w:val="00666FFC"/>
    <w:rsid w:val="0066724F"/>
    <w:rsid w:val="0066737E"/>
    <w:rsid w:val="0066738D"/>
    <w:rsid w:val="0066749D"/>
    <w:rsid w:val="00670439"/>
    <w:rsid w:val="0067089D"/>
    <w:rsid w:val="0067098B"/>
    <w:rsid w:val="00670C15"/>
    <w:rsid w:val="006720DD"/>
    <w:rsid w:val="00672120"/>
    <w:rsid w:val="00672D45"/>
    <w:rsid w:val="00673180"/>
    <w:rsid w:val="006733B7"/>
    <w:rsid w:val="006736FD"/>
    <w:rsid w:val="00673D58"/>
    <w:rsid w:val="00673F45"/>
    <w:rsid w:val="0067416F"/>
    <w:rsid w:val="0067523B"/>
    <w:rsid w:val="00675362"/>
    <w:rsid w:val="006760DB"/>
    <w:rsid w:val="006767D4"/>
    <w:rsid w:val="0067701A"/>
    <w:rsid w:val="0067733B"/>
    <w:rsid w:val="00677F40"/>
    <w:rsid w:val="006801EA"/>
    <w:rsid w:val="00680616"/>
    <w:rsid w:val="006807B3"/>
    <w:rsid w:val="00680A07"/>
    <w:rsid w:val="00680E48"/>
    <w:rsid w:val="006812D9"/>
    <w:rsid w:val="00681AD7"/>
    <w:rsid w:val="0068205F"/>
    <w:rsid w:val="00682AC6"/>
    <w:rsid w:val="0068364C"/>
    <w:rsid w:val="00684CA0"/>
    <w:rsid w:val="00684D54"/>
    <w:rsid w:val="00684FB5"/>
    <w:rsid w:val="006850D7"/>
    <w:rsid w:val="006853D1"/>
    <w:rsid w:val="00686231"/>
    <w:rsid w:val="0068678D"/>
    <w:rsid w:val="006909C9"/>
    <w:rsid w:val="00690E61"/>
    <w:rsid w:val="00691C2D"/>
    <w:rsid w:val="00691E88"/>
    <w:rsid w:val="00692504"/>
    <w:rsid w:val="00692990"/>
    <w:rsid w:val="006930D8"/>
    <w:rsid w:val="00693474"/>
    <w:rsid w:val="0069365A"/>
    <w:rsid w:val="00693923"/>
    <w:rsid w:val="00693EC7"/>
    <w:rsid w:val="00694244"/>
    <w:rsid w:val="0069465C"/>
    <w:rsid w:val="0069477D"/>
    <w:rsid w:val="00694E86"/>
    <w:rsid w:val="00694F05"/>
    <w:rsid w:val="00694F86"/>
    <w:rsid w:val="006956F3"/>
    <w:rsid w:val="00695B4C"/>
    <w:rsid w:val="00695BF4"/>
    <w:rsid w:val="00695FAB"/>
    <w:rsid w:val="00696130"/>
    <w:rsid w:val="00696586"/>
    <w:rsid w:val="00696A26"/>
    <w:rsid w:val="00696B85"/>
    <w:rsid w:val="00697939"/>
    <w:rsid w:val="006979B6"/>
    <w:rsid w:val="006A02CE"/>
    <w:rsid w:val="006A0510"/>
    <w:rsid w:val="006A0FC0"/>
    <w:rsid w:val="006A12EF"/>
    <w:rsid w:val="006A1714"/>
    <w:rsid w:val="006A29F4"/>
    <w:rsid w:val="006A2AE1"/>
    <w:rsid w:val="006A4A21"/>
    <w:rsid w:val="006A558F"/>
    <w:rsid w:val="006A591F"/>
    <w:rsid w:val="006A64D9"/>
    <w:rsid w:val="006A6726"/>
    <w:rsid w:val="006A722B"/>
    <w:rsid w:val="006A7B0C"/>
    <w:rsid w:val="006B1415"/>
    <w:rsid w:val="006B14DE"/>
    <w:rsid w:val="006B23DF"/>
    <w:rsid w:val="006B27D4"/>
    <w:rsid w:val="006B3593"/>
    <w:rsid w:val="006B4273"/>
    <w:rsid w:val="006B47D4"/>
    <w:rsid w:val="006B4F4A"/>
    <w:rsid w:val="006B55DA"/>
    <w:rsid w:val="006B5ABD"/>
    <w:rsid w:val="006B5EEF"/>
    <w:rsid w:val="006B6634"/>
    <w:rsid w:val="006B6742"/>
    <w:rsid w:val="006B7155"/>
    <w:rsid w:val="006C069A"/>
    <w:rsid w:val="006C10E1"/>
    <w:rsid w:val="006C1784"/>
    <w:rsid w:val="006C1A9D"/>
    <w:rsid w:val="006C1F2C"/>
    <w:rsid w:val="006C26D8"/>
    <w:rsid w:val="006C273F"/>
    <w:rsid w:val="006C3285"/>
    <w:rsid w:val="006C361F"/>
    <w:rsid w:val="006C3FA6"/>
    <w:rsid w:val="006C40CB"/>
    <w:rsid w:val="006C41AF"/>
    <w:rsid w:val="006C49FB"/>
    <w:rsid w:val="006C4C43"/>
    <w:rsid w:val="006C4DE1"/>
    <w:rsid w:val="006C4E33"/>
    <w:rsid w:val="006C55EF"/>
    <w:rsid w:val="006C5796"/>
    <w:rsid w:val="006C6144"/>
    <w:rsid w:val="006C742A"/>
    <w:rsid w:val="006C7B76"/>
    <w:rsid w:val="006D0375"/>
    <w:rsid w:val="006D07F2"/>
    <w:rsid w:val="006D0A13"/>
    <w:rsid w:val="006D0C03"/>
    <w:rsid w:val="006D187A"/>
    <w:rsid w:val="006D1987"/>
    <w:rsid w:val="006D198F"/>
    <w:rsid w:val="006D1DE5"/>
    <w:rsid w:val="006D1F71"/>
    <w:rsid w:val="006D2765"/>
    <w:rsid w:val="006D2F07"/>
    <w:rsid w:val="006D3195"/>
    <w:rsid w:val="006D35DE"/>
    <w:rsid w:val="006D3E4A"/>
    <w:rsid w:val="006D4105"/>
    <w:rsid w:val="006D48D7"/>
    <w:rsid w:val="006D4A81"/>
    <w:rsid w:val="006D4C7C"/>
    <w:rsid w:val="006D4F89"/>
    <w:rsid w:val="006D583E"/>
    <w:rsid w:val="006D61B0"/>
    <w:rsid w:val="006D6694"/>
    <w:rsid w:val="006D67B1"/>
    <w:rsid w:val="006D67F4"/>
    <w:rsid w:val="006D6D5B"/>
    <w:rsid w:val="006D6E86"/>
    <w:rsid w:val="006D7DEA"/>
    <w:rsid w:val="006E0FC3"/>
    <w:rsid w:val="006E1553"/>
    <w:rsid w:val="006E1827"/>
    <w:rsid w:val="006E198D"/>
    <w:rsid w:val="006E1F4B"/>
    <w:rsid w:val="006E202D"/>
    <w:rsid w:val="006E24D2"/>
    <w:rsid w:val="006E2766"/>
    <w:rsid w:val="006E2835"/>
    <w:rsid w:val="006E29ED"/>
    <w:rsid w:val="006E3E26"/>
    <w:rsid w:val="006E42E3"/>
    <w:rsid w:val="006E47D8"/>
    <w:rsid w:val="006E4E82"/>
    <w:rsid w:val="006E5478"/>
    <w:rsid w:val="006E5604"/>
    <w:rsid w:val="006E604D"/>
    <w:rsid w:val="006E6235"/>
    <w:rsid w:val="006E6A90"/>
    <w:rsid w:val="006E6C29"/>
    <w:rsid w:val="006E6EEF"/>
    <w:rsid w:val="006E7530"/>
    <w:rsid w:val="006E7C28"/>
    <w:rsid w:val="006F0D1A"/>
    <w:rsid w:val="006F0E49"/>
    <w:rsid w:val="006F1768"/>
    <w:rsid w:val="006F239A"/>
    <w:rsid w:val="006F2D44"/>
    <w:rsid w:val="006F2DDC"/>
    <w:rsid w:val="006F2F70"/>
    <w:rsid w:val="006F36BD"/>
    <w:rsid w:val="006F3884"/>
    <w:rsid w:val="006F38E0"/>
    <w:rsid w:val="006F3BE5"/>
    <w:rsid w:val="006F3DC8"/>
    <w:rsid w:val="006F3E4B"/>
    <w:rsid w:val="006F4501"/>
    <w:rsid w:val="006F455A"/>
    <w:rsid w:val="006F59A0"/>
    <w:rsid w:val="006F5B35"/>
    <w:rsid w:val="006F5D1B"/>
    <w:rsid w:val="006F5D40"/>
    <w:rsid w:val="006F6845"/>
    <w:rsid w:val="006F6EF3"/>
    <w:rsid w:val="006F6F5F"/>
    <w:rsid w:val="007019DB"/>
    <w:rsid w:val="0070208D"/>
    <w:rsid w:val="0070241E"/>
    <w:rsid w:val="00702C4B"/>
    <w:rsid w:val="00702E50"/>
    <w:rsid w:val="00702EBC"/>
    <w:rsid w:val="00702F13"/>
    <w:rsid w:val="007031D5"/>
    <w:rsid w:val="007037E5"/>
    <w:rsid w:val="00703CC4"/>
    <w:rsid w:val="0070416C"/>
    <w:rsid w:val="00705240"/>
    <w:rsid w:val="007054CF"/>
    <w:rsid w:val="007058DC"/>
    <w:rsid w:val="00705E51"/>
    <w:rsid w:val="00705EC0"/>
    <w:rsid w:val="007060C8"/>
    <w:rsid w:val="00706199"/>
    <w:rsid w:val="00706C50"/>
    <w:rsid w:val="00706E22"/>
    <w:rsid w:val="0070706E"/>
    <w:rsid w:val="007071D1"/>
    <w:rsid w:val="00707458"/>
    <w:rsid w:val="0070769D"/>
    <w:rsid w:val="00710265"/>
    <w:rsid w:val="007105FD"/>
    <w:rsid w:val="00710D28"/>
    <w:rsid w:val="00710E85"/>
    <w:rsid w:val="007122FD"/>
    <w:rsid w:val="00712576"/>
    <w:rsid w:val="0071344C"/>
    <w:rsid w:val="0071387C"/>
    <w:rsid w:val="00713EF9"/>
    <w:rsid w:val="007146DF"/>
    <w:rsid w:val="00714B2E"/>
    <w:rsid w:val="00714D06"/>
    <w:rsid w:val="00714EE7"/>
    <w:rsid w:val="00714F44"/>
    <w:rsid w:val="00714FC6"/>
    <w:rsid w:val="00715FC6"/>
    <w:rsid w:val="00716A2C"/>
    <w:rsid w:val="0071784B"/>
    <w:rsid w:val="0072076D"/>
    <w:rsid w:val="00720EF8"/>
    <w:rsid w:val="00721441"/>
    <w:rsid w:val="0072347F"/>
    <w:rsid w:val="00724081"/>
    <w:rsid w:val="007243EE"/>
    <w:rsid w:val="007249F0"/>
    <w:rsid w:val="00724F0A"/>
    <w:rsid w:val="007252B8"/>
    <w:rsid w:val="007254C3"/>
    <w:rsid w:val="00726800"/>
    <w:rsid w:val="007274F2"/>
    <w:rsid w:val="00727610"/>
    <w:rsid w:val="007276F7"/>
    <w:rsid w:val="007277B0"/>
    <w:rsid w:val="007301BC"/>
    <w:rsid w:val="00730595"/>
    <w:rsid w:val="007305DE"/>
    <w:rsid w:val="00730E30"/>
    <w:rsid w:val="00731435"/>
    <w:rsid w:val="0073152E"/>
    <w:rsid w:val="00731BDA"/>
    <w:rsid w:val="00732E43"/>
    <w:rsid w:val="0073598F"/>
    <w:rsid w:val="0073660A"/>
    <w:rsid w:val="00736D1A"/>
    <w:rsid w:val="00737202"/>
    <w:rsid w:val="0073757A"/>
    <w:rsid w:val="00740D67"/>
    <w:rsid w:val="00740F3E"/>
    <w:rsid w:val="0074133F"/>
    <w:rsid w:val="0074135F"/>
    <w:rsid w:val="007414A1"/>
    <w:rsid w:val="00741A55"/>
    <w:rsid w:val="00741D0A"/>
    <w:rsid w:val="00741DFD"/>
    <w:rsid w:val="00742394"/>
    <w:rsid w:val="00742803"/>
    <w:rsid w:val="007430C3"/>
    <w:rsid w:val="0074334F"/>
    <w:rsid w:val="00743640"/>
    <w:rsid w:val="00743675"/>
    <w:rsid w:val="0074381B"/>
    <w:rsid w:val="00744197"/>
    <w:rsid w:val="00744C6E"/>
    <w:rsid w:val="00746B21"/>
    <w:rsid w:val="00746C09"/>
    <w:rsid w:val="00746D47"/>
    <w:rsid w:val="0074709F"/>
    <w:rsid w:val="007473A3"/>
    <w:rsid w:val="007474CC"/>
    <w:rsid w:val="00747919"/>
    <w:rsid w:val="00747DD5"/>
    <w:rsid w:val="00750316"/>
    <w:rsid w:val="00751411"/>
    <w:rsid w:val="00751648"/>
    <w:rsid w:val="0075199F"/>
    <w:rsid w:val="007519F1"/>
    <w:rsid w:val="0075262A"/>
    <w:rsid w:val="007526D6"/>
    <w:rsid w:val="00752764"/>
    <w:rsid w:val="00752F6D"/>
    <w:rsid w:val="007532DD"/>
    <w:rsid w:val="0075388C"/>
    <w:rsid w:val="007538F3"/>
    <w:rsid w:val="00754661"/>
    <w:rsid w:val="007546AB"/>
    <w:rsid w:val="00754791"/>
    <w:rsid w:val="007549C4"/>
    <w:rsid w:val="00754F2B"/>
    <w:rsid w:val="007550A3"/>
    <w:rsid w:val="007552F3"/>
    <w:rsid w:val="00756217"/>
    <w:rsid w:val="00756651"/>
    <w:rsid w:val="00756AAB"/>
    <w:rsid w:val="00756BB3"/>
    <w:rsid w:val="00756D57"/>
    <w:rsid w:val="0075714F"/>
    <w:rsid w:val="00757169"/>
    <w:rsid w:val="007572BE"/>
    <w:rsid w:val="00757530"/>
    <w:rsid w:val="007605E3"/>
    <w:rsid w:val="007609DD"/>
    <w:rsid w:val="00760FA1"/>
    <w:rsid w:val="00761B92"/>
    <w:rsid w:val="007625D8"/>
    <w:rsid w:val="00762634"/>
    <w:rsid w:val="007627D2"/>
    <w:rsid w:val="0076284B"/>
    <w:rsid w:val="00762CB7"/>
    <w:rsid w:val="007632EC"/>
    <w:rsid w:val="00763745"/>
    <w:rsid w:val="0076388F"/>
    <w:rsid w:val="007641A9"/>
    <w:rsid w:val="00764843"/>
    <w:rsid w:val="00764EAF"/>
    <w:rsid w:val="00765846"/>
    <w:rsid w:val="00765A5B"/>
    <w:rsid w:val="00766066"/>
    <w:rsid w:val="007677DB"/>
    <w:rsid w:val="00767D38"/>
    <w:rsid w:val="0077075A"/>
    <w:rsid w:val="00770FA7"/>
    <w:rsid w:val="00772B87"/>
    <w:rsid w:val="007733C7"/>
    <w:rsid w:val="0077341E"/>
    <w:rsid w:val="007734D4"/>
    <w:rsid w:val="007737E4"/>
    <w:rsid w:val="0077414A"/>
    <w:rsid w:val="00775026"/>
    <w:rsid w:val="0077504E"/>
    <w:rsid w:val="0077506C"/>
    <w:rsid w:val="007757E9"/>
    <w:rsid w:val="007759B3"/>
    <w:rsid w:val="00775C9A"/>
    <w:rsid w:val="007761CB"/>
    <w:rsid w:val="0077658A"/>
    <w:rsid w:val="0077684B"/>
    <w:rsid w:val="00776FD8"/>
    <w:rsid w:val="0077786B"/>
    <w:rsid w:val="00777CE8"/>
    <w:rsid w:val="00777E70"/>
    <w:rsid w:val="00780201"/>
    <w:rsid w:val="00780753"/>
    <w:rsid w:val="00780DC0"/>
    <w:rsid w:val="00780F9A"/>
    <w:rsid w:val="00781808"/>
    <w:rsid w:val="00782707"/>
    <w:rsid w:val="00782AB0"/>
    <w:rsid w:val="0078300C"/>
    <w:rsid w:val="00784437"/>
    <w:rsid w:val="00785164"/>
    <w:rsid w:val="00785237"/>
    <w:rsid w:val="007861C8"/>
    <w:rsid w:val="00786398"/>
    <w:rsid w:val="00787983"/>
    <w:rsid w:val="007879EA"/>
    <w:rsid w:val="00787AC2"/>
    <w:rsid w:val="0079027C"/>
    <w:rsid w:val="007903A4"/>
    <w:rsid w:val="007903DB"/>
    <w:rsid w:val="00790A95"/>
    <w:rsid w:val="00790C44"/>
    <w:rsid w:val="007919A5"/>
    <w:rsid w:val="00792C3B"/>
    <w:rsid w:val="00792CA5"/>
    <w:rsid w:val="00792DFE"/>
    <w:rsid w:val="0079318C"/>
    <w:rsid w:val="00793ECE"/>
    <w:rsid w:val="00794AF1"/>
    <w:rsid w:val="00795AD5"/>
    <w:rsid w:val="00796069"/>
    <w:rsid w:val="00796447"/>
    <w:rsid w:val="00797161"/>
    <w:rsid w:val="007979D8"/>
    <w:rsid w:val="00797BE5"/>
    <w:rsid w:val="00797CD0"/>
    <w:rsid w:val="007A01E6"/>
    <w:rsid w:val="007A0413"/>
    <w:rsid w:val="007A0489"/>
    <w:rsid w:val="007A155C"/>
    <w:rsid w:val="007A157E"/>
    <w:rsid w:val="007A17AF"/>
    <w:rsid w:val="007A24BE"/>
    <w:rsid w:val="007A27A2"/>
    <w:rsid w:val="007A27FB"/>
    <w:rsid w:val="007A3B02"/>
    <w:rsid w:val="007A4321"/>
    <w:rsid w:val="007A60D9"/>
    <w:rsid w:val="007A61C1"/>
    <w:rsid w:val="007A6723"/>
    <w:rsid w:val="007A6783"/>
    <w:rsid w:val="007A6904"/>
    <w:rsid w:val="007A6992"/>
    <w:rsid w:val="007A6E62"/>
    <w:rsid w:val="007A6FEF"/>
    <w:rsid w:val="007A71F7"/>
    <w:rsid w:val="007A7419"/>
    <w:rsid w:val="007B0A24"/>
    <w:rsid w:val="007B19A4"/>
    <w:rsid w:val="007B1CE6"/>
    <w:rsid w:val="007B2513"/>
    <w:rsid w:val="007B2665"/>
    <w:rsid w:val="007B289D"/>
    <w:rsid w:val="007B2B1E"/>
    <w:rsid w:val="007B3412"/>
    <w:rsid w:val="007B3808"/>
    <w:rsid w:val="007B3E8F"/>
    <w:rsid w:val="007B4B32"/>
    <w:rsid w:val="007B4FBA"/>
    <w:rsid w:val="007B4FEF"/>
    <w:rsid w:val="007B54FE"/>
    <w:rsid w:val="007B5555"/>
    <w:rsid w:val="007B5599"/>
    <w:rsid w:val="007B55DE"/>
    <w:rsid w:val="007B59ED"/>
    <w:rsid w:val="007B5CFB"/>
    <w:rsid w:val="007B5F68"/>
    <w:rsid w:val="007B7B57"/>
    <w:rsid w:val="007B7BFB"/>
    <w:rsid w:val="007B7F01"/>
    <w:rsid w:val="007C0339"/>
    <w:rsid w:val="007C19DF"/>
    <w:rsid w:val="007C1C66"/>
    <w:rsid w:val="007C2087"/>
    <w:rsid w:val="007C21F9"/>
    <w:rsid w:val="007C3977"/>
    <w:rsid w:val="007C456F"/>
    <w:rsid w:val="007C469B"/>
    <w:rsid w:val="007C4BB8"/>
    <w:rsid w:val="007C5643"/>
    <w:rsid w:val="007C5A39"/>
    <w:rsid w:val="007C5C26"/>
    <w:rsid w:val="007C5FE7"/>
    <w:rsid w:val="007C61A8"/>
    <w:rsid w:val="007C62DE"/>
    <w:rsid w:val="007C62E4"/>
    <w:rsid w:val="007C630F"/>
    <w:rsid w:val="007C6B0B"/>
    <w:rsid w:val="007C705E"/>
    <w:rsid w:val="007D0599"/>
    <w:rsid w:val="007D059D"/>
    <w:rsid w:val="007D0792"/>
    <w:rsid w:val="007D0CFD"/>
    <w:rsid w:val="007D0DC4"/>
    <w:rsid w:val="007D1047"/>
    <w:rsid w:val="007D1AC3"/>
    <w:rsid w:val="007D1B3E"/>
    <w:rsid w:val="007D2129"/>
    <w:rsid w:val="007D287D"/>
    <w:rsid w:val="007D288F"/>
    <w:rsid w:val="007D2A4E"/>
    <w:rsid w:val="007D2CB5"/>
    <w:rsid w:val="007D2CD1"/>
    <w:rsid w:val="007D328A"/>
    <w:rsid w:val="007D3882"/>
    <w:rsid w:val="007D4640"/>
    <w:rsid w:val="007D4956"/>
    <w:rsid w:val="007D4E18"/>
    <w:rsid w:val="007D5797"/>
    <w:rsid w:val="007D5A15"/>
    <w:rsid w:val="007D5AB4"/>
    <w:rsid w:val="007D6BFD"/>
    <w:rsid w:val="007D6C1D"/>
    <w:rsid w:val="007D7A0B"/>
    <w:rsid w:val="007D7C23"/>
    <w:rsid w:val="007D7C3C"/>
    <w:rsid w:val="007D7EB1"/>
    <w:rsid w:val="007E0357"/>
    <w:rsid w:val="007E1920"/>
    <w:rsid w:val="007E1BEA"/>
    <w:rsid w:val="007E2361"/>
    <w:rsid w:val="007E2B29"/>
    <w:rsid w:val="007E35F5"/>
    <w:rsid w:val="007E38EF"/>
    <w:rsid w:val="007E3ACD"/>
    <w:rsid w:val="007E3B65"/>
    <w:rsid w:val="007E40C7"/>
    <w:rsid w:val="007E4420"/>
    <w:rsid w:val="007E4711"/>
    <w:rsid w:val="007E4EFB"/>
    <w:rsid w:val="007E52A8"/>
    <w:rsid w:val="007E538D"/>
    <w:rsid w:val="007E5EEA"/>
    <w:rsid w:val="007E5F17"/>
    <w:rsid w:val="007E69F5"/>
    <w:rsid w:val="007E6E09"/>
    <w:rsid w:val="007E6E84"/>
    <w:rsid w:val="007E71B4"/>
    <w:rsid w:val="007E7315"/>
    <w:rsid w:val="007E7705"/>
    <w:rsid w:val="007E7B78"/>
    <w:rsid w:val="007E7E5E"/>
    <w:rsid w:val="007F040F"/>
    <w:rsid w:val="007F0447"/>
    <w:rsid w:val="007F04AE"/>
    <w:rsid w:val="007F0CE3"/>
    <w:rsid w:val="007F15A5"/>
    <w:rsid w:val="007F1B4C"/>
    <w:rsid w:val="007F26CF"/>
    <w:rsid w:val="007F290E"/>
    <w:rsid w:val="007F2F02"/>
    <w:rsid w:val="007F4A0C"/>
    <w:rsid w:val="007F4BBB"/>
    <w:rsid w:val="007F5019"/>
    <w:rsid w:val="007F5DFF"/>
    <w:rsid w:val="007F6D55"/>
    <w:rsid w:val="007F7BC6"/>
    <w:rsid w:val="007F7E7E"/>
    <w:rsid w:val="008021DC"/>
    <w:rsid w:val="00802DB4"/>
    <w:rsid w:val="00802F92"/>
    <w:rsid w:val="008033AA"/>
    <w:rsid w:val="00804107"/>
    <w:rsid w:val="00804AFC"/>
    <w:rsid w:val="00804E70"/>
    <w:rsid w:val="0080512A"/>
    <w:rsid w:val="0080527E"/>
    <w:rsid w:val="0080583D"/>
    <w:rsid w:val="00805ED1"/>
    <w:rsid w:val="0080600F"/>
    <w:rsid w:val="008062EA"/>
    <w:rsid w:val="00807513"/>
    <w:rsid w:val="008104B1"/>
    <w:rsid w:val="0081057C"/>
    <w:rsid w:val="00811B15"/>
    <w:rsid w:val="00811DC8"/>
    <w:rsid w:val="00812575"/>
    <w:rsid w:val="00812A34"/>
    <w:rsid w:val="00812C17"/>
    <w:rsid w:val="00813548"/>
    <w:rsid w:val="00813575"/>
    <w:rsid w:val="00813638"/>
    <w:rsid w:val="00813E66"/>
    <w:rsid w:val="00813EB8"/>
    <w:rsid w:val="00813EC8"/>
    <w:rsid w:val="00813F9D"/>
    <w:rsid w:val="00814417"/>
    <w:rsid w:val="0081481F"/>
    <w:rsid w:val="00814FA4"/>
    <w:rsid w:val="0081517C"/>
    <w:rsid w:val="00815286"/>
    <w:rsid w:val="00815DEB"/>
    <w:rsid w:val="00816CF1"/>
    <w:rsid w:val="00816FA3"/>
    <w:rsid w:val="0082087D"/>
    <w:rsid w:val="008208DE"/>
    <w:rsid w:val="00820DB8"/>
    <w:rsid w:val="0082169D"/>
    <w:rsid w:val="00821ADD"/>
    <w:rsid w:val="00821DFD"/>
    <w:rsid w:val="00821F30"/>
    <w:rsid w:val="0082275E"/>
    <w:rsid w:val="008236DB"/>
    <w:rsid w:val="008237EF"/>
    <w:rsid w:val="00823857"/>
    <w:rsid w:val="008238FB"/>
    <w:rsid w:val="00823CCE"/>
    <w:rsid w:val="00824489"/>
    <w:rsid w:val="00824741"/>
    <w:rsid w:val="008248C9"/>
    <w:rsid w:val="00824B71"/>
    <w:rsid w:val="00824DB4"/>
    <w:rsid w:val="0082528C"/>
    <w:rsid w:val="008252F1"/>
    <w:rsid w:val="008262E8"/>
    <w:rsid w:val="008265CA"/>
    <w:rsid w:val="00826ADD"/>
    <w:rsid w:val="008274E2"/>
    <w:rsid w:val="00827D52"/>
    <w:rsid w:val="00827F8E"/>
    <w:rsid w:val="008308DD"/>
    <w:rsid w:val="00830990"/>
    <w:rsid w:val="00831402"/>
    <w:rsid w:val="00831424"/>
    <w:rsid w:val="008322E8"/>
    <w:rsid w:val="0083249E"/>
    <w:rsid w:val="00832809"/>
    <w:rsid w:val="00833788"/>
    <w:rsid w:val="00833830"/>
    <w:rsid w:val="00834748"/>
    <w:rsid w:val="008347BE"/>
    <w:rsid w:val="00834C8E"/>
    <w:rsid w:val="00834FD9"/>
    <w:rsid w:val="008350B5"/>
    <w:rsid w:val="008353F5"/>
    <w:rsid w:val="00835C58"/>
    <w:rsid w:val="00835C95"/>
    <w:rsid w:val="00835D14"/>
    <w:rsid w:val="00835F3A"/>
    <w:rsid w:val="008362B6"/>
    <w:rsid w:val="00836BF8"/>
    <w:rsid w:val="00836D11"/>
    <w:rsid w:val="00836D26"/>
    <w:rsid w:val="0083709B"/>
    <w:rsid w:val="008374D8"/>
    <w:rsid w:val="00837AEB"/>
    <w:rsid w:val="00837C33"/>
    <w:rsid w:val="008403AF"/>
    <w:rsid w:val="00840B1B"/>
    <w:rsid w:val="008413FB"/>
    <w:rsid w:val="00841514"/>
    <w:rsid w:val="008423CE"/>
    <w:rsid w:val="00842721"/>
    <w:rsid w:val="00843093"/>
    <w:rsid w:val="008430C7"/>
    <w:rsid w:val="00843445"/>
    <w:rsid w:val="00843FC0"/>
    <w:rsid w:val="0084475B"/>
    <w:rsid w:val="00844AEC"/>
    <w:rsid w:val="00845038"/>
    <w:rsid w:val="00845151"/>
    <w:rsid w:val="0084544C"/>
    <w:rsid w:val="00845D7B"/>
    <w:rsid w:val="00845EA5"/>
    <w:rsid w:val="00846009"/>
    <w:rsid w:val="00846401"/>
    <w:rsid w:val="008467CD"/>
    <w:rsid w:val="0084696B"/>
    <w:rsid w:val="00846BF4"/>
    <w:rsid w:val="00847799"/>
    <w:rsid w:val="008478E5"/>
    <w:rsid w:val="00847938"/>
    <w:rsid w:val="00847DE4"/>
    <w:rsid w:val="00847F09"/>
    <w:rsid w:val="00850146"/>
    <w:rsid w:val="008501FE"/>
    <w:rsid w:val="008503DC"/>
    <w:rsid w:val="00850DB4"/>
    <w:rsid w:val="00851B7F"/>
    <w:rsid w:val="00851C83"/>
    <w:rsid w:val="0085202C"/>
    <w:rsid w:val="00852114"/>
    <w:rsid w:val="008527E6"/>
    <w:rsid w:val="00852ADC"/>
    <w:rsid w:val="00852C30"/>
    <w:rsid w:val="00852E43"/>
    <w:rsid w:val="00853702"/>
    <w:rsid w:val="00853781"/>
    <w:rsid w:val="00854299"/>
    <w:rsid w:val="00854532"/>
    <w:rsid w:val="0085465C"/>
    <w:rsid w:val="00854A97"/>
    <w:rsid w:val="00854EFA"/>
    <w:rsid w:val="00854F33"/>
    <w:rsid w:val="00855283"/>
    <w:rsid w:val="008553AD"/>
    <w:rsid w:val="00855583"/>
    <w:rsid w:val="0085594D"/>
    <w:rsid w:val="00856452"/>
    <w:rsid w:val="00856620"/>
    <w:rsid w:val="00856A12"/>
    <w:rsid w:val="008574A6"/>
    <w:rsid w:val="00857CA2"/>
    <w:rsid w:val="00860027"/>
    <w:rsid w:val="0086026B"/>
    <w:rsid w:val="00861228"/>
    <w:rsid w:val="008619FE"/>
    <w:rsid w:val="00861E32"/>
    <w:rsid w:val="00862359"/>
    <w:rsid w:val="008624D9"/>
    <w:rsid w:val="00865425"/>
    <w:rsid w:val="0086566A"/>
    <w:rsid w:val="00866F5D"/>
    <w:rsid w:val="008670E9"/>
    <w:rsid w:val="0086771F"/>
    <w:rsid w:val="00867B89"/>
    <w:rsid w:val="00867D50"/>
    <w:rsid w:val="00867EBF"/>
    <w:rsid w:val="0087167D"/>
    <w:rsid w:val="00872B8B"/>
    <w:rsid w:val="008738B2"/>
    <w:rsid w:val="00873A49"/>
    <w:rsid w:val="008741A8"/>
    <w:rsid w:val="0087429F"/>
    <w:rsid w:val="008746D0"/>
    <w:rsid w:val="00874C14"/>
    <w:rsid w:val="00875256"/>
    <w:rsid w:val="00875527"/>
    <w:rsid w:val="00875D4F"/>
    <w:rsid w:val="008760EC"/>
    <w:rsid w:val="00876517"/>
    <w:rsid w:val="00876650"/>
    <w:rsid w:val="00876E20"/>
    <w:rsid w:val="0087702A"/>
    <w:rsid w:val="00877394"/>
    <w:rsid w:val="00877528"/>
    <w:rsid w:val="00877597"/>
    <w:rsid w:val="008802D6"/>
    <w:rsid w:val="00880330"/>
    <w:rsid w:val="008804B2"/>
    <w:rsid w:val="00881834"/>
    <w:rsid w:val="00881AF4"/>
    <w:rsid w:val="00881EEE"/>
    <w:rsid w:val="00881FED"/>
    <w:rsid w:val="008835FC"/>
    <w:rsid w:val="00883946"/>
    <w:rsid w:val="00884A1E"/>
    <w:rsid w:val="00884D58"/>
    <w:rsid w:val="0088549A"/>
    <w:rsid w:val="008857F9"/>
    <w:rsid w:val="00886169"/>
    <w:rsid w:val="0088692E"/>
    <w:rsid w:val="00886E3D"/>
    <w:rsid w:val="0088710D"/>
    <w:rsid w:val="00887143"/>
    <w:rsid w:val="0088719C"/>
    <w:rsid w:val="008874A7"/>
    <w:rsid w:val="00890729"/>
    <w:rsid w:val="008908A0"/>
    <w:rsid w:val="00890DF2"/>
    <w:rsid w:val="00890FDC"/>
    <w:rsid w:val="00891047"/>
    <w:rsid w:val="00891598"/>
    <w:rsid w:val="00891A6A"/>
    <w:rsid w:val="00893055"/>
    <w:rsid w:val="00893544"/>
    <w:rsid w:val="008936CA"/>
    <w:rsid w:val="0089382B"/>
    <w:rsid w:val="00893CD8"/>
    <w:rsid w:val="00893E48"/>
    <w:rsid w:val="00894B4A"/>
    <w:rsid w:val="0089510C"/>
    <w:rsid w:val="008959E9"/>
    <w:rsid w:val="00896020"/>
    <w:rsid w:val="00896DFB"/>
    <w:rsid w:val="008974E3"/>
    <w:rsid w:val="008976A8"/>
    <w:rsid w:val="00897707"/>
    <w:rsid w:val="0089784A"/>
    <w:rsid w:val="008979A7"/>
    <w:rsid w:val="00897D7A"/>
    <w:rsid w:val="00897FB2"/>
    <w:rsid w:val="008A0204"/>
    <w:rsid w:val="008A043B"/>
    <w:rsid w:val="008A0C6E"/>
    <w:rsid w:val="008A1483"/>
    <w:rsid w:val="008A17BD"/>
    <w:rsid w:val="008A1DA4"/>
    <w:rsid w:val="008A206D"/>
    <w:rsid w:val="008A2464"/>
    <w:rsid w:val="008A2E23"/>
    <w:rsid w:val="008A3228"/>
    <w:rsid w:val="008A4DE0"/>
    <w:rsid w:val="008A50E7"/>
    <w:rsid w:val="008A527F"/>
    <w:rsid w:val="008A65DE"/>
    <w:rsid w:val="008A6B2A"/>
    <w:rsid w:val="008A7DAC"/>
    <w:rsid w:val="008B0C2D"/>
    <w:rsid w:val="008B1048"/>
    <w:rsid w:val="008B11F8"/>
    <w:rsid w:val="008B18D2"/>
    <w:rsid w:val="008B1C82"/>
    <w:rsid w:val="008B2599"/>
    <w:rsid w:val="008B265B"/>
    <w:rsid w:val="008B2822"/>
    <w:rsid w:val="008B2986"/>
    <w:rsid w:val="008B2EE3"/>
    <w:rsid w:val="008B368B"/>
    <w:rsid w:val="008B43AB"/>
    <w:rsid w:val="008B4655"/>
    <w:rsid w:val="008B4696"/>
    <w:rsid w:val="008B4BF4"/>
    <w:rsid w:val="008B5109"/>
    <w:rsid w:val="008B6E40"/>
    <w:rsid w:val="008B7A22"/>
    <w:rsid w:val="008B7F51"/>
    <w:rsid w:val="008C13BA"/>
    <w:rsid w:val="008C1875"/>
    <w:rsid w:val="008C2089"/>
    <w:rsid w:val="008C20DA"/>
    <w:rsid w:val="008C237B"/>
    <w:rsid w:val="008C2535"/>
    <w:rsid w:val="008C27B3"/>
    <w:rsid w:val="008C29E0"/>
    <w:rsid w:val="008C2B8B"/>
    <w:rsid w:val="008C2E79"/>
    <w:rsid w:val="008C314E"/>
    <w:rsid w:val="008C4736"/>
    <w:rsid w:val="008C484A"/>
    <w:rsid w:val="008C52CA"/>
    <w:rsid w:val="008C52D0"/>
    <w:rsid w:val="008C543A"/>
    <w:rsid w:val="008C60DD"/>
    <w:rsid w:val="008C6EA7"/>
    <w:rsid w:val="008C7BAE"/>
    <w:rsid w:val="008D0030"/>
    <w:rsid w:val="008D01D6"/>
    <w:rsid w:val="008D037A"/>
    <w:rsid w:val="008D12BD"/>
    <w:rsid w:val="008D12DE"/>
    <w:rsid w:val="008D1544"/>
    <w:rsid w:val="008D2275"/>
    <w:rsid w:val="008D328E"/>
    <w:rsid w:val="008D3903"/>
    <w:rsid w:val="008D3A16"/>
    <w:rsid w:val="008D3FE4"/>
    <w:rsid w:val="008D448D"/>
    <w:rsid w:val="008D44E4"/>
    <w:rsid w:val="008D454A"/>
    <w:rsid w:val="008D49BD"/>
    <w:rsid w:val="008D49D1"/>
    <w:rsid w:val="008D4B0F"/>
    <w:rsid w:val="008D4B49"/>
    <w:rsid w:val="008D4CA7"/>
    <w:rsid w:val="008D4FDC"/>
    <w:rsid w:val="008D61B5"/>
    <w:rsid w:val="008D7A8D"/>
    <w:rsid w:val="008D7CC2"/>
    <w:rsid w:val="008E05DD"/>
    <w:rsid w:val="008E1026"/>
    <w:rsid w:val="008E1211"/>
    <w:rsid w:val="008E1E95"/>
    <w:rsid w:val="008E22E4"/>
    <w:rsid w:val="008E2700"/>
    <w:rsid w:val="008E2893"/>
    <w:rsid w:val="008E2C04"/>
    <w:rsid w:val="008E2CDF"/>
    <w:rsid w:val="008E2D80"/>
    <w:rsid w:val="008E2F62"/>
    <w:rsid w:val="008E3481"/>
    <w:rsid w:val="008E3538"/>
    <w:rsid w:val="008E3901"/>
    <w:rsid w:val="008E4007"/>
    <w:rsid w:val="008E4255"/>
    <w:rsid w:val="008E48B0"/>
    <w:rsid w:val="008E5036"/>
    <w:rsid w:val="008E5C76"/>
    <w:rsid w:val="008E6312"/>
    <w:rsid w:val="008E6623"/>
    <w:rsid w:val="008E675D"/>
    <w:rsid w:val="008E71C7"/>
    <w:rsid w:val="008E769D"/>
    <w:rsid w:val="008E7791"/>
    <w:rsid w:val="008F0993"/>
    <w:rsid w:val="008F148E"/>
    <w:rsid w:val="008F2361"/>
    <w:rsid w:val="008F3578"/>
    <w:rsid w:val="008F418B"/>
    <w:rsid w:val="008F4352"/>
    <w:rsid w:val="008F461F"/>
    <w:rsid w:val="008F498B"/>
    <w:rsid w:val="008F4A77"/>
    <w:rsid w:val="008F5344"/>
    <w:rsid w:val="008F5490"/>
    <w:rsid w:val="008F55EE"/>
    <w:rsid w:val="008F57C0"/>
    <w:rsid w:val="008F58AF"/>
    <w:rsid w:val="008F5988"/>
    <w:rsid w:val="008F5A20"/>
    <w:rsid w:val="008F5A23"/>
    <w:rsid w:val="008F5AF4"/>
    <w:rsid w:val="008F6063"/>
    <w:rsid w:val="008F62CD"/>
    <w:rsid w:val="008F62FE"/>
    <w:rsid w:val="008F64C2"/>
    <w:rsid w:val="008F68E2"/>
    <w:rsid w:val="008F6A06"/>
    <w:rsid w:val="008F6C31"/>
    <w:rsid w:val="008F6EC2"/>
    <w:rsid w:val="008F7126"/>
    <w:rsid w:val="008F7585"/>
    <w:rsid w:val="009003D7"/>
    <w:rsid w:val="00900BAA"/>
    <w:rsid w:val="009015C9"/>
    <w:rsid w:val="0090237E"/>
    <w:rsid w:val="00902483"/>
    <w:rsid w:val="009025A3"/>
    <w:rsid w:val="00902B3B"/>
    <w:rsid w:val="00903A2A"/>
    <w:rsid w:val="00904943"/>
    <w:rsid w:val="00905809"/>
    <w:rsid w:val="00905BEA"/>
    <w:rsid w:val="00905DA5"/>
    <w:rsid w:val="00905FB6"/>
    <w:rsid w:val="009072BE"/>
    <w:rsid w:val="00907325"/>
    <w:rsid w:val="00907428"/>
    <w:rsid w:val="0090798F"/>
    <w:rsid w:val="00907E34"/>
    <w:rsid w:val="00907FB0"/>
    <w:rsid w:val="00910254"/>
    <w:rsid w:val="009105F6"/>
    <w:rsid w:val="00910D23"/>
    <w:rsid w:val="0091132D"/>
    <w:rsid w:val="00911499"/>
    <w:rsid w:val="00911C5D"/>
    <w:rsid w:val="009122FF"/>
    <w:rsid w:val="0091269D"/>
    <w:rsid w:val="009126ED"/>
    <w:rsid w:val="009129AC"/>
    <w:rsid w:val="009129C5"/>
    <w:rsid w:val="00913126"/>
    <w:rsid w:val="00913151"/>
    <w:rsid w:val="0091378F"/>
    <w:rsid w:val="00913A3C"/>
    <w:rsid w:val="00913CC2"/>
    <w:rsid w:val="0091471D"/>
    <w:rsid w:val="00914C80"/>
    <w:rsid w:val="009158C8"/>
    <w:rsid w:val="00915DC4"/>
    <w:rsid w:val="009163EE"/>
    <w:rsid w:val="0091764D"/>
    <w:rsid w:val="00917858"/>
    <w:rsid w:val="00917D2D"/>
    <w:rsid w:val="00920073"/>
    <w:rsid w:val="00920B25"/>
    <w:rsid w:val="00921511"/>
    <w:rsid w:val="00921D15"/>
    <w:rsid w:val="00921E06"/>
    <w:rsid w:val="0092215D"/>
    <w:rsid w:val="00922720"/>
    <w:rsid w:val="009227A8"/>
    <w:rsid w:val="009227FD"/>
    <w:rsid w:val="00923262"/>
    <w:rsid w:val="009233E0"/>
    <w:rsid w:val="009235B1"/>
    <w:rsid w:val="009239EF"/>
    <w:rsid w:val="009244C1"/>
    <w:rsid w:val="00924BAE"/>
    <w:rsid w:val="0092509B"/>
    <w:rsid w:val="0092516E"/>
    <w:rsid w:val="009258A5"/>
    <w:rsid w:val="0092611F"/>
    <w:rsid w:val="00926926"/>
    <w:rsid w:val="009270C7"/>
    <w:rsid w:val="00930366"/>
    <w:rsid w:val="0093107F"/>
    <w:rsid w:val="009310B1"/>
    <w:rsid w:val="00931227"/>
    <w:rsid w:val="00931429"/>
    <w:rsid w:val="00932344"/>
    <w:rsid w:val="00932972"/>
    <w:rsid w:val="009334C9"/>
    <w:rsid w:val="009337EC"/>
    <w:rsid w:val="00933DAF"/>
    <w:rsid w:val="0093439C"/>
    <w:rsid w:val="00935A28"/>
    <w:rsid w:val="00935CC4"/>
    <w:rsid w:val="00935CE7"/>
    <w:rsid w:val="00935EE1"/>
    <w:rsid w:val="00936574"/>
    <w:rsid w:val="009374CB"/>
    <w:rsid w:val="009403D8"/>
    <w:rsid w:val="00940861"/>
    <w:rsid w:val="00940883"/>
    <w:rsid w:val="009408E4"/>
    <w:rsid w:val="00940AB0"/>
    <w:rsid w:val="00940BE7"/>
    <w:rsid w:val="00940C35"/>
    <w:rsid w:val="009415D6"/>
    <w:rsid w:val="00941B50"/>
    <w:rsid w:val="00941DA1"/>
    <w:rsid w:val="0094205E"/>
    <w:rsid w:val="0094220F"/>
    <w:rsid w:val="009429C4"/>
    <w:rsid w:val="00943711"/>
    <w:rsid w:val="0094376E"/>
    <w:rsid w:val="00943806"/>
    <w:rsid w:val="00943E7A"/>
    <w:rsid w:val="00943FB6"/>
    <w:rsid w:val="009440BE"/>
    <w:rsid w:val="00944276"/>
    <w:rsid w:val="009442AF"/>
    <w:rsid w:val="00944394"/>
    <w:rsid w:val="00944864"/>
    <w:rsid w:val="00945B42"/>
    <w:rsid w:val="00945EB7"/>
    <w:rsid w:val="0094657E"/>
    <w:rsid w:val="00946BDF"/>
    <w:rsid w:val="00946EF9"/>
    <w:rsid w:val="00946F72"/>
    <w:rsid w:val="00947842"/>
    <w:rsid w:val="009501B8"/>
    <w:rsid w:val="00950211"/>
    <w:rsid w:val="009503EA"/>
    <w:rsid w:val="00950BC9"/>
    <w:rsid w:val="00950E5F"/>
    <w:rsid w:val="00951BD7"/>
    <w:rsid w:val="00951CA3"/>
    <w:rsid w:val="009533B9"/>
    <w:rsid w:val="0095382C"/>
    <w:rsid w:val="009539D6"/>
    <w:rsid w:val="00953AE0"/>
    <w:rsid w:val="009541C6"/>
    <w:rsid w:val="009551E6"/>
    <w:rsid w:val="00956AC5"/>
    <w:rsid w:val="00956B39"/>
    <w:rsid w:val="0095786C"/>
    <w:rsid w:val="00957D64"/>
    <w:rsid w:val="0096042E"/>
    <w:rsid w:val="009610DB"/>
    <w:rsid w:val="00961A82"/>
    <w:rsid w:val="00961CAF"/>
    <w:rsid w:val="00962089"/>
    <w:rsid w:val="009626A4"/>
    <w:rsid w:val="0096289D"/>
    <w:rsid w:val="00962990"/>
    <w:rsid w:val="00962F8E"/>
    <w:rsid w:val="0096314F"/>
    <w:rsid w:val="00963560"/>
    <w:rsid w:val="00963897"/>
    <w:rsid w:val="00964B97"/>
    <w:rsid w:val="00964D18"/>
    <w:rsid w:val="00965B00"/>
    <w:rsid w:val="00965DE2"/>
    <w:rsid w:val="009665B4"/>
    <w:rsid w:val="009666A9"/>
    <w:rsid w:val="00966A70"/>
    <w:rsid w:val="00966B00"/>
    <w:rsid w:val="00967BCF"/>
    <w:rsid w:val="00967F8B"/>
    <w:rsid w:val="009701CC"/>
    <w:rsid w:val="00970A02"/>
    <w:rsid w:val="00970B0D"/>
    <w:rsid w:val="00970D5B"/>
    <w:rsid w:val="009711EA"/>
    <w:rsid w:val="00971660"/>
    <w:rsid w:val="0097249B"/>
    <w:rsid w:val="009724FF"/>
    <w:rsid w:val="00972850"/>
    <w:rsid w:val="00972C13"/>
    <w:rsid w:val="00972D21"/>
    <w:rsid w:val="009731B2"/>
    <w:rsid w:val="00974344"/>
    <w:rsid w:val="00975401"/>
    <w:rsid w:val="00975409"/>
    <w:rsid w:val="00975475"/>
    <w:rsid w:val="00975530"/>
    <w:rsid w:val="00975EF9"/>
    <w:rsid w:val="009765D5"/>
    <w:rsid w:val="009768A2"/>
    <w:rsid w:val="0097762B"/>
    <w:rsid w:val="00977E0B"/>
    <w:rsid w:val="00977EDE"/>
    <w:rsid w:val="00980268"/>
    <w:rsid w:val="0098027D"/>
    <w:rsid w:val="009805F0"/>
    <w:rsid w:val="009811A7"/>
    <w:rsid w:val="00981D44"/>
    <w:rsid w:val="00981D9A"/>
    <w:rsid w:val="00982899"/>
    <w:rsid w:val="00983C7B"/>
    <w:rsid w:val="00984186"/>
    <w:rsid w:val="00985473"/>
    <w:rsid w:val="0098618A"/>
    <w:rsid w:val="009869D1"/>
    <w:rsid w:val="00990398"/>
    <w:rsid w:val="009907B0"/>
    <w:rsid w:val="00990CD8"/>
    <w:rsid w:val="00990F5F"/>
    <w:rsid w:val="00991571"/>
    <w:rsid w:val="009917C8"/>
    <w:rsid w:val="00991D95"/>
    <w:rsid w:val="00991FF1"/>
    <w:rsid w:val="009920AE"/>
    <w:rsid w:val="00992425"/>
    <w:rsid w:val="00992953"/>
    <w:rsid w:val="00993280"/>
    <w:rsid w:val="0099435A"/>
    <w:rsid w:val="009943A8"/>
    <w:rsid w:val="00994468"/>
    <w:rsid w:val="009946A3"/>
    <w:rsid w:val="00994AD1"/>
    <w:rsid w:val="00994B97"/>
    <w:rsid w:val="00994FEE"/>
    <w:rsid w:val="0099537E"/>
    <w:rsid w:val="00995478"/>
    <w:rsid w:val="00995578"/>
    <w:rsid w:val="009956E2"/>
    <w:rsid w:val="009960E5"/>
    <w:rsid w:val="009960EE"/>
    <w:rsid w:val="009962A7"/>
    <w:rsid w:val="00996580"/>
    <w:rsid w:val="00996AFE"/>
    <w:rsid w:val="00997C62"/>
    <w:rsid w:val="009A00B1"/>
    <w:rsid w:val="009A0407"/>
    <w:rsid w:val="009A07A3"/>
    <w:rsid w:val="009A093E"/>
    <w:rsid w:val="009A0CFA"/>
    <w:rsid w:val="009A17F1"/>
    <w:rsid w:val="009A1A94"/>
    <w:rsid w:val="009A491D"/>
    <w:rsid w:val="009A49D6"/>
    <w:rsid w:val="009A5A1D"/>
    <w:rsid w:val="009A5DA8"/>
    <w:rsid w:val="009A606A"/>
    <w:rsid w:val="009A64B4"/>
    <w:rsid w:val="009A6CAE"/>
    <w:rsid w:val="009A6DC0"/>
    <w:rsid w:val="009A6F7A"/>
    <w:rsid w:val="009A6FD1"/>
    <w:rsid w:val="009A7058"/>
    <w:rsid w:val="009A78FE"/>
    <w:rsid w:val="009A7D82"/>
    <w:rsid w:val="009A7E20"/>
    <w:rsid w:val="009A7F5C"/>
    <w:rsid w:val="009B02FA"/>
    <w:rsid w:val="009B0378"/>
    <w:rsid w:val="009B0527"/>
    <w:rsid w:val="009B0BCE"/>
    <w:rsid w:val="009B0FF4"/>
    <w:rsid w:val="009B1A19"/>
    <w:rsid w:val="009B1ACD"/>
    <w:rsid w:val="009B1C4E"/>
    <w:rsid w:val="009B1D6F"/>
    <w:rsid w:val="009B2227"/>
    <w:rsid w:val="009B2E37"/>
    <w:rsid w:val="009B3080"/>
    <w:rsid w:val="009B387A"/>
    <w:rsid w:val="009B4103"/>
    <w:rsid w:val="009B43BA"/>
    <w:rsid w:val="009B44EE"/>
    <w:rsid w:val="009B5257"/>
    <w:rsid w:val="009B5AF2"/>
    <w:rsid w:val="009B5D40"/>
    <w:rsid w:val="009B5DB8"/>
    <w:rsid w:val="009B69E7"/>
    <w:rsid w:val="009B7CEC"/>
    <w:rsid w:val="009B7D36"/>
    <w:rsid w:val="009C0452"/>
    <w:rsid w:val="009C0A58"/>
    <w:rsid w:val="009C10A2"/>
    <w:rsid w:val="009C10AA"/>
    <w:rsid w:val="009C1C25"/>
    <w:rsid w:val="009C1CD8"/>
    <w:rsid w:val="009C2C4B"/>
    <w:rsid w:val="009C3E6E"/>
    <w:rsid w:val="009C3EE1"/>
    <w:rsid w:val="009C41B0"/>
    <w:rsid w:val="009C44D5"/>
    <w:rsid w:val="009C49C2"/>
    <w:rsid w:val="009C4CA6"/>
    <w:rsid w:val="009C570F"/>
    <w:rsid w:val="009C5860"/>
    <w:rsid w:val="009C590E"/>
    <w:rsid w:val="009C6078"/>
    <w:rsid w:val="009C6819"/>
    <w:rsid w:val="009C6B0C"/>
    <w:rsid w:val="009C6D96"/>
    <w:rsid w:val="009D04FC"/>
    <w:rsid w:val="009D062F"/>
    <w:rsid w:val="009D07BA"/>
    <w:rsid w:val="009D0A68"/>
    <w:rsid w:val="009D0F7C"/>
    <w:rsid w:val="009D1712"/>
    <w:rsid w:val="009D2834"/>
    <w:rsid w:val="009D30DD"/>
    <w:rsid w:val="009D379A"/>
    <w:rsid w:val="009D397B"/>
    <w:rsid w:val="009D436E"/>
    <w:rsid w:val="009D4B82"/>
    <w:rsid w:val="009D4E95"/>
    <w:rsid w:val="009D5538"/>
    <w:rsid w:val="009D5E52"/>
    <w:rsid w:val="009D5F87"/>
    <w:rsid w:val="009D6146"/>
    <w:rsid w:val="009D64F9"/>
    <w:rsid w:val="009D676F"/>
    <w:rsid w:val="009D6771"/>
    <w:rsid w:val="009D7329"/>
    <w:rsid w:val="009E03C9"/>
    <w:rsid w:val="009E072B"/>
    <w:rsid w:val="009E088D"/>
    <w:rsid w:val="009E09A9"/>
    <w:rsid w:val="009E0C28"/>
    <w:rsid w:val="009E0D2C"/>
    <w:rsid w:val="009E106B"/>
    <w:rsid w:val="009E1149"/>
    <w:rsid w:val="009E21CC"/>
    <w:rsid w:val="009E27FF"/>
    <w:rsid w:val="009E3955"/>
    <w:rsid w:val="009E3CE5"/>
    <w:rsid w:val="009E5515"/>
    <w:rsid w:val="009E6C3F"/>
    <w:rsid w:val="009E7A75"/>
    <w:rsid w:val="009F12CB"/>
    <w:rsid w:val="009F1F31"/>
    <w:rsid w:val="009F2056"/>
    <w:rsid w:val="009F29B9"/>
    <w:rsid w:val="009F2AF4"/>
    <w:rsid w:val="009F2E75"/>
    <w:rsid w:val="009F31D8"/>
    <w:rsid w:val="009F3BF4"/>
    <w:rsid w:val="009F4C97"/>
    <w:rsid w:val="009F4DF5"/>
    <w:rsid w:val="009F4F8C"/>
    <w:rsid w:val="009F5A36"/>
    <w:rsid w:val="009F6B00"/>
    <w:rsid w:val="009F6FFA"/>
    <w:rsid w:val="009F70A4"/>
    <w:rsid w:val="009F723C"/>
    <w:rsid w:val="009F7AC6"/>
    <w:rsid w:val="009F7CD1"/>
    <w:rsid w:val="009F7D99"/>
    <w:rsid w:val="00A00486"/>
    <w:rsid w:val="00A00E25"/>
    <w:rsid w:val="00A0195B"/>
    <w:rsid w:val="00A01FCD"/>
    <w:rsid w:val="00A0218E"/>
    <w:rsid w:val="00A021F2"/>
    <w:rsid w:val="00A0267D"/>
    <w:rsid w:val="00A0371B"/>
    <w:rsid w:val="00A03A09"/>
    <w:rsid w:val="00A03C19"/>
    <w:rsid w:val="00A04821"/>
    <w:rsid w:val="00A04B49"/>
    <w:rsid w:val="00A04BFF"/>
    <w:rsid w:val="00A0510F"/>
    <w:rsid w:val="00A05578"/>
    <w:rsid w:val="00A05853"/>
    <w:rsid w:val="00A059AD"/>
    <w:rsid w:val="00A06271"/>
    <w:rsid w:val="00A06908"/>
    <w:rsid w:val="00A069A7"/>
    <w:rsid w:val="00A06B4A"/>
    <w:rsid w:val="00A06B60"/>
    <w:rsid w:val="00A06C40"/>
    <w:rsid w:val="00A077F9"/>
    <w:rsid w:val="00A07C42"/>
    <w:rsid w:val="00A10335"/>
    <w:rsid w:val="00A10549"/>
    <w:rsid w:val="00A1141B"/>
    <w:rsid w:val="00A116D6"/>
    <w:rsid w:val="00A11D2C"/>
    <w:rsid w:val="00A11E0D"/>
    <w:rsid w:val="00A123F0"/>
    <w:rsid w:val="00A1281C"/>
    <w:rsid w:val="00A12A7A"/>
    <w:rsid w:val="00A12F93"/>
    <w:rsid w:val="00A130F8"/>
    <w:rsid w:val="00A134D3"/>
    <w:rsid w:val="00A1423B"/>
    <w:rsid w:val="00A15E04"/>
    <w:rsid w:val="00A15F03"/>
    <w:rsid w:val="00A163B2"/>
    <w:rsid w:val="00A164D5"/>
    <w:rsid w:val="00A17033"/>
    <w:rsid w:val="00A1757E"/>
    <w:rsid w:val="00A17B38"/>
    <w:rsid w:val="00A21595"/>
    <w:rsid w:val="00A217C8"/>
    <w:rsid w:val="00A2188D"/>
    <w:rsid w:val="00A21964"/>
    <w:rsid w:val="00A21B65"/>
    <w:rsid w:val="00A21E79"/>
    <w:rsid w:val="00A22019"/>
    <w:rsid w:val="00A230D6"/>
    <w:rsid w:val="00A23465"/>
    <w:rsid w:val="00A24021"/>
    <w:rsid w:val="00A2416D"/>
    <w:rsid w:val="00A242D9"/>
    <w:rsid w:val="00A24430"/>
    <w:rsid w:val="00A244B0"/>
    <w:rsid w:val="00A253B7"/>
    <w:rsid w:val="00A25417"/>
    <w:rsid w:val="00A25953"/>
    <w:rsid w:val="00A25A72"/>
    <w:rsid w:val="00A25AC5"/>
    <w:rsid w:val="00A25BE5"/>
    <w:rsid w:val="00A25C2E"/>
    <w:rsid w:val="00A260D5"/>
    <w:rsid w:val="00A265F6"/>
    <w:rsid w:val="00A26CFA"/>
    <w:rsid w:val="00A26DE0"/>
    <w:rsid w:val="00A27611"/>
    <w:rsid w:val="00A30091"/>
    <w:rsid w:val="00A30627"/>
    <w:rsid w:val="00A30742"/>
    <w:rsid w:val="00A30C19"/>
    <w:rsid w:val="00A3108D"/>
    <w:rsid w:val="00A3120E"/>
    <w:rsid w:val="00A313C7"/>
    <w:rsid w:val="00A316A8"/>
    <w:rsid w:val="00A316FC"/>
    <w:rsid w:val="00A32ACE"/>
    <w:rsid w:val="00A3366F"/>
    <w:rsid w:val="00A33967"/>
    <w:rsid w:val="00A33D66"/>
    <w:rsid w:val="00A33EE0"/>
    <w:rsid w:val="00A33F96"/>
    <w:rsid w:val="00A341DC"/>
    <w:rsid w:val="00A342E5"/>
    <w:rsid w:val="00A347C8"/>
    <w:rsid w:val="00A35018"/>
    <w:rsid w:val="00A35198"/>
    <w:rsid w:val="00A363D9"/>
    <w:rsid w:val="00A36EC1"/>
    <w:rsid w:val="00A3730D"/>
    <w:rsid w:val="00A37AA4"/>
    <w:rsid w:val="00A408AC"/>
    <w:rsid w:val="00A40A75"/>
    <w:rsid w:val="00A426CF"/>
    <w:rsid w:val="00A4293D"/>
    <w:rsid w:val="00A42CE4"/>
    <w:rsid w:val="00A42FE7"/>
    <w:rsid w:val="00A432A5"/>
    <w:rsid w:val="00A4372A"/>
    <w:rsid w:val="00A43966"/>
    <w:rsid w:val="00A43BCC"/>
    <w:rsid w:val="00A43DB8"/>
    <w:rsid w:val="00A440D9"/>
    <w:rsid w:val="00A44985"/>
    <w:rsid w:val="00A44A0C"/>
    <w:rsid w:val="00A45332"/>
    <w:rsid w:val="00A45A78"/>
    <w:rsid w:val="00A45CB7"/>
    <w:rsid w:val="00A45D06"/>
    <w:rsid w:val="00A45E13"/>
    <w:rsid w:val="00A460ED"/>
    <w:rsid w:val="00A46141"/>
    <w:rsid w:val="00A4641A"/>
    <w:rsid w:val="00A46458"/>
    <w:rsid w:val="00A466B5"/>
    <w:rsid w:val="00A468E7"/>
    <w:rsid w:val="00A46F71"/>
    <w:rsid w:val="00A47B18"/>
    <w:rsid w:val="00A50724"/>
    <w:rsid w:val="00A51145"/>
    <w:rsid w:val="00A5200A"/>
    <w:rsid w:val="00A52350"/>
    <w:rsid w:val="00A5240F"/>
    <w:rsid w:val="00A52528"/>
    <w:rsid w:val="00A529E5"/>
    <w:rsid w:val="00A52AC1"/>
    <w:rsid w:val="00A52D05"/>
    <w:rsid w:val="00A53C8F"/>
    <w:rsid w:val="00A55889"/>
    <w:rsid w:val="00A55947"/>
    <w:rsid w:val="00A559D5"/>
    <w:rsid w:val="00A568B5"/>
    <w:rsid w:val="00A57A40"/>
    <w:rsid w:val="00A57C50"/>
    <w:rsid w:val="00A57EFF"/>
    <w:rsid w:val="00A6005D"/>
    <w:rsid w:val="00A600B9"/>
    <w:rsid w:val="00A600BA"/>
    <w:rsid w:val="00A604FA"/>
    <w:rsid w:val="00A6155A"/>
    <w:rsid w:val="00A61872"/>
    <w:rsid w:val="00A61C83"/>
    <w:rsid w:val="00A62A41"/>
    <w:rsid w:val="00A63367"/>
    <w:rsid w:val="00A63F78"/>
    <w:rsid w:val="00A646F1"/>
    <w:rsid w:val="00A64828"/>
    <w:rsid w:val="00A64890"/>
    <w:rsid w:val="00A650FB"/>
    <w:rsid w:val="00A65129"/>
    <w:rsid w:val="00A65298"/>
    <w:rsid w:val="00A65554"/>
    <w:rsid w:val="00A658AA"/>
    <w:rsid w:val="00A65EB8"/>
    <w:rsid w:val="00A66C20"/>
    <w:rsid w:val="00A67E8E"/>
    <w:rsid w:val="00A702F3"/>
    <w:rsid w:val="00A70994"/>
    <w:rsid w:val="00A710C0"/>
    <w:rsid w:val="00A71495"/>
    <w:rsid w:val="00A71977"/>
    <w:rsid w:val="00A71BC3"/>
    <w:rsid w:val="00A72606"/>
    <w:rsid w:val="00A72B2E"/>
    <w:rsid w:val="00A7309D"/>
    <w:rsid w:val="00A7325F"/>
    <w:rsid w:val="00A73322"/>
    <w:rsid w:val="00A7348E"/>
    <w:rsid w:val="00A73599"/>
    <w:rsid w:val="00A73BCC"/>
    <w:rsid w:val="00A73EB8"/>
    <w:rsid w:val="00A74345"/>
    <w:rsid w:val="00A74937"/>
    <w:rsid w:val="00A749B9"/>
    <w:rsid w:val="00A74DA2"/>
    <w:rsid w:val="00A75174"/>
    <w:rsid w:val="00A75CF6"/>
    <w:rsid w:val="00A760D4"/>
    <w:rsid w:val="00A767AD"/>
    <w:rsid w:val="00A76A64"/>
    <w:rsid w:val="00A76F02"/>
    <w:rsid w:val="00A77731"/>
    <w:rsid w:val="00A77D82"/>
    <w:rsid w:val="00A8061D"/>
    <w:rsid w:val="00A806F9"/>
    <w:rsid w:val="00A80E4B"/>
    <w:rsid w:val="00A811E5"/>
    <w:rsid w:val="00A81794"/>
    <w:rsid w:val="00A81B53"/>
    <w:rsid w:val="00A82540"/>
    <w:rsid w:val="00A82DED"/>
    <w:rsid w:val="00A83017"/>
    <w:rsid w:val="00A8315F"/>
    <w:rsid w:val="00A831D3"/>
    <w:rsid w:val="00A8397B"/>
    <w:rsid w:val="00A84126"/>
    <w:rsid w:val="00A84642"/>
    <w:rsid w:val="00A85D69"/>
    <w:rsid w:val="00A87A63"/>
    <w:rsid w:val="00A92972"/>
    <w:rsid w:val="00A938D6"/>
    <w:rsid w:val="00A94543"/>
    <w:rsid w:val="00A94D44"/>
    <w:rsid w:val="00A95027"/>
    <w:rsid w:val="00A9503A"/>
    <w:rsid w:val="00A951F4"/>
    <w:rsid w:val="00A952AC"/>
    <w:rsid w:val="00A955C7"/>
    <w:rsid w:val="00A959CE"/>
    <w:rsid w:val="00A95ECF"/>
    <w:rsid w:val="00A965BC"/>
    <w:rsid w:val="00A96B9A"/>
    <w:rsid w:val="00A96C49"/>
    <w:rsid w:val="00A96FC1"/>
    <w:rsid w:val="00A971F9"/>
    <w:rsid w:val="00AA0021"/>
    <w:rsid w:val="00AA0077"/>
    <w:rsid w:val="00AA064D"/>
    <w:rsid w:val="00AA0C9E"/>
    <w:rsid w:val="00AA159E"/>
    <w:rsid w:val="00AA179F"/>
    <w:rsid w:val="00AA251B"/>
    <w:rsid w:val="00AA268C"/>
    <w:rsid w:val="00AA2911"/>
    <w:rsid w:val="00AA2B74"/>
    <w:rsid w:val="00AA2F8B"/>
    <w:rsid w:val="00AA4687"/>
    <w:rsid w:val="00AA4A7D"/>
    <w:rsid w:val="00AA5160"/>
    <w:rsid w:val="00AA528C"/>
    <w:rsid w:val="00AA572F"/>
    <w:rsid w:val="00AA5768"/>
    <w:rsid w:val="00AA5839"/>
    <w:rsid w:val="00AA62A4"/>
    <w:rsid w:val="00AA6A7F"/>
    <w:rsid w:val="00AA6CAF"/>
    <w:rsid w:val="00AA6D61"/>
    <w:rsid w:val="00AA708E"/>
    <w:rsid w:val="00AA72D3"/>
    <w:rsid w:val="00AA7581"/>
    <w:rsid w:val="00AA7F98"/>
    <w:rsid w:val="00AB02B1"/>
    <w:rsid w:val="00AB1197"/>
    <w:rsid w:val="00AB1F80"/>
    <w:rsid w:val="00AB2718"/>
    <w:rsid w:val="00AB2A53"/>
    <w:rsid w:val="00AB36D1"/>
    <w:rsid w:val="00AB3902"/>
    <w:rsid w:val="00AB3B4C"/>
    <w:rsid w:val="00AB4439"/>
    <w:rsid w:val="00AB4DCC"/>
    <w:rsid w:val="00AB4F91"/>
    <w:rsid w:val="00AB4FA5"/>
    <w:rsid w:val="00AB5265"/>
    <w:rsid w:val="00AB53FD"/>
    <w:rsid w:val="00AB5909"/>
    <w:rsid w:val="00AB5AAC"/>
    <w:rsid w:val="00AB5D11"/>
    <w:rsid w:val="00AB6057"/>
    <w:rsid w:val="00AB618D"/>
    <w:rsid w:val="00AB63D6"/>
    <w:rsid w:val="00AB6D5C"/>
    <w:rsid w:val="00AB78D7"/>
    <w:rsid w:val="00AB7B30"/>
    <w:rsid w:val="00AC0096"/>
    <w:rsid w:val="00AC055C"/>
    <w:rsid w:val="00AC0B70"/>
    <w:rsid w:val="00AC0C95"/>
    <w:rsid w:val="00AC2008"/>
    <w:rsid w:val="00AC20F6"/>
    <w:rsid w:val="00AC217C"/>
    <w:rsid w:val="00AC29B0"/>
    <w:rsid w:val="00AC2BFA"/>
    <w:rsid w:val="00AC2D54"/>
    <w:rsid w:val="00AC404D"/>
    <w:rsid w:val="00AC465A"/>
    <w:rsid w:val="00AC4851"/>
    <w:rsid w:val="00AC4D60"/>
    <w:rsid w:val="00AC62BB"/>
    <w:rsid w:val="00AC6968"/>
    <w:rsid w:val="00AC738B"/>
    <w:rsid w:val="00AC7CBF"/>
    <w:rsid w:val="00AC7FF0"/>
    <w:rsid w:val="00AD0497"/>
    <w:rsid w:val="00AD0B00"/>
    <w:rsid w:val="00AD1473"/>
    <w:rsid w:val="00AD14B4"/>
    <w:rsid w:val="00AD16F8"/>
    <w:rsid w:val="00AD22E9"/>
    <w:rsid w:val="00AD2368"/>
    <w:rsid w:val="00AD241A"/>
    <w:rsid w:val="00AD2937"/>
    <w:rsid w:val="00AD2F3B"/>
    <w:rsid w:val="00AD2F8B"/>
    <w:rsid w:val="00AD3129"/>
    <w:rsid w:val="00AD38BF"/>
    <w:rsid w:val="00AD3B4F"/>
    <w:rsid w:val="00AD491F"/>
    <w:rsid w:val="00AD5B08"/>
    <w:rsid w:val="00AD5E30"/>
    <w:rsid w:val="00AD66DA"/>
    <w:rsid w:val="00AD691D"/>
    <w:rsid w:val="00AD6A1D"/>
    <w:rsid w:val="00AD6B0D"/>
    <w:rsid w:val="00AD6FA5"/>
    <w:rsid w:val="00AE0237"/>
    <w:rsid w:val="00AE046E"/>
    <w:rsid w:val="00AE0CC1"/>
    <w:rsid w:val="00AE0D08"/>
    <w:rsid w:val="00AE0E51"/>
    <w:rsid w:val="00AE1AA2"/>
    <w:rsid w:val="00AE1B52"/>
    <w:rsid w:val="00AE1DCB"/>
    <w:rsid w:val="00AE1EB8"/>
    <w:rsid w:val="00AE225C"/>
    <w:rsid w:val="00AE2991"/>
    <w:rsid w:val="00AE2D33"/>
    <w:rsid w:val="00AE30BB"/>
    <w:rsid w:val="00AE3608"/>
    <w:rsid w:val="00AE3613"/>
    <w:rsid w:val="00AE3A6B"/>
    <w:rsid w:val="00AE3C59"/>
    <w:rsid w:val="00AE4BA5"/>
    <w:rsid w:val="00AE4CA8"/>
    <w:rsid w:val="00AE59F6"/>
    <w:rsid w:val="00AE6096"/>
    <w:rsid w:val="00AE614E"/>
    <w:rsid w:val="00AE65B4"/>
    <w:rsid w:val="00AE6A7D"/>
    <w:rsid w:val="00AE6CF4"/>
    <w:rsid w:val="00AE7DB3"/>
    <w:rsid w:val="00AF04BA"/>
    <w:rsid w:val="00AF0672"/>
    <w:rsid w:val="00AF097A"/>
    <w:rsid w:val="00AF0A13"/>
    <w:rsid w:val="00AF0F0C"/>
    <w:rsid w:val="00AF12FC"/>
    <w:rsid w:val="00AF1A20"/>
    <w:rsid w:val="00AF1D88"/>
    <w:rsid w:val="00AF20B1"/>
    <w:rsid w:val="00AF2F61"/>
    <w:rsid w:val="00AF2FA0"/>
    <w:rsid w:val="00AF30DF"/>
    <w:rsid w:val="00AF3AEB"/>
    <w:rsid w:val="00AF5411"/>
    <w:rsid w:val="00AF56BD"/>
    <w:rsid w:val="00AF5E11"/>
    <w:rsid w:val="00AF63CF"/>
    <w:rsid w:val="00AF63EA"/>
    <w:rsid w:val="00AF69D5"/>
    <w:rsid w:val="00AF70AF"/>
    <w:rsid w:val="00AF71FA"/>
    <w:rsid w:val="00AF745C"/>
    <w:rsid w:val="00B002D9"/>
    <w:rsid w:val="00B00493"/>
    <w:rsid w:val="00B0148C"/>
    <w:rsid w:val="00B017B7"/>
    <w:rsid w:val="00B02590"/>
    <w:rsid w:val="00B02ED3"/>
    <w:rsid w:val="00B03CF5"/>
    <w:rsid w:val="00B03DDA"/>
    <w:rsid w:val="00B03F56"/>
    <w:rsid w:val="00B041B7"/>
    <w:rsid w:val="00B042AF"/>
    <w:rsid w:val="00B047AC"/>
    <w:rsid w:val="00B04839"/>
    <w:rsid w:val="00B051D0"/>
    <w:rsid w:val="00B054E4"/>
    <w:rsid w:val="00B05DDB"/>
    <w:rsid w:val="00B0614A"/>
    <w:rsid w:val="00B069D9"/>
    <w:rsid w:val="00B06B32"/>
    <w:rsid w:val="00B07626"/>
    <w:rsid w:val="00B07961"/>
    <w:rsid w:val="00B10481"/>
    <w:rsid w:val="00B1114B"/>
    <w:rsid w:val="00B118AA"/>
    <w:rsid w:val="00B119F9"/>
    <w:rsid w:val="00B11E7A"/>
    <w:rsid w:val="00B121E4"/>
    <w:rsid w:val="00B12293"/>
    <w:rsid w:val="00B12880"/>
    <w:rsid w:val="00B13B68"/>
    <w:rsid w:val="00B13DB4"/>
    <w:rsid w:val="00B13E33"/>
    <w:rsid w:val="00B13ED7"/>
    <w:rsid w:val="00B13FEF"/>
    <w:rsid w:val="00B1422A"/>
    <w:rsid w:val="00B1429A"/>
    <w:rsid w:val="00B147CE"/>
    <w:rsid w:val="00B14889"/>
    <w:rsid w:val="00B14E53"/>
    <w:rsid w:val="00B1517D"/>
    <w:rsid w:val="00B15D1F"/>
    <w:rsid w:val="00B16D0C"/>
    <w:rsid w:val="00B172BC"/>
    <w:rsid w:val="00B17952"/>
    <w:rsid w:val="00B17A4B"/>
    <w:rsid w:val="00B17DCD"/>
    <w:rsid w:val="00B20666"/>
    <w:rsid w:val="00B20C53"/>
    <w:rsid w:val="00B21477"/>
    <w:rsid w:val="00B21685"/>
    <w:rsid w:val="00B21C62"/>
    <w:rsid w:val="00B223A2"/>
    <w:rsid w:val="00B229C6"/>
    <w:rsid w:val="00B22F57"/>
    <w:rsid w:val="00B237C0"/>
    <w:rsid w:val="00B237C9"/>
    <w:rsid w:val="00B2432C"/>
    <w:rsid w:val="00B2451E"/>
    <w:rsid w:val="00B24542"/>
    <w:rsid w:val="00B24A75"/>
    <w:rsid w:val="00B24AD3"/>
    <w:rsid w:val="00B24E38"/>
    <w:rsid w:val="00B259BB"/>
    <w:rsid w:val="00B26499"/>
    <w:rsid w:val="00B26661"/>
    <w:rsid w:val="00B266CB"/>
    <w:rsid w:val="00B2764E"/>
    <w:rsid w:val="00B27675"/>
    <w:rsid w:val="00B2779B"/>
    <w:rsid w:val="00B279E3"/>
    <w:rsid w:val="00B27A25"/>
    <w:rsid w:val="00B30A8E"/>
    <w:rsid w:val="00B30C46"/>
    <w:rsid w:val="00B31173"/>
    <w:rsid w:val="00B311D6"/>
    <w:rsid w:val="00B31272"/>
    <w:rsid w:val="00B3134D"/>
    <w:rsid w:val="00B31964"/>
    <w:rsid w:val="00B31B31"/>
    <w:rsid w:val="00B31B5E"/>
    <w:rsid w:val="00B31BED"/>
    <w:rsid w:val="00B32353"/>
    <w:rsid w:val="00B32493"/>
    <w:rsid w:val="00B33831"/>
    <w:rsid w:val="00B33947"/>
    <w:rsid w:val="00B33BAA"/>
    <w:rsid w:val="00B33D58"/>
    <w:rsid w:val="00B344FA"/>
    <w:rsid w:val="00B346E5"/>
    <w:rsid w:val="00B34F95"/>
    <w:rsid w:val="00B3568D"/>
    <w:rsid w:val="00B35801"/>
    <w:rsid w:val="00B360DD"/>
    <w:rsid w:val="00B3613E"/>
    <w:rsid w:val="00B362FC"/>
    <w:rsid w:val="00B3638D"/>
    <w:rsid w:val="00B36BB4"/>
    <w:rsid w:val="00B36FFA"/>
    <w:rsid w:val="00B402FA"/>
    <w:rsid w:val="00B40EC8"/>
    <w:rsid w:val="00B41184"/>
    <w:rsid w:val="00B41D4B"/>
    <w:rsid w:val="00B41F71"/>
    <w:rsid w:val="00B42832"/>
    <w:rsid w:val="00B42E21"/>
    <w:rsid w:val="00B4335A"/>
    <w:rsid w:val="00B4347A"/>
    <w:rsid w:val="00B43615"/>
    <w:rsid w:val="00B43984"/>
    <w:rsid w:val="00B43CEC"/>
    <w:rsid w:val="00B448B9"/>
    <w:rsid w:val="00B44B96"/>
    <w:rsid w:val="00B453C4"/>
    <w:rsid w:val="00B453DC"/>
    <w:rsid w:val="00B4695A"/>
    <w:rsid w:val="00B46CF8"/>
    <w:rsid w:val="00B46F81"/>
    <w:rsid w:val="00B46FE1"/>
    <w:rsid w:val="00B4706F"/>
    <w:rsid w:val="00B47205"/>
    <w:rsid w:val="00B47C3D"/>
    <w:rsid w:val="00B50BE9"/>
    <w:rsid w:val="00B516E3"/>
    <w:rsid w:val="00B51F78"/>
    <w:rsid w:val="00B52320"/>
    <w:rsid w:val="00B52A77"/>
    <w:rsid w:val="00B530BF"/>
    <w:rsid w:val="00B53672"/>
    <w:rsid w:val="00B54066"/>
    <w:rsid w:val="00B54173"/>
    <w:rsid w:val="00B54B4E"/>
    <w:rsid w:val="00B54E04"/>
    <w:rsid w:val="00B54E59"/>
    <w:rsid w:val="00B55B52"/>
    <w:rsid w:val="00B55E6E"/>
    <w:rsid w:val="00B57047"/>
    <w:rsid w:val="00B5728C"/>
    <w:rsid w:val="00B57949"/>
    <w:rsid w:val="00B600DC"/>
    <w:rsid w:val="00B60487"/>
    <w:rsid w:val="00B606E3"/>
    <w:rsid w:val="00B6099F"/>
    <w:rsid w:val="00B60A93"/>
    <w:rsid w:val="00B61846"/>
    <w:rsid w:val="00B623BA"/>
    <w:rsid w:val="00B62418"/>
    <w:rsid w:val="00B62461"/>
    <w:rsid w:val="00B6265C"/>
    <w:rsid w:val="00B62B35"/>
    <w:rsid w:val="00B62BEC"/>
    <w:rsid w:val="00B64FF9"/>
    <w:rsid w:val="00B650F1"/>
    <w:rsid w:val="00B65479"/>
    <w:rsid w:val="00B65EC9"/>
    <w:rsid w:val="00B66B81"/>
    <w:rsid w:val="00B673BC"/>
    <w:rsid w:val="00B674F3"/>
    <w:rsid w:val="00B6758D"/>
    <w:rsid w:val="00B675CD"/>
    <w:rsid w:val="00B67759"/>
    <w:rsid w:val="00B67C03"/>
    <w:rsid w:val="00B67E3E"/>
    <w:rsid w:val="00B70B26"/>
    <w:rsid w:val="00B70B35"/>
    <w:rsid w:val="00B72BF4"/>
    <w:rsid w:val="00B72FBD"/>
    <w:rsid w:val="00B73B64"/>
    <w:rsid w:val="00B73CA1"/>
    <w:rsid w:val="00B73EE0"/>
    <w:rsid w:val="00B73F17"/>
    <w:rsid w:val="00B74057"/>
    <w:rsid w:val="00B740A9"/>
    <w:rsid w:val="00B74913"/>
    <w:rsid w:val="00B74997"/>
    <w:rsid w:val="00B75556"/>
    <w:rsid w:val="00B75649"/>
    <w:rsid w:val="00B76CCB"/>
    <w:rsid w:val="00B77514"/>
    <w:rsid w:val="00B7799D"/>
    <w:rsid w:val="00B779FB"/>
    <w:rsid w:val="00B801DF"/>
    <w:rsid w:val="00B80ADE"/>
    <w:rsid w:val="00B80B16"/>
    <w:rsid w:val="00B80EFD"/>
    <w:rsid w:val="00B8182D"/>
    <w:rsid w:val="00B819E3"/>
    <w:rsid w:val="00B82011"/>
    <w:rsid w:val="00B822D3"/>
    <w:rsid w:val="00B82311"/>
    <w:rsid w:val="00B82C29"/>
    <w:rsid w:val="00B82F90"/>
    <w:rsid w:val="00B832EC"/>
    <w:rsid w:val="00B841DA"/>
    <w:rsid w:val="00B84329"/>
    <w:rsid w:val="00B84680"/>
    <w:rsid w:val="00B847F9"/>
    <w:rsid w:val="00B84990"/>
    <w:rsid w:val="00B85B8F"/>
    <w:rsid w:val="00B87B21"/>
    <w:rsid w:val="00B87B4A"/>
    <w:rsid w:val="00B87E4C"/>
    <w:rsid w:val="00B87EC5"/>
    <w:rsid w:val="00B87FE2"/>
    <w:rsid w:val="00B91383"/>
    <w:rsid w:val="00B91D53"/>
    <w:rsid w:val="00B91D73"/>
    <w:rsid w:val="00B92CA1"/>
    <w:rsid w:val="00B92FCB"/>
    <w:rsid w:val="00B93270"/>
    <w:rsid w:val="00B93693"/>
    <w:rsid w:val="00B9468B"/>
    <w:rsid w:val="00B94D3A"/>
    <w:rsid w:val="00B956D6"/>
    <w:rsid w:val="00B96203"/>
    <w:rsid w:val="00B96311"/>
    <w:rsid w:val="00B97028"/>
    <w:rsid w:val="00B97454"/>
    <w:rsid w:val="00B977DB"/>
    <w:rsid w:val="00BA016E"/>
    <w:rsid w:val="00BA02D4"/>
    <w:rsid w:val="00BA02E9"/>
    <w:rsid w:val="00BA0972"/>
    <w:rsid w:val="00BA0F9D"/>
    <w:rsid w:val="00BA1364"/>
    <w:rsid w:val="00BA1D6D"/>
    <w:rsid w:val="00BA2493"/>
    <w:rsid w:val="00BA2F2D"/>
    <w:rsid w:val="00BA339D"/>
    <w:rsid w:val="00BA3DA7"/>
    <w:rsid w:val="00BA4E1C"/>
    <w:rsid w:val="00BA51AA"/>
    <w:rsid w:val="00BA5B54"/>
    <w:rsid w:val="00BA5C7B"/>
    <w:rsid w:val="00BA62AF"/>
    <w:rsid w:val="00BA6DEA"/>
    <w:rsid w:val="00BA7BD4"/>
    <w:rsid w:val="00BA7DA0"/>
    <w:rsid w:val="00BB080F"/>
    <w:rsid w:val="00BB17CB"/>
    <w:rsid w:val="00BB23BE"/>
    <w:rsid w:val="00BB2842"/>
    <w:rsid w:val="00BB299D"/>
    <w:rsid w:val="00BB2E2C"/>
    <w:rsid w:val="00BB2F2A"/>
    <w:rsid w:val="00BB31B0"/>
    <w:rsid w:val="00BB4C16"/>
    <w:rsid w:val="00BB4DB8"/>
    <w:rsid w:val="00BB609A"/>
    <w:rsid w:val="00BB677C"/>
    <w:rsid w:val="00BB6AB7"/>
    <w:rsid w:val="00BB6AF7"/>
    <w:rsid w:val="00BB734D"/>
    <w:rsid w:val="00BC00CE"/>
    <w:rsid w:val="00BC05B7"/>
    <w:rsid w:val="00BC0A13"/>
    <w:rsid w:val="00BC1D16"/>
    <w:rsid w:val="00BC1E46"/>
    <w:rsid w:val="00BC2132"/>
    <w:rsid w:val="00BC2BAA"/>
    <w:rsid w:val="00BC349F"/>
    <w:rsid w:val="00BC3619"/>
    <w:rsid w:val="00BC37EE"/>
    <w:rsid w:val="00BC4033"/>
    <w:rsid w:val="00BC4779"/>
    <w:rsid w:val="00BC490F"/>
    <w:rsid w:val="00BC500F"/>
    <w:rsid w:val="00BC520C"/>
    <w:rsid w:val="00BC55C8"/>
    <w:rsid w:val="00BC5F1D"/>
    <w:rsid w:val="00BC696F"/>
    <w:rsid w:val="00BC69AD"/>
    <w:rsid w:val="00BC7318"/>
    <w:rsid w:val="00BC7E14"/>
    <w:rsid w:val="00BC7F8A"/>
    <w:rsid w:val="00BD02F8"/>
    <w:rsid w:val="00BD122D"/>
    <w:rsid w:val="00BD1E17"/>
    <w:rsid w:val="00BD1EF7"/>
    <w:rsid w:val="00BD22EB"/>
    <w:rsid w:val="00BD24FD"/>
    <w:rsid w:val="00BD35C8"/>
    <w:rsid w:val="00BD3A4F"/>
    <w:rsid w:val="00BD3AC0"/>
    <w:rsid w:val="00BD4475"/>
    <w:rsid w:val="00BD4800"/>
    <w:rsid w:val="00BD4CEA"/>
    <w:rsid w:val="00BD4F28"/>
    <w:rsid w:val="00BD5144"/>
    <w:rsid w:val="00BD5581"/>
    <w:rsid w:val="00BD55B7"/>
    <w:rsid w:val="00BD5A08"/>
    <w:rsid w:val="00BD5B03"/>
    <w:rsid w:val="00BD5C9B"/>
    <w:rsid w:val="00BD737A"/>
    <w:rsid w:val="00BE0BA4"/>
    <w:rsid w:val="00BE0F2A"/>
    <w:rsid w:val="00BE1141"/>
    <w:rsid w:val="00BE15A2"/>
    <w:rsid w:val="00BE1743"/>
    <w:rsid w:val="00BE17B5"/>
    <w:rsid w:val="00BE1B1A"/>
    <w:rsid w:val="00BE207C"/>
    <w:rsid w:val="00BE2764"/>
    <w:rsid w:val="00BE2A72"/>
    <w:rsid w:val="00BE2E2A"/>
    <w:rsid w:val="00BE348D"/>
    <w:rsid w:val="00BE3A73"/>
    <w:rsid w:val="00BE4541"/>
    <w:rsid w:val="00BE45E1"/>
    <w:rsid w:val="00BE4964"/>
    <w:rsid w:val="00BE4AF0"/>
    <w:rsid w:val="00BE597D"/>
    <w:rsid w:val="00BE6434"/>
    <w:rsid w:val="00BE65C5"/>
    <w:rsid w:val="00BE66E3"/>
    <w:rsid w:val="00BE67C4"/>
    <w:rsid w:val="00BE70FF"/>
    <w:rsid w:val="00BF0750"/>
    <w:rsid w:val="00BF082C"/>
    <w:rsid w:val="00BF0850"/>
    <w:rsid w:val="00BF0C16"/>
    <w:rsid w:val="00BF25FA"/>
    <w:rsid w:val="00BF2AA9"/>
    <w:rsid w:val="00BF2D3F"/>
    <w:rsid w:val="00BF33D6"/>
    <w:rsid w:val="00BF38F5"/>
    <w:rsid w:val="00BF3C58"/>
    <w:rsid w:val="00BF3D44"/>
    <w:rsid w:val="00BF3EC4"/>
    <w:rsid w:val="00BF4518"/>
    <w:rsid w:val="00BF4898"/>
    <w:rsid w:val="00BF6142"/>
    <w:rsid w:val="00BF6321"/>
    <w:rsid w:val="00BF66E6"/>
    <w:rsid w:val="00BF67C9"/>
    <w:rsid w:val="00BF74FD"/>
    <w:rsid w:val="00BF7F42"/>
    <w:rsid w:val="00C014BC"/>
    <w:rsid w:val="00C01868"/>
    <w:rsid w:val="00C028FD"/>
    <w:rsid w:val="00C0390D"/>
    <w:rsid w:val="00C04607"/>
    <w:rsid w:val="00C04A67"/>
    <w:rsid w:val="00C04ACD"/>
    <w:rsid w:val="00C05A41"/>
    <w:rsid w:val="00C05D01"/>
    <w:rsid w:val="00C05DAA"/>
    <w:rsid w:val="00C05E1F"/>
    <w:rsid w:val="00C05FEF"/>
    <w:rsid w:val="00C06074"/>
    <w:rsid w:val="00C06879"/>
    <w:rsid w:val="00C06C5C"/>
    <w:rsid w:val="00C06C96"/>
    <w:rsid w:val="00C07332"/>
    <w:rsid w:val="00C07777"/>
    <w:rsid w:val="00C07B9A"/>
    <w:rsid w:val="00C07D72"/>
    <w:rsid w:val="00C07FE5"/>
    <w:rsid w:val="00C10D53"/>
    <w:rsid w:val="00C10D56"/>
    <w:rsid w:val="00C10E67"/>
    <w:rsid w:val="00C113B2"/>
    <w:rsid w:val="00C1175D"/>
    <w:rsid w:val="00C11AA6"/>
    <w:rsid w:val="00C123D2"/>
    <w:rsid w:val="00C125E5"/>
    <w:rsid w:val="00C12769"/>
    <w:rsid w:val="00C12909"/>
    <w:rsid w:val="00C132F3"/>
    <w:rsid w:val="00C13959"/>
    <w:rsid w:val="00C13A0B"/>
    <w:rsid w:val="00C13D6F"/>
    <w:rsid w:val="00C13EAF"/>
    <w:rsid w:val="00C14265"/>
    <w:rsid w:val="00C1428F"/>
    <w:rsid w:val="00C14629"/>
    <w:rsid w:val="00C148DC"/>
    <w:rsid w:val="00C163C5"/>
    <w:rsid w:val="00C1680F"/>
    <w:rsid w:val="00C16F4F"/>
    <w:rsid w:val="00C171D3"/>
    <w:rsid w:val="00C17C50"/>
    <w:rsid w:val="00C17C84"/>
    <w:rsid w:val="00C200F7"/>
    <w:rsid w:val="00C200FB"/>
    <w:rsid w:val="00C2042A"/>
    <w:rsid w:val="00C2044C"/>
    <w:rsid w:val="00C20655"/>
    <w:rsid w:val="00C209B6"/>
    <w:rsid w:val="00C21685"/>
    <w:rsid w:val="00C21CD8"/>
    <w:rsid w:val="00C21D81"/>
    <w:rsid w:val="00C2211A"/>
    <w:rsid w:val="00C221A7"/>
    <w:rsid w:val="00C224F9"/>
    <w:rsid w:val="00C22652"/>
    <w:rsid w:val="00C22806"/>
    <w:rsid w:val="00C22EA0"/>
    <w:rsid w:val="00C238D7"/>
    <w:rsid w:val="00C23995"/>
    <w:rsid w:val="00C23A5D"/>
    <w:rsid w:val="00C23CE1"/>
    <w:rsid w:val="00C24053"/>
    <w:rsid w:val="00C242B6"/>
    <w:rsid w:val="00C25147"/>
    <w:rsid w:val="00C251A2"/>
    <w:rsid w:val="00C252CB"/>
    <w:rsid w:val="00C25B28"/>
    <w:rsid w:val="00C266DD"/>
    <w:rsid w:val="00C26F5F"/>
    <w:rsid w:val="00C274C0"/>
    <w:rsid w:val="00C274E1"/>
    <w:rsid w:val="00C27650"/>
    <w:rsid w:val="00C27AF2"/>
    <w:rsid w:val="00C27D7D"/>
    <w:rsid w:val="00C27E9F"/>
    <w:rsid w:val="00C27FC3"/>
    <w:rsid w:val="00C302FB"/>
    <w:rsid w:val="00C30EFA"/>
    <w:rsid w:val="00C31283"/>
    <w:rsid w:val="00C31C7B"/>
    <w:rsid w:val="00C31F60"/>
    <w:rsid w:val="00C31F80"/>
    <w:rsid w:val="00C31F86"/>
    <w:rsid w:val="00C32051"/>
    <w:rsid w:val="00C3232E"/>
    <w:rsid w:val="00C32351"/>
    <w:rsid w:val="00C3244F"/>
    <w:rsid w:val="00C32500"/>
    <w:rsid w:val="00C326B2"/>
    <w:rsid w:val="00C32E41"/>
    <w:rsid w:val="00C32F24"/>
    <w:rsid w:val="00C32FAA"/>
    <w:rsid w:val="00C33158"/>
    <w:rsid w:val="00C335DE"/>
    <w:rsid w:val="00C33660"/>
    <w:rsid w:val="00C339AC"/>
    <w:rsid w:val="00C345F7"/>
    <w:rsid w:val="00C34A9A"/>
    <w:rsid w:val="00C34B46"/>
    <w:rsid w:val="00C369EA"/>
    <w:rsid w:val="00C372BC"/>
    <w:rsid w:val="00C375BD"/>
    <w:rsid w:val="00C379BE"/>
    <w:rsid w:val="00C37C0D"/>
    <w:rsid w:val="00C37F7E"/>
    <w:rsid w:val="00C401D9"/>
    <w:rsid w:val="00C40259"/>
    <w:rsid w:val="00C406B1"/>
    <w:rsid w:val="00C40B62"/>
    <w:rsid w:val="00C40C8B"/>
    <w:rsid w:val="00C40EA5"/>
    <w:rsid w:val="00C412C5"/>
    <w:rsid w:val="00C41704"/>
    <w:rsid w:val="00C42C72"/>
    <w:rsid w:val="00C42EF7"/>
    <w:rsid w:val="00C4333F"/>
    <w:rsid w:val="00C4386D"/>
    <w:rsid w:val="00C43AF7"/>
    <w:rsid w:val="00C44B41"/>
    <w:rsid w:val="00C45095"/>
    <w:rsid w:val="00C4530A"/>
    <w:rsid w:val="00C45FEC"/>
    <w:rsid w:val="00C4669D"/>
    <w:rsid w:val="00C46A6A"/>
    <w:rsid w:val="00C46C1E"/>
    <w:rsid w:val="00C46DD4"/>
    <w:rsid w:val="00C47013"/>
    <w:rsid w:val="00C47717"/>
    <w:rsid w:val="00C47D5A"/>
    <w:rsid w:val="00C47F24"/>
    <w:rsid w:val="00C5051A"/>
    <w:rsid w:val="00C50D9B"/>
    <w:rsid w:val="00C50DF5"/>
    <w:rsid w:val="00C516C8"/>
    <w:rsid w:val="00C52DEA"/>
    <w:rsid w:val="00C537C4"/>
    <w:rsid w:val="00C53954"/>
    <w:rsid w:val="00C54174"/>
    <w:rsid w:val="00C54241"/>
    <w:rsid w:val="00C54EB6"/>
    <w:rsid w:val="00C55B09"/>
    <w:rsid w:val="00C56444"/>
    <w:rsid w:val="00C56CD2"/>
    <w:rsid w:val="00C576EE"/>
    <w:rsid w:val="00C57720"/>
    <w:rsid w:val="00C57807"/>
    <w:rsid w:val="00C57BA3"/>
    <w:rsid w:val="00C60AEC"/>
    <w:rsid w:val="00C60D49"/>
    <w:rsid w:val="00C60E50"/>
    <w:rsid w:val="00C61766"/>
    <w:rsid w:val="00C618FE"/>
    <w:rsid w:val="00C6198A"/>
    <w:rsid w:val="00C61AA7"/>
    <w:rsid w:val="00C623F2"/>
    <w:rsid w:val="00C6247D"/>
    <w:rsid w:val="00C62D9C"/>
    <w:rsid w:val="00C63001"/>
    <w:rsid w:val="00C63067"/>
    <w:rsid w:val="00C631B2"/>
    <w:rsid w:val="00C6357F"/>
    <w:rsid w:val="00C63AD9"/>
    <w:rsid w:val="00C63DF7"/>
    <w:rsid w:val="00C64554"/>
    <w:rsid w:val="00C647D3"/>
    <w:rsid w:val="00C65002"/>
    <w:rsid w:val="00C6614F"/>
    <w:rsid w:val="00C66150"/>
    <w:rsid w:val="00C66351"/>
    <w:rsid w:val="00C66CA2"/>
    <w:rsid w:val="00C67184"/>
    <w:rsid w:val="00C67846"/>
    <w:rsid w:val="00C70164"/>
    <w:rsid w:val="00C7069E"/>
    <w:rsid w:val="00C71290"/>
    <w:rsid w:val="00C713E9"/>
    <w:rsid w:val="00C714E7"/>
    <w:rsid w:val="00C71A06"/>
    <w:rsid w:val="00C7201C"/>
    <w:rsid w:val="00C73509"/>
    <w:rsid w:val="00C73666"/>
    <w:rsid w:val="00C736C0"/>
    <w:rsid w:val="00C73A1C"/>
    <w:rsid w:val="00C74823"/>
    <w:rsid w:val="00C74D8C"/>
    <w:rsid w:val="00C7543D"/>
    <w:rsid w:val="00C75DB4"/>
    <w:rsid w:val="00C75DEA"/>
    <w:rsid w:val="00C76E13"/>
    <w:rsid w:val="00C76F81"/>
    <w:rsid w:val="00C772FA"/>
    <w:rsid w:val="00C77469"/>
    <w:rsid w:val="00C7752B"/>
    <w:rsid w:val="00C7764D"/>
    <w:rsid w:val="00C77DEB"/>
    <w:rsid w:val="00C8055D"/>
    <w:rsid w:val="00C80734"/>
    <w:rsid w:val="00C81F81"/>
    <w:rsid w:val="00C820D0"/>
    <w:rsid w:val="00C82A3F"/>
    <w:rsid w:val="00C82A43"/>
    <w:rsid w:val="00C82A49"/>
    <w:rsid w:val="00C82D3F"/>
    <w:rsid w:val="00C8361F"/>
    <w:rsid w:val="00C83BF6"/>
    <w:rsid w:val="00C8486F"/>
    <w:rsid w:val="00C85548"/>
    <w:rsid w:val="00C85B37"/>
    <w:rsid w:val="00C868BD"/>
    <w:rsid w:val="00C86ADC"/>
    <w:rsid w:val="00C87D72"/>
    <w:rsid w:val="00C9073E"/>
    <w:rsid w:val="00C90C48"/>
    <w:rsid w:val="00C90E57"/>
    <w:rsid w:val="00C91064"/>
    <w:rsid w:val="00C91690"/>
    <w:rsid w:val="00C91D20"/>
    <w:rsid w:val="00C92048"/>
    <w:rsid w:val="00C92089"/>
    <w:rsid w:val="00C9243F"/>
    <w:rsid w:val="00C9257A"/>
    <w:rsid w:val="00C92B46"/>
    <w:rsid w:val="00C92CF5"/>
    <w:rsid w:val="00C939F9"/>
    <w:rsid w:val="00C93B09"/>
    <w:rsid w:val="00C93CA9"/>
    <w:rsid w:val="00C93DD6"/>
    <w:rsid w:val="00C941E1"/>
    <w:rsid w:val="00C944B3"/>
    <w:rsid w:val="00C951DE"/>
    <w:rsid w:val="00C95CF7"/>
    <w:rsid w:val="00C961B3"/>
    <w:rsid w:val="00C96493"/>
    <w:rsid w:val="00C9682D"/>
    <w:rsid w:val="00C96B55"/>
    <w:rsid w:val="00C97101"/>
    <w:rsid w:val="00C9751F"/>
    <w:rsid w:val="00C97895"/>
    <w:rsid w:val="00C978BC"/>
    <w:rsid w:val="00C97C71"/>
    <w:rsid w:val="00C97C7B"/>
    <w:rsid w:val="00CA020B"/>
    <w:rsid w:val="00CA0AA7"/>
    <w:rsid w:val="00CA0CED"/>
    <w:rsid w:val="00CA0DF1"/>
    <w:rsid w:val="00CA0E80"/>
    <w:rsid w:val="00CA0F0D"/>
    <w:rsid w:val="00CA1792"/>
    <w:rsid w:val="00CA19F8"/>
    <w:rsid w:val="00CA1D91"/>
    <w:rsid w:val="00CA1EAB"/>
    <w:rsid w:val="00CA1FFB"/>
    <w:rsid w:val="00CA26ED"/>
    <w:rsid w:val="00CA294F"/>
    <w:rsid w:val="00CA2A86"/>
    <w:rsid w:val="00CA2B3C"/>
    <w:rsid w:val="00CA2B40"/>
    <w:rsid w:val="00CA2D4C"/>
    <w:rsid w:val="00CA2E42"/>
    <w:rsid w:val="00CA34A3"/>
    <w:rsid w:val="00CA3C5C"/>
    <w:rsid w:val="00CA3F82"/>
    <w:rsid w:val="00CA467C"/>
    <w:rsid w:val="00CA50E1"/>
    <w:rsid w:val="00CA53FB"/>
    <w:rsid w:val="00CA5769"/>
    <w:rsid w:val="00CA5DCB"/>
    <w:rsid w:val="00CA666A"/>
    <w:rsid w:val="00CA6CA1"/>
    <w:rsid w:val="00CA6F5A"/>
    <w:rsid w:val="00CA7157"/>
    <w:rsid w:val="00CA73EC"/>
    <w:rsid w:val="00CA76F3"/>
    <w:rsid w:val="00CA76FD"/>
    <w:rsid w:val="00CB02D3"/>
    <w:rsid w:val="00CB0303"/>
    <w:rsid w:val="00CB0BC0"/>
    <w:rsid w:val="00CB0FEF"/>
    <w:rsid w:val="00CB13F2"/>
    <w:rsid w:val="00CB19EC"/>
    <w:rsid w:val="00CB1EB4"/>
    <w:rsid w:val="00CB2026"/>
    <w:rsid w:val="00CB2113"/>
    <w:rsid w:val="00CB2588"/>
    <w:rsid w:val="00CB25FC"/>
    <w:rsid w:val="00CB30FB"/>
    <w:rsid w:val="00CB3173"/>
    <w:rsid w:val="00CB3228"/>
    <w:rsid w:val="00CB367E"/>
    <w:rsid w:val="00CB3C9D"/>
    <w:rsid w:val="00CB3E16"/>
    <w:rsid w:val="00CB40B3"/>
    <w:rsid w:val="00CB4178"/>
    <w:rsid w:val="00CB4CB2"/>
    <w:rsid w:val="00CB4DE4"/>
    <w:rsid w:val="00CB531C"/>
    <w:rsid w:val="00CB55C5"/>
    <w:rsid w:val="00CB584D"/>
    <w:rsid w:val="00CB5BC7"/>
    <w:rsid w:val="00CB655B"/>
    <w:rsid w:val="00CB6B6B"/>
    <w:rsid w:val="00CB72E7"/>
    <w:rsid w:val="00CB7400"/>
    <w:rsid w:val="00CB745C"/>
    <w:rsid w:val="00CB7D7B"/>
    <w:rsid w:val="00CC00AF"/>
    <w:rsid w:val="00CC05B1"/>
    <w:rsid w:val="00CC0E31"/>
    <w:rsid w:val="00CC1112"/>
    <w:rsid w:val="00CC147F"/>
    <w:rsid w:val="00CC1508"/>
    <w:rsid w:val="00CC1A13"/>
    <w:rsid w:val="00CC259F"/>
    <w:rsid w:val="00CC25FD"/>
    <w:rsid w:val="00CC2C50"/>
    <w:rsid w:val="00CC2E34"/>
    <w:rsid w:val="00CC30A3"/>
    <w:rsid w:val="00CC367E"/>
    <w:rsid w:val="00CC3AE8"/>
    <w:rsid w:val="00CC3D86"/>
    <w:rsid w:val="00CC4AC7"/>
    <w:rsid w:val="00CC4B59"/>
    <w:rsid w:val="00CC4D40"/>
    <w:rsid w:val="00CC4DB5"/>
    <w:rsid w:val="00CC6180"/>
    <w:rsid w:val="00CC64C8"/>
    <w:rsid w:val="00CC6941"/>
    <w:rsid w:val="00CD01D6"/>
    <w:rsid w:val="00CD0654"/>
    <w:rsid w:val="00CD08DC"/>
    <w:rsid w:val="00CD208A"/>
    <w:rsid w:val="00CD2D7D"/>
    <w:rsid w:val="00CD2E33"/>
    <w:rsid w:val="00CD2F5C"/>
    <w:rsid w:val="00CD33D1"/>
    <w:rsid w:val="00CD38BE"/>
    <w:rsid w:val="00CD3A74"/>
    <w:rsid w:val="00CD3AAA"/>
    <w:rsid w:val="00CD3AD4"/>
    <w:rsid w:val="00CD3DD9"/>
    <w:rsid w:val="00CD45AD"/>
    <w:rsid w:val="00CD4AFF"/>
    <w:rsid w:val="00CD535E"/>
    <w:rsid w:val="00CD5E35"/>
    <w:rsid w:val="00CD6A09"/>
    <w:rsid w:val="00CD6D73"/>
    <w:rsid w:val="00CD73CC"/>
    <w:rsid w:val="00CD7549"/>
    <w:rsid w:val="00CD7ACA"/>
    <w:rsid w:val="00CE0059"/>
    <w:rsid w:val="00CE0700"/>
    <w:rsid w:val="00CE0DCB"/>
    <w:rsid w:val="00CE136D"/>
    <w:rsid w:val="00CE189F"/>
    <w:rsid w:val="00CE18FC"/>
    <w:rsid w:val="00CE1C0F"/>
    <w:rsid w:val="00CE272B"/>
    <w:rsid w:val="00CE351A"/>
    <w:rsid w:val="00CE3768"/>
    <w:rsid w:val="00CE3C61"/>
    <w:rsid w:val="00CE3C71"/>
    <w:rsid w:val="00CE3D1D"/>
    <w:rsid w:val="00CE3F83"/>
    <w:rsid w:val="00CE4EEE"/>
    <w:rsid w:val="00CE5331"/>
    <w:rsid w:val="00CE5635"/>
    <w:rsid w:val="00CE575F"/>
    <w:rsid w:val="00CE6028"/>
    <w:rsid w:val="00CE6833"/>
    <w:rsid w:val="00CE6AE5"/>
    <w:rsid w:val="00CE73BC"/>
    <w:rsid w:val="00CE7949"/>
    <w:rsid w:val="00CE7B67"/>
    <w:rsid w:val="00CE7B8F"/>
    <w:rsid w:val="00CE7CD9"/>
    <w:rsid w:val="00CF0391"/>
    <w:rsid w:val="00CF09B4"/>
    <w:rsid w:val="00CF10D6"/>
    <w:rsid w:val="00CF1AF0"/>
    <w:rsid w:val="00CF2005"/>
    <w:rsid w:val="00CF2EA3"/>
    <w:rsid w:val="00CF2F63"/>
    <w:rsid w:val="00CF32D5"/>
    <w:rsid w:val="00CF3966"/>
    <w:rsid w:val="00CF3B10"/>
    <w:rsid w:val="00CF44DC"/>
    <w:rsid w:val="00CF4916"/>
    <w:rsid w:val="00CF4A04"/>
    <w:rsid w:val="00CF5572"/>
    <w:rsid w:val="00CF5F24"/>
    <w:rsid w:val="00CF6E8A"/>
    <w:rsid w:val="00CF6FF7"/>
    <w:rsid w:val="00CF709F"/>
    <w:rsid w:val="00CF7789"/>
    <w:rsid w:val="00CF7DB2"/>
    <w:rsid w:val="00CF7E75"/>
    <w:rsid w:val="00D0127E"/>
    <w:rsid w:val="00D0213D"/>
    <w:rsid w:val="00D029DF"/>
    <w:rsid w:val="00D02D56"/>
    <w:rsid w:val="00D02F80"/>
    <w:rsid w:val="00D031D7"/>
    <w:rsid w:val="00D03486"/>
    <w:rsid w:val="00D03B8E"/>
    <w:rsid w:val="00D049EA"/>
    <w:rsid w:val="00D0562C"/>
    <w:rsid w:val="00D0565E"/>
    <w:rsid w:val="00D0627E"/>
    <w:rsid w:val="00D06436"/>
    <w:rsid w:val="00D06A71"/>
    <w:rsid w:val="00D06DC2"/>
    <w:rsid w:val="00D07055"/>
    <w:rsid w:val="00D077ED"/>
    <w:rsid w:val="00D07C57"/>
    <w:rsid w:val="00D10000"/>
    <w:rsid w:val="00D10517"/>
    <w:rsid w:val="00D105AF"/>
    <w:rsid w:val="00D12D06"/>
    <w:rsid w:val="00D13442"/>
    <w:rsid w:val="00D139E1"/>
    <w:rsid w:val="00D13A9D"/>
    <w:rsid w:val="00D13DF5"/>
    <w:rsid w:val="00D13E16"/>
    <w:rsid w:val="00D14CE7"/>
    <w:rsid w:val="00D150EC"/>
    <w:rsid w:val="00D15A21"/>
    <w:rsid w:val="00D15A64"/>
    <w:rsid w:val="00D15D84"/>
    <w:rsid w:val="00D1614B"/>
    <w:rsid w:val="00D1628C"/>
    <w:rsid w:val="00D1687D"/>
    <w:rsid w:val="00D1697B"/>
    <w:rsid w:val="00D17185"/>
    <w:rsid w:val="00D17963"/>
    <w:rsid w:val="00D17A52"/>
    <w:rsid w:val="00D17B1F"/>
    <w:rsid w:val="00D17BC3"/>
    <w:rsid w:val="00D17C11"/>
    <w:rsid w:val="00D17FA9"/>
    <w:rsid w:val="00D216EF"/>
    <w:rsid w:val="00D216F8"/>
    <w:rsid w:val="00D22178"/>
    <w:rsid w:val="00D227F7"/>
    <w:rsid w:val="00D22854"/>
    <w:rsid w:val="00D228A1"/>
    <w:rsid w:val="00D22B74"/>
    <w:rsid w:val="00D2319A"/>
    <w:rsid w:val="00D2336A"/>
    <w:rsid w:val="00D233FA"/>
    <w:rsid w:val="00D23494"/>
    <w:rsid w:val="00D23705"/>
    <w:rsid w:val="00D246B7"/>
    <w:rsid w:val="00D249FE"/>
    <w:rsid w:val="00D24C15"/>
    <w:rsid w:val="00D25134"/>
    <w:rsid w:val="00D25625"/>
    <w:rsid w:val="00D256C9"/>
    <w:rsid w:val="00D2616C"/>
    <w:rsid w:val="00D26292"/>
    <w:rsid w:val="00D264F8"/>
    <w:rsid w:val="00D26779"/>
    <w:rsid w:val="00D273C9"/>
    <w:rsid w:val="00D278F4"/>
    <w:rsid w:val="00D27FE0"/>
    <w:rsid w:val="00D3034E"/>
    <w:rsid w:val="00D307AB"/>
    <w:rsid w:val="00D311EC"/>
    <w:rsid w:val="00D31637"/>
    <w:rsid w:val="00D3193F"/>
    <w:rsid w:val="00D326BB"/>
    <w:rsid w:val="00D330CF"/>
    <w:rsid w:val="00D33782"/>
    <w:rsid w:val="00D338AE"/>
    <w:rsid w:val="00D33DD7"/>
    <w:rsid w:val="00D341BE"/>
    <w:rsid w:val="00D343F9"/>
    <w:rsid w:val="00D34BCE"/>
    <w:rsid w:val="00D3508D"/>
    <w:rsid w:val="00D350DF"/>
    <w:rsid w:val="00D35152"/>
    <w:rsid w:val="00D3622F"/>
    <w:rsid w:val="00D3742D"/>
    <w:rsid w:val="00D374F8"/>
    <w:rsid w:val="00D375BA"/>
    <w:rsid w:val="00D37A4B"/>
    <w:rsid w:val="00D4000C"/>
    <w:rsid w:val="00D403DB"/>
    <w:rsid w:val="00D40BD0"/>
    <w:rsid w:val="00D411A9"/>
    <w:rsid w:val="00D412FF"/>
    <w:rsid w:val="00D414B6"/>
    <w:rsid w:val="00D415B7"/>
    <w:rsid w:val="00D41C91"/>
    <w:rsid w:val="00D427D7"/>
    <w:rsid w:val="00D4418A"/>
    <w:rsid w:val="00D4483F"/>
    <w:rsid w:val="00D44ED1"/>
    <w:rsid w:val="00D44EFA"/>
    <w:rsid w:val="00D45DF3"/>
    <w:rsid w:val="00D45E3C"/>
    <w:rsid w:val="00D45FFA"/>
    <w:rsid w:val="00D470AB"/>
    <w:rsid w:val="00D470FF"/>
    <w:rsid w:val="00D4716F"/>
    <w:rsid w:val="00D47649"/>
    <w:rsid w:val="00D50785"/>
    <w:rsid w:val="00D507D1"/>
    <w:rsid w:val="00D50CD9"/>
    <w:rsid w:val="00D50CFE"/>
    <w:rsid w:val="00D516F7"/>
    <w:rsid w:val="00D51D19"/>
    <w:rsid w:val="00D51D2E"/>
    <w:rsid w:val="00D51E9D"/>
    <w:rsid w:val="00D52078"/>
    <w:rsid w:val="00D52369"/>
    <w:rsid w:val="00D5236B"/>
    <w:rsid w:val="00D5280C"/>
    <w:rsid w:val="00D52D0F"/>
    <w:rsid w:val="00D52EBE"/>
    <w:rsid w:val="00D5390B"/>
    <w:rsid w:val="00D54246"/>
    <w:rsid w:val="00D551C7"/>
    <w:rsid w:val="00D55318"/>
    <w:rsid w:val="00D56283"/>
    <w:rsid w:val="00D5632D"/>
    <w:rsid w:val="00D56341"/>
    <w:rsid w:val="00D56482"/>
    <w:rsid w:val="00D56856"/>
    <w:rsid w:val="00D572CF"/>
    <w:rsid w:val="00D601A8"/>
    <w:rsid w:val="00D601D9"/>
    <w:rsid w:val="00D60A92"/>
    <w:rsid w:val="00D61357"/>
    <w:rsid w:val="00D615DA"/>
    <w:rsid w:val="00D6197A"/>
    <w:rsid w:val="00D61D91"/>
    <w:rsid w:val="00D620AD"/>
    <w:rsid w:val="00D62DD7"/>
    <w:rsid w:val="00D62E72"/>
    <w:rsid w:val="00D63ED9"/>
    <w:rsid w:val="00D63FBF"/>
    <w:rsid w:val="00D6465D"/>
    <w:rsid w:val="00D6536C"/>
    <w:rsid w:val="00D6559F"/>
    <w:rsid w:val="00D6564A"/>
    <w:rsid w:val="00D65964"/>
    <w:rsid w:val="00D65E10"/>
    <w:rsid w:val="00D65ED7"/>
    <w:rsid w:val="00D661D4"/>
    <w:rsid w:val="00D6689D"/>
    <w:rsid w:val="00D66EF3"/>
    <w:rsid w:val="00D67080"/>
    <w:rsid w:val="00D673DE"/>
    <w:rsid w:val="00D67634"/>
    <w:rsid w:val="00D67C3A"/>
    <w:rsid w:val="00D67F42"/>
    <w:rsid w:val="00D70069"/>
    <w:rsid w:val="00D702B6"/>
    <w:rsid w:val="00D7042F"/>
    <w:rsid w:val="00D70432"/>
    <w:rsid w:val="00D707FA"/>
    <w:rsid w:val="00D71C2D"/>
    <w:rsid w:val="00D722D8"/>
    <w:rsid w:val="00D72453"/>
    <w:rsid w:val="00D729A0"/>
    <w:rsid w:val="00D73BEB"/>
    <w:rsid w:val="00D73C1B"/>
    <w:rsid w:val="00D73DEE"/>
    <w:rsid w:val="00D74034"/>
    <w:rsid w:val="00D74379"/>
    <w:rsid w:val="00D74CC0"/>
    <w:rsid w:val="00D751C0"/>
    <w:rsid w:val="00D75368"/>
    <w:rsid w:val="00D75DEF"/>
    <w:rsid w:val="00D75F0E"/>
    <w:rsid w:val="00D76216"/>
    <w:rsid w:val="00D76BD1"/>
    <w:rsid w:val="00D76E19"/>
    <w:rsid w:val="00D7783F"/>
    <w:rsid w:val="00D77FEB"/>
    <w:rsid w:val="00D8003C"/>
    <w:rsid w:val="00D8023D"/>
    <w:rsid w:val="00D80FCF"/>
    <w:rsid w:val="00D818FF"/>
    <w:rsid w:val="00D81D89"/>
    <w:rsid w:val="00D81D97"/>
    <w:rsid w:val="00D8236C"/>
    <w:rsid w:val="00D82843"/>
    <w:rsid w:val="00D82F2A"/>
    <w:rsid w:val="00D8306E"/>
    <w:rsid w:val="00D8359E"/>
    <w:rsid w:val="00D845C7"/>
    <w:rsid w:val="00D84AF0"/>
    <w:rsid w:val="00D854F9"/>
    <w:rsid w:val="00D85677"/>
    <w:rsid w:val="00D85AE6"/>
    <w:rsid w:val="00D85E1E"/>
    <w:rsid w:val="00D85FA6"/>
    <w:rsid w:val="00D87AB9"/>
    <w:rsid w:val="00D87C52"/>
    <w:rsid w:val="00D9059B"/>
    <w:rsid w:val="00D92DBB"/>
    <w:rsid w:val="00D93454"/>
    <w:rsid w:val="00D937AC"/>
    <w:rsid w:val="00D93B5A"/>
    <w:rsid w:val="00D94091"/>
    <w:rsid w:val="00D94656"/>
    <w:rsid w:val="00D946EC"/>
    <w:rsid w:val="00D94930"/>
    <w:rsid w:val="00D94E9E"/>
    <w:rsid w:val="00D94FB7"/>
    <w:rsid w:val="00D95758"/>
    <w:rsid w:val="00D958AD"/>
    <w:rsid w:val="00D95C31"/>
    <w:rsid w:val="00D95E81"/>
    <w:rsid w:val="00D962CB"/>
    <w:rsid w:val="00D96AA2"/>
    <w:rsid w:val="00D96B77"/>
    <w:rsid w:val="00D97910"/>
    <w:rsid w:val="00D97A83"/>
    <w:rsid w:val="00DA004F"/>
    <w:rsid w:val="00DA0A14"/>
    <w:rsid w:val="00DA0E4F"/>
    <w:rsid w:val="00DA0F5E"/>
    <w:rsid w:val="00DA14D1"/>
    <w:rsid w:val="00DA1B55"/>
    <w:rsid w:val="00DA1C24"/>
    <w:rsid w:val="00DA229D"/>
    <w:rsid w:val="00DA29FE"/>
    <w:rsid w:val="00DA2D4B"/>
    <w:rsid w:val="00DA2EED"/>
    <w:rsid w:val="00DA31BC"/>
    <w:rsid w:val="00DA31F1"/>
    <w:rsid w:val="00DA3C31"/>
    <w:rsid w:val="00DA3D71"/>
    <w:rsid w:val="00DA3F47"/>
    <w:rsid w:val="00DA4DAB"/>
    <w:rsid w:val="00DA528C"/>
    <w:rsid w:val="00DA52AA"/>
    <w:rsid w:val="00DA5710"/>
    <w:rsid w:val="00DA58D6"/>
    <w:rsid w:val="00DA5CCE"/>
    <w:rsid w:val="00DA63B6"/>
    <w:rsid w:val="00DA64B5"/>
    <w:rsid w:val="00DA6510"/>
    <w:rsid w:val="00DA749B"/>
    <w:rsid w:val="00DA751F"/>
    <w:rsid w:val="00DA75D9"/>
    <w:rsid w:val="00DA7729"/>
    <w:rsid w:val="00DA7F67"/>
    <w:rsid w:val="00DB0016"/>
    <w:rsid w:val="00DB1843"/>
    <w:rsid w:val="00DB23B2"/>
    <w:rsid w:val="00DB2935"/>
    <w:rsid w:val="00DB2F21"/>
    <w:rsid w:val="00DB3756"/>
    <w:rsid w:val="00DB396E"/>
    <w:rsid w:val="00DB3A38"/>
    <w:rsid w:val="00DB3D2E"/>
    <w:rsid w:val="00DB42B1"/>
    <w:rsid w:val="00DB432A"/>
    <w:rsid w:val="00DB464D"/>
    <w:rsid w:val="00DB4C45"/>
    <w:rsid w:val="00DB4D32"/>
    <w:rsid w:val="00DB4E6D"/>
    <w:rsid w:val="00DB5A16"/>
    <w:rsid w:val="00DB5A2C"/>
    <w:rsid w:val="00DB68BC"/>
    <w:rsid w:val="00DB6ABF"/>
    <w:rsid w:val="00DB7732"/>
    <w:rsid w:val="00DB7B37"/>
    <w:rsid w:val="00DC1551"/>
    <w:rsid w:val="00DC1B18"/>
    <w:rsid w:val="00DC1CD5"/>
    <w:rsid w:val="00DC2371"/>
    <w:rsid w:val="00DC2FDD"/>
    <w:rsid w:val="00DC3753"/>
    <w:rsid w:val="00DC3B79"/>
    <w:rsid w:val="00DC4184"/>
    <w:rsid w:val="00DC4270"/>
    <w:rsid w:val="00DC436E"/>
    <w:rsid w:val="00DC53A5"/>
    <w:rsid w:val="00DC58BD"/>
    <w:rsid w:val="00DC60FB"/>
    <w:rsid w:val="00DC6BD1"/>
    <w:rsid w:val="00DC75D3"/>
    <w:rsid w:val="00DD00F3"/>
    <w:rsid w:val="00DD0533"/>
    <w:rsid w:val="00DD0896"/>
    <w:rsid w:val="00DD0EC0"/>
    <w:rsid w:val="00DD2EED"/>
    <w:rsid w:val="00DD2FA7"/>
    <w:rsid w:val="00DD370D"/>
    <w:rsid w:val="00DD3804"/>
    <w:rsid w:val="00DD4468"/>
    <w:rsid w:val="00DD5DFC"/>
    <w:rsid w:val="00DD6065"/>
    <w:rsid w:val="00DD66CE"/>
    <w:rsid w:val="00DD679A"/>
    <w:rsid w:val="00DD6DE2"/>
    <w:rsid w:val="00DD6FE7"/>
    <w:rsid w:val="00DD7174"/>
    <w:rsid w:val="00DD7191"/>
    <w:rsid w:val="00DD7F96"/>
    <w:rsid w:val="00DE02AC"/>
    <w:rsid w:val="00DE05DA"/>
    <w:rsid w:val="00DE129B"/>
    <w:rsid w:val="00DE1AA5"/>
    <w:rsid w:val="00DE1C42"/>
    <w:rsid w:val="00DE2025"/>
    <w:rsid w:val="00DE245D"/>
    <w:rsid w:val="00DE2509"/>
    <w:rsid w:val="00DE28D6"/>
    <w:rsid w:val="00DE2B90"/>
    <w:rsid w:val="00DE2BA9"/>
    <w:rsid w:val="00DE3342"/>
    <w:rsid w:val="00DE3673"/>
    <w:rsid w:val="00DE3D03"/>
    <w:rsid w:val="00DE5248"/>
    <w:rsid w:val="00DE5845"/>
    <w:rsid w:val="00DE5BA7"/>
    <w:rsid w:val="00DE5FD1"/>
    <w:rsid w:val="00DE632D"/>
    <w:rsid w:val="00DE6768"/>
    <w:rsid w:val="00DE67BB"/>
    <w:rsid w:val="00DE6DD0"/>
    <w:rsid w:val="00DE7069"/>
    <w:rsid w:val="00DE7280"/>
    <w:rsid w:val="00DE77F7"/>
    <w:rsid w:val="00DE7A55"/>
    <w:rsid w:val="00DE7C92"/>
    <w:rsid w:val="00DF0647"/>
    <w:rsid w:val="00DF1010"/>
    <w:rsid w:val="00DF196D"/>
    <w:rsid w:val="00DF1C37"/>
    <w:rsid w:val="00DF1E30"/>
    <w:rsid w:val="00DF1FE3"/>
    <w:rsid w:val="00DF2CD4"/>
    <w:rsid w:val="00DF3381"/>
    <w:rsid w:val="00DF361A"/>
    <w:rsid w:val="00DF36DF"/>
    <w:rsid w:val="00DF384D"/>
    <w:rsid w:val="00DF3C31"/>
    <w:rsid w:val="00DF4053"/>
    <w:rsid w:val="00DF5657"/>
    <w:rsid w:val="00E01176"/>
    <w:rsid w:val="00E0153E"/>
    <w:rsid w:val="00E01663"/>
    <w:rsid w:val="00E018B7"/>
    <w:rsid w:val="00E02040"/>
    <w:rsid w:val="00E02824"/>
    <w:rsid w:val="00E02990"/>
    <w:rsid w:val="00E029A9"/>
    <w:rsid w:val="00E030FD"/>
    <w:rsid w:val="00E04124"/>
    <w:rsid w:val="00E04141"/>
    <w:rsid w:val="00E0435F"/>
    <w:rsid w:val="00E045A8"/>
    <w:rsid w:val="00E0466F"/>
    <w:rsid w:val="00E0479E"/>
    <w:rsid w:val="00E04C1C"/>
    <w:rsid w:val="00E04EEB"/>
    <w:rsid w:val="00E055E6"/>
    <w:rsid w:val="00E068C6"/>
    <w:rsid w:val="00E07565"/>
    <w:rsid w:val="00E077AA"/>
    <w:rsid w:val="00E11785"/>
    <w:rsid w:val="00E11B39"/>
    <w:rsid w:val="00E1222F"/>
    <w:rsid w:val="00E12426"/>
    <w:rsid w:val="00E12B40"/>
    <w:rsid w:val="00E13063"/>
    <w:rsid w:val="00E133F7"/>
    <w:rsid w:val="00E13AE2"/>
    <w:rsid w:val="00E1449D"/>
    <w:rsid w:val="00E148A7"/>
    <w:rsid w:val="00E14F65"/>
    <w:rsid w:val="00E153C1"/>
    <w:rsid w:val="00E15D65"/>
    <w:rsid w:val="00E15F7D"/>
    <w:rsid w:val="00E16057"/>
    <w:rsid w:val="00E162AB"/>
    <w:rsid w:val="00E1646B"/>
    <w:rsid w:val="00E16792"/>
    <w:rsid w:val="00E167F5"/>
    <w:rsid w:val="00E170BB"/>
    <w:rsid w:val="00E17D2E"/>
    <w:rsid w:val="00E2019B"/>
    <w:rsid w:val="00E20C4F"/>
    <w:rsid w:val="00E21BA6"/>
    <w:rsid w:val="00E21D16"/>
    <w:rsid w:val="00E22EBF"/>
    <w:rsid w:val="00E23176"/>
    <w:rsid w:val="00E232B4"/>
    <w:rsid w:val="00E234DC"/>
    <w:rsid w:val="00E23714"/>
    <w:rsid w:val="00E23ACC"/>
    <w:rsid w:val="00E23C64"/>
    <w:rsid w:val="00E24EA3"/>
    <w:rsid w:val="00E24F14"/>
    <w:rsid w:val="00E251D9"/>
    <w:rsid w:val="00E25208"/>
    <w:rsid w:val="00E25996"/>
    <w:rsid w:val="00E259BD"/>
    <w:rsid w:val="00E26087"/>
    <w:rsid w:val="00E26881"/>
    <w:rsid w:val="00E26927"/>
    <w:rsid w:val="00E26B6B"/>
    <w:rsid w:val="00E26D35"/>
    <w:rsid w:val="00E26F1F"/>
    <w:rsid w:val="00E2729E"/>
    <w:rsid w:val="00E2744B"/>
    <w:rsid w:val="00E278C5"/>
    <w:rsid w:val="00E27E31"/>
    <w:rsid w:val="00E314C8"/>
    <w:rsid w:val="00E3183B"/>
    <w:rsid w:val="00E31959"/>
    <w:rsid w:val="00E32020"/>
    <w:rsid w:val="00E32384"/>
    <w:rsid w:val="00E32C51"/>
    <w:rsid w:val="00E336D4"/>
    <w:rsid w:val="00E34260"/>
    <w:rsid w:val="00E35043"/>
    <w:rsid w:val="00E35AF5"/>
    <w:rsid w:val="00E35C77"/>
    <w:rsid w:val="00E3609B"/>
    <w:rsid w:val="00E36112"/>
    <w:rsid w:val="00E364FB"/>
    <w:rsid w:val="00E3650E"/>
    <w:rsid w:val="00E3657B"/>
    <w:rsid w:val="00E36894"/>
    <w:rsid w:val="00E36942"/>
    <w:rsid w:val="00E36C99"/>
    <w:rsid w:val="00E40048"/>
    <w:rsid w:val="00E40081"/>
    <w:rsid w:val="00E4028C"/>
    <w:rsid w:val="00E412BB"/>
    <w:rsid w:val="00E4155C"/>
    <w:rsid w:val="00E41C68"/>
    <w:rsid w:val="00E4226F"/>
    <w:rsid w:val="00E4253F"/>
    <w:rsid w:val="00E43C98"/>
    <w:rsid w:val="00E44000"/>
    <w:rsid w:val="00E44078"/>
    <w:rsid w:val="00E440C2"/>
    <w:rsid w:val="00E44A01"/>
    <w:rsid w:val="00E44D01"/>
    <w:rsid w:val="00E4547B"/>
    <w:rsid w:val="00E458D5"/>
    <w:rsid w:val="00E45D35"/>
    <w:rsid w:val="00E460D2"/>
    <w:rsid w:val="00E465A6"/>
    <w:rsid w:val="00E46D17"/>
    <w:rsid w:val="00E471D9"/>
    <w:rsid w:val="00E476ED"/>
    <w:rsid w:val="00E505AE"/>
    <w:rsid w:val="00E5062C"/>
    <w:rsid w:val="00E51047"/>
    <w:rsid w:val="00E511EB"/>
    <w:rsid w:val="00E514C7"/>
    <w:rsid w:val="00E519D0"/>
    <w:rsid w:val="00E52B3A"/>
    <w:rsid w:val="00E52D41"/>
    <w:rsid w:val="00E52EB9"/>
    <w:rsid w:val="00E5317A"/>
    <w:rsid w:val="00E535ED"/>
    <w:rsid w:val="00E5403B"/>
    <w:rsid w:val="00E540B8"/>
    <w:rsid w:val="00E5418A"/>
    <w:rsid w:val="00E5501D"/>
    <w:rsid w:val="00E557E7"/>
    <w:rsid w:val="00E55C7F"/>
    <w:rsid w:val="00E55F42"/>
    <w:rsid w:val="00E5663D"/>
    <w:rsid w:val="00E56EB1"/>
    <w:rsid w:val="00E6030F"/>
    <w:rsid w:val="00E60CA5"/>
    <w:rsid w:val="00E61822"/>
    <w:rsid w:val="00E61AF4"/>
    <w:rsid w:val="00E627F4"/>
    <w:rsid w:val="00E628F7"/>
    <w:rsid w:val="00E62DA8"/>
    <w:rsid w:val="00E63AD4"/>
    <w:rsid w:val="00E644EA"/>
    <w:rsid w:val="00E64E2D"/>
    <w:rsid w:val="00E651CF"/>
    <w:rsid w:val="00E652A0"/>
    <w:rsid w:val="00E65E76"/>
    <w:rsid w:val="00E66083"/>
    <w:rsid w:val="00E67B4F"/>
    <w:rsid w:val="00E67EC4"/>
    <w:rsid w:val="00E70AA6"/>
    <w:rsid w:val="00E70CE4"/>
    <w:rsid w:val="00E70CFE"/>
    <w:rsid w:val="00E70ED6"/>
    <w:rsid w:val="00E71BBE"/>
    <w:rsid w:val="00E71D69"/>
    <w:rsid w:val="00E71FB2"/>
    <w:rsid w:val="00E721A4"/>
    <w:rsid w:val="00E7279F"/>
    <w:rsid w:val="00E730AA"/>
    <w:rsid w:val="00E73152"/>
    <w:rsid w:val="00E733D5"/>
    <w:rsid w:val="00E73693"/>
    <w:rsid w:val="00E73C74"/>
    <w:rsid w:val="00E73E48"/>
    <w:rsid w:val="00E73FF9"/>
    <w:rsid w:val="00E74361"/>
    <w:rsid w:val="00E7469C"/>
    <w:rsid w:val="00E74E26"/>
    <w:rsid w:val="00E74F40"/>
    <w:rsid w:val="00E75512"/>
    <w:rsid w:val="00E7676B"/>
    <w:rsid w:val="00E76BFC"/>
    <w:rsid w:val="00E76CD8"/>
    <w:rsid w:val="00E7754C"/>
    <w:rsid w:val="00E775D8"/>
    <w:rsid w:val="00E779D7"/>
    <w:rsid w:val="00E80752"/>
    <w:rsid w:val="00E80944"/>
    <w:rsid w:val="00E81948"/>
    <w:rsid w:val="00E81A53"/>
    <w:rsid w:val="00E81E57"/>
    <w:rsid w:val="00E8240A"/>
    <w:rsid w:val="00E8242F"/>
    <w:rsid w:val="00E82961"/>
    <w:rsid w:val="00E82EE3"/>
    <w:rsid w:val="00E83169"/>
    <w:rsid w:val="00E83ABC"/>
    <w:rsid w:val="00E83CA7"/>
    <w:rsid w:val="00E840FD"/>
    <w:rsid w:val="00E842B0"/>
    <w:rsid w:val="00E84AE5"/>
    <w:rsid w:val="00E84C0E"/>
    <w:rsid w:val="00E84C5A"/>
    <w:rsid w:val="00E8586E"/>
    <w:rsid w:val="00E858FD"/>
    <w:rsid w:val="00E85D47"/>
    <w:rsid w:val="00E86228"/>
    <w:rsid w:val="00E86330"/>
    <w:rsid w:val="00E875D3"/>
    <w:rsid w:val="00E87828"/>
    <w:rsid w:val="00E87D39"/>
    <w:rsid w:val="00E87DFF"/>
    <w:rsid w:val="00E906DA"/>
    <w:rsid w:val="00E908C5"/>
    <w:rsid w:val="00E90C19"/>
    <w:rsid w:val="00E914A6"/>
    <w:rsid w:val="00E917AB"/>
    <w:rsid w:val="00E917EE"/>
    <w:rsid w:val="00E91DCF"/>
    <w:rsid w:val="00E9207F"/>
    <w:rsid w:val="00E928D9"/>
    <w:rsid w:val="00E933F4"/>
    <w:rsid w:val="00E93491"/>
    <w:rsid w:val="00E93FBC"/>
    <w:rsid w:val="00E9401D"/>
    <w:rsid w:val="00E940C8"/>
    <w:rsid w:val="00E949A4"/>
    <w:rsid w:val="00E94EC8"/>
    <w:rsid w:val="00E95727"/>
    <w:rsid w:val="00E95FB1"/>
    <w:rsid w:val="00E97163"/>
    <w:rsid w:val="00E971E4"/>
    <w:rsid w:val="00E9727F"/>
    <w:rsid w:val="00E97383"/>
    <w:rsid w:val="00E9757F"/>
    <w:rsid w:val="00EA0255"/>
    <w:rsid w:val="00EA0735"/>
    <w:rsid w:val="00EA0B14"/>
    <w:rsid w:val="00EA0B16"/>
    <w:rsid w:val="00EA0C8D"/>
    <w:rsid w:val="00EA0FB1"/>
    <w:rsid w:val="00EA1209"/>
    <w:rsid w:val="00EA1EB4"/>
    <w:rsid w:val="00EA2088"/>
    <w:rsid w:val="00EA21F2"/>
    <w:rsid w:val="00EA2358"/>
    <w:rsid w:val="00EA2C8A"/>
    <w:rsid w:val="00EA2D5D"/>
    <w:rsid w:val="00EA3D78"/>
    <w:rsid w:val="00EA4237"/>
    <w:rsid w:val="00EA4502"/>
    <w:rsid w:val="00EA4A30"/>
    <w:rsid w:val="00EA4C5D"/>
    <w:rsid w:val="00EA5182"/>
    <w:rsid w:val="00EA55EC"/>
    <w:rsid w:val="00EA5BA9"/>
    <w:rsid w:val="00EA5C81"/>
    <w:rsid w:val="00EA5D08"/>
    <w:rsid w:val="00EA5FB3"/>
    <w:rsid w:val="00EA63F6"/>
    <w:rsid w:val="00EA731E"/>
    <w:rsid w:val="00EA75FF"/>
    <w:rsid w:val="00EB011C"/>
    <w:rsid w:val="00EB0DCD"/>
    <w:rsid w:val="00EB0EDA"/>
    <w:rsid w:val="00EB0F7E"/>
    <w:rsid w:val="00EB1097"/>
    <w:rsid w:val="00EB1348"/>
    <w:rsid w:val="00EB14F4"/>
    <w:rsid w:val="00EB242A"/>
    <w:rsid w:val="00EB2B16"/>
    <w:rsid w:val="00EB3679"/>
    <w:rsid w:val="00EB3C76"/>
    <w:rsid w:val="00EB4183"/>
    <w:rsid w:val="00EB47B6"/>
    <w:rsid w:val="00EB4D2C"/>
    <w:rsid w:val="00EB5376"/>
    <w:rsid w:val="00EB578F"/>
    <w:rsid w:val="00EB5844"/>
    <w:rsid w:val="00EB5C98"/>
    <w:rsid w:val="00EB612A"/>
    <w:rsid w:val="00EB6CC6"/>
    <w:rsid w:val="00EB742F"/>
    <w:rsid w:val="00EB759A"/>
    <w:rsid w:val="00EB7BBF"/>
    <w:rsid w:val="00EC005B"/>
    <w:rsid w:val="00EC0375"/>
    <w:rsid w:val="00EC0425"/>
    <w:rsid w:val="00EC0B80"/>
    <w:rsid w:val="00EC0E6C"/>
    <w:rsid w:val="00EC1660"/>
    <w:rsid w:val="00EC1696"/>
    <w:rsid w:val="00EC1A6F"/>
    <w:rsid w:val="00EC1B69"/>
    <w:rsid w:val="00EC1D84"/>
    <w:rsid w:val="00EC240A"/>
    <w:rsid w:val="00EC27DC"/>
    <w:rsid w:val="00EC2906"/>
    <w:rsid w:val="00EC2BD7"/>
    <w:rsid w:val="00EC2D3D"/>
    <w:rsid w:val="00EC316E"/>
    <w:rsid w:val="00EC41CC"/>
    <w:rsid w:val="00EC45FA"/>
    <w:rsid w:val="00EC5A46"/>
    <w:rsid w:val="00EC618B"/>
    <w:rsid w:val="00EC61B5"/>
    <w:rsid w:val="00EC6220"/>
    <w:rsid w:val="00EC6546"/>
    <w:rsid w:val="00EC761F"/>
    <w:rsid w:val="00EC7AA0"/>
    <w:rsid w:val="00ED02A3"/>
    <w:rsid w:val="00ED03BA"/>
    <w:rsid w:val="00ED05D5"/>
    <w:rsid w:val="00ED10F1"/>
    <w:rsid w:val="00ED12C5"/>
    <w:rsid w:val="00ED1594"/>
    <w:rsid w:val="00ED16DC"/>
    <w:rsid w:val="00ED1869"/>
    <w:rsid w:val="00ED19B2"/>
    <w:rsid w:val="00ED2068"/>
    <w:rsid w:val="00ED2166"/>
    <w:rsid w:val="00ED24F5"/>
    <w:rsid w:val="00ED26E1"/>
    <w:rsid w:val="00ED33AC"/>
    <w:rsid w:val="00ED33C7"/>
    <w:rsid w:val="00ED3827"/>
    <w:rsid w:val="00ED3AEF"/>
    <w:rsid w:val="00ED3BD0"/>
    <w:rsid w:val="00ED3BFF"/>
    <w:rsid w:val="00ED4358"/>
    <w:rsid w:val="00ED4508"/>
    <w:rsid w:val="00ED46C2"/>
    <w:rsid w:val="00ED4CCA"/>
    <w:rsid w:val="00ED50A6"/>
    <w:rsid w:val="00ED54A7"/>
    <w:rsid w:val="00ED5F31"/>
    <w:rsid w:val="00ED6468"/>
    <w:rsid w:val="00ED656E"/>
    <w:rsid w:val="00ED6C1B"/>
    <w:rsid w:val="00ED70D4"/>
    <w:rsid w:val="00ED7246"/>
    <w:rsid w:val="00ED7385"/>
    <w:rsid w:val="00ED76DB"/>
    <w:rsid w:val="00ED7920"/>
    <w:rsid w:val="00EE0892"/>
    <w:rsid w:val="00EE0A1C"/>
    <w:rsid w:val="00EE114E"/>
    <w:rsid w:val="00EE1CF7"/>
    <w:rsid w:val="00EE1E84"/>
    <w:rsid w:val="00EE1F61"/>
    <w:rsid w:val="00EE2826"/>
    <w:rsid w:val="00EE2B77"/>
    <w:rsid w:val="00EE2C71"/>
    <w:rsid w:val="00EE2E9E"/>
    <w:rsid w:val="00EE451E"/>
    <w:rsid w:val="00EE48DF"/>
    <w:rsid w:val="00EE4945"/>
    <w:rsid w:val="00EE4E79"/>
    <w:rsid w:val="00EE515E"/>
    <w:rsid w:val="00EE5227"/>
    <w:rsid w:val="00EE5467"/>
    <w:rsid w:val="00EE54CF"/>
    <w:rsid w:val="00EE64F2"/>
    <w:rsid w:val="00EE6A25"/>
    <w:rsid w:val="00EE7DC6"/>
    <w:rsid w:val="00EF0383"/>
    <w:rsid w:val="00EF07EF"/>
    <w:rsid w:val="00EF1043"/>
    <w:rsid w:val="00EF13F7"/>
    <w:rsid w:val="00EF16DC"/>
    <w:rsid w:val="00EF182E"/>
    <w:rsid w:val="00EF1DCF"/>
    <w:rsid w:val="00EF1EB1"/>
    <w:rsid w:val="00EF1F95"/>
    <w:rsid w:val="00EF20A9"/>
    <w:rsid w:val="00EF2138"/>
    <w:rsid w:val="00EF2969"/>
    <w:rsid w:val="00EF2A54"/>
    <w:rsid w:val="00EF3738"/>
    <w:rsid w:val="00EF3A00"/>
    <w:rsid w:val="00EF40FB"/>
    <w:rsid w:val="00EF4BD2"/>
    <w:rsid w:val="00EF5562"/>
    <w:rsid w:val="00EF568E"/>
    <w:rsid w:val="00EF5978"/>
    <w:rsid w:val="00EF6437"/>
    <w:rsid w:val="00EF6AB4"/>
    <w:rsid w:val="00EF6C87"/>
    <w:rsid w:val="00EF703B"/>
    <w:rsid w:val="00EF7628"/>
    <w:rsid w:val="00EF772D"/>
    <w:rsid w:val="00F00E41"/>
    <w:rsid w:val="00F024F8"/>
    <w:rsid w:val="00F025CD"/>
    <w:rsid w:val="00F027A2"/>
    <w:rsid w:val="00F03484"/>
    <w:rsid w:val="00F03576"/>
    <w:rsid w:val="00F03E04"/>
    <w:rsid w:val="00F04982"/>
    <w:rsid w:val="00F04AEE"/>
    <w:rsid w:val="00F0552D"/>
    <w:rsid w:val="00F059A8"/>
    <w:rsid w:val="00F05B86"/>
    <w:rsid w:val="00F05BE6"/>
    <w:rsid w:val="00F0617B"/>
    <w:rsid w:val="00F06AF1"/>
    <w:rsid w:val="00F06EC4"/>
    <w:rsid w:val="00F0748F"/>
    <w:rsid w:val="00F075C9"/>
    <w:rsid w:val="00F105A5"/>
    <w:rsid w:val="00F1154C"/>
    <w:rsid w:val="00F1172C"/>
    <w:rsid w:val="00F1190C"/>
    <w:rsid w:val="00F11F7D"/>
    <w:rsid w:val="00F12BCE"/>
    <w:rsid w:val="00F12DFC"/>
    <w:rsid w:val="00F13045"/>
    <w:rsid w:val="00F13524"/>
    <w:rsid w:val="00F13A00"/>
    <w:rsid w:val="00F13BC9"/>
    <w:rsid w:val="00F13D7C"/>
    <w:rsid w:val="00F1418A"/>
    <w:rsid w:val="00F148CB"/>
    <w:rsid w:val="00F150DF"/>
    <w:rsid w:val="00F15723"/>
    <w:rsid w:val="00F15CD3"/>
    <w:rsid w:val="00F1601F"/>
    <w:rsid w:val="00F1607C"/>
    <w:rsid w:val="00F1653C"/>
    <w:rsid w:val="00F165CF"/>
    <w:rsid w:val="00F17A84"/>
    <w:rsid w:val="00F17DC8"/>
    <w:rsid w:val="00F20360"/>
    <w:rsid w:val="00F20CBE"/>
    <w:rsid w:val="00F20F88"/>
    <w:rsid w:val="00F21179"/>
    <w:rsid w:val="00F21661"/>
    <w:rsid w:val="00F22207"/>
    <w:rsid w:val="00F224FE"/>
    <w:rsid w:val="00F23863"/>
    <w:rsid w:val="00F24428"/>
    <w:rsid w:val="00F2447E"/>
    <w:rsid w:val="00F24875"/>
    <w:rsid w:val="00F24E96"/>
    <w:rsid w:val="00F250FD"/>
    <w:rsid w:val="00F2566A"/>
    <w:rsid w:val="00F25C75"/>
    <w:rsid w:val="00F25C9E"/>
    <w:rsid w:val="00F2600B"/>
    <w:rsid w:val="00F2603C"/>
    <w:rsid w:val="00F26692"/>
    <w:rsid w:val="00F2708E"/>
    <w:rsid w:val="00F270CD"/>
    <w:rsid w:val="00F27B43"/>
    <w:rsid w:val="00F30123"/>
    <w:rsid w:val="00F3031D"/>
    <w:rsid w:val="00F305B1"/>
    <w:rsid w:val="00F30866"/>
    <w:rsid w:val="00F309E7"/>
    <w:rsid w:val="00F30A19"/>
    <w:rsid w:val="00F30B25"/>
    <w:rsid w:val="00F30E2E"/>
    <w:rsid w:val="00F3122C"/>
    <w:rsid w:val="00F327EF"/>
    <w:rsid w:val="00F32DBF"/>
    <w:rsid w:val="00F33112"/>
    <w:rsid w:val="00F33477"/>
    <w:rsid w:val="00F335D0"/>
    <w:rsid w:val="00F33FE1"/>
    <w:rsid w:val="00F34A0F"/>
    <w:rsid w:val="00F357C2"/>
    <w:rsid w:val="00F363A0"/>
    <w:rsid w:val="00F36902"/>
    <w:rsid w:val="00F3731C"/>
    <w:rsid w:val="00F4013E"/>
    <w:rsid w:val="00F40253"/>
    <w:rsid w:val="00F4079F"/>
    <w:rsid w:val="00F415F4"/>
    <w:rsid w:val="00F4161F"/>
    <w:rsid w:val="00F41DDA"/>
    <w:rsid w:val="00F42B65"/>
    <w:rsid w:val="00F43165"/>
    <w:rsid w:val="00F441B1"/>
    <w:rsid w:val="00F44A90"/>
    <w:rsid w:val="00F4517A"/>
    <w:rsid w:val="00F45676"/>
    <w:rsid w:val="00F45DAF"/>
    <w:rsid w:val="00F464DA"/>
    <w:rsid w:val="00F46A84"/>
    <w:rsid w:val="00F46B05"/>
    <w:rsid w:val="00F47359"/>
    <w:rsid w:val="00F47484"/>
    <w:rsid w:val="00F47B5F"/>
    <w:rsid w:val="00F47FB1"/>
    <w:rsid w:val="00F50448"/>
    <w:rsid w:val="00F50F32"/>
    <w:rsid w:val="00F51742"/>
    <w:rsid w:val="00F519BA"/>
    <w:rsid w:val="00F51C09"/>
    <w:rsid w:val="00F526F8"/>
    <w:rsid w:val="00F53017"/>
    <w:rsid w:val="00F54545"/>
    <w:rsid w:val="00F54D63"/>
    <w:rsid w:val="00F54DED"/>
    <w:rsid w:val="00F550B8"/>
    <w:rsid w:val="00F551BA"/>
    <w:rsid w:val="00F5526A"/>
    <w:rsid w:val="00F5533A"/>
    <w:rsid w:val="00F561E0"/>
    <w:rsid w:val="00F56E5F"/>
    <w:rsid w:val="00F57309"/>
    <w:rsid w:val="00F5734C"/>
    <w:rsid w:val="00F574DC"/>
    <w:rsid w:val="00F606F3"/>
    <w:rsid w:val="00F6088C"/>
    <w:rsid w:val="00F60A9A"/>
    <w:rsid w:val="00F615FF"/>
    <w:rsid w:val="00F617FC"/>
    <w:rsid w:val="00F619D3"/>
    <w:rsid w:val="00F6249E"/>
    <w:rsid w:val="00F625E6"/>
    <w:rsid w:val="00F62C30"/>
    <w:rsid w:val="00F634D7"/>
    <w:rsid w:val="00F63FC3"/>
    <w:rsid w:val="00F64785"/>
    <w:rsid w:val="00F64CBD"/>
    <w:rsid w:val="00F64EC5"/>
    <w:rsid w:val="00F6534D"/>
    <w:rsid w:val="00F65537"/>
    <w:rsid w:val="00F65D69"/>
    <w:rsid w:val="00F65E08"/>
    <w:rsid w:val="00F66B48"/>
    <w:rsid w:val="00F67569"/>
    <w:rsid w:val="00F679AE"/>
    <w:rsid w:val="00F67F4E"/>
    <w:rsid w:val="00F704C3"/>
    <w:rsid w:val="00F70586"/>
    <w:rsid w:val="00F70818"/>
    <w:rsid w:val="00F7114C"/>
    <w:rsid w:val="00F73E07"/>
    <w:rsid w:val="00F73F88"/>
    <w:rsid w:val="00F74407"/>
    <w:rsid w:val="00F75635"/>
    <w:rsid w:val="00F75972"/>
    <w:rsid w:val="00F75B64"/>
    <w:rsid w:val="00F76ABC"/>
    <w:rsid w:val="00F76E31"/>
    <w:rsid w:val="00F77AB6"/>
    <w:rsid w:val="00F77B73"/>
    <w:rsid w:val="00F81B4A"/>
    <w:rsid w:val="00F822CC"/>
    <w:rsid w:val="00F8240E"/>
    <w:rsid w:val="00F827A2"/>
    <w:rsid w:val="00F83498"/>
    <w:rsid w:val="00F8364D"/>
    <w:rsid w:val="00F84480"/>
    <w:rsid w:val="00F847DE"/>
    <w:rsid w:val="00F85092"/>
    <w:rsid w:val="00F858E8"/>
    <w:rsid w:val="00F86754"/>
    <w:rsid w:val="00F87492"/>
    <w:rsid w:val="00F8764F"/>
    <w:rsid w:val="00F87D71"/>
    <w:rsid w:val="00F90FEC"/>
    <w:rsid w:val="00F915DF"/>
    <w:rsid w:val="00F916B8"/>
    <w:rsid w:val="00F916C3"/>
    <w:rsid w:val="00F924B5"/>
    <w:rsid w:val="00F92B4A"/>
    <w:rsid w:val="00F92CEF"/>
    <w:rsid w:val="00F93126"/>
    <w:rsid w:val="00F9331B"/>
    <w:rsid w:val="00F93B65"/>
    <w:rsid w:val="00F93D98"/>
    <w:rsid w:val="00F93E5D"/>
    <w:rsid w:val="00F93E96"/>
    <w:rsid w:val="00F943F8"/>
    <w:rsid w:val="00F94C9F"/>
    <w:rsid w:val="00F95096"/>
    <w:rsid w:val="00F952EC"/>
    <w:rsid w:val="00F953C3"/>
    <w:rsid w:val="00F95712"/>
    <w:rsid w:val="00F95DBE"/>
    <w:rsid w:val="00F96079"/>
    <w:rsid w:val="00F96791"/>
    <w:rsid w:val="00F96F28"/>
    <w:rsid w:val="00F96F43"/>
    <w:rsid w:val="00F97494"/>
    <w:rsid w:val="00F979B3"/>
    <w:rsid w:val="00F97B18"/>
    <w:rsid w:val="00FA0A81"/>
    <w:rsid w:val="00FA0CD5"/>
    <w:rsid w:val="00FA0E75"/>
    <w:rsid w:val="00FA10C3"/>
    <w:rsid w:val="00FA227C"/>
    <w:rsid w:val="00FA2712"/>
    <w:rsid w:val="00FA3170"/>
    <w:rsid w:val="00FA3247"/>
    <w:rsid w:val="00FA3CAC"/>
    <w:rsid w:val="00FA3DE1"/>
    <w:rsid w:val="00FA3F61"/>
    <w:rsid w:val="00FA471F"/>
    <w:rsid w:val="00FA487A"/>
    <w:rsid w:val="00FA48BD"/>
    <w:rsid w:val="00FA48FF"/>
    <w:rsid w:val="00FA4F17"/>
    <w:rsid w:val="00FA58C3"/>
    <w:rsid w:val="00FA6541"/>
    <w:rsid w:val="00FA6626"/>
    <w:rsid w:val="00FA6DFC"/>
    <w:rsid w:val="00FA730F"/>
    <w:rsid w:val="00FA75D1"/>
    <w:rsid w:val="00FA7CD6"/>
    <w:rsid w:val="00FB0C44"/>
    <w:rsid w:val="00FB1C9F"/>
    <w:rsid w:val="00FB2557"/>
    <w:rsid w:val="00FB2884"/>
    <w:rsid w:val="00FB2A15"/>
    <w:rsid w:val="00FB3233"/>
    <w:rsid w:val="00FB36DD"/>
    <w:rsid w:val="00FB376E"/>
    <w:rsid w:val="00FB3A46"/>
    <w:rsid w:val="00FB3B46"/>
    <w:rsid w:val="00FB50A7"/>
    <w:rsid w:val="00FB55A8"/>
    <w:rsid w:val="00FB5612"/>
    <w:rsid w:val="00FB5CD4"/>
    <w:rsid w:val="00FB610D"/>
    <w:rsid w:val="00FB7060"/>
    <w:rsid w:val="00FB7323"/>
    <w:rsid w:val="00FB736E"/>
    <w:rsid w:val="00FB7445"/>
    <w:rsid w:val="00FB7815"/>
    <w:rsid w:val="00FB7889"/>
    <w:rsid w:val="00FB7D0D"/>
    <w:rsid w:val="00FC059C"/>
    <w:rsid w:val="00FC0C91"/>
    <w:rsid w:val="00FC0D35"/>
    <w:rsid w:val="00FC109C"/>
    <w:rsid w:val="00FC1446"/>
    <w:rsid w:val="00FC178F"/>
    <w:rsid w:val="00FC1AC7"/>
    <w:rsid w:val="00FC1B53"/>
    <w:rsid w:val="00FC208D"/>
    <w:rsid w:val="00FC2398"/>
    <w:rsid w:val="00FC284B"/>
    <w:rsid w:val="00FC2AB2"/>
    <w:rsid w:val="00FC2DF5"/>
    <w:rsid w:val="00FC497B"/>
    <w:rsid w:val="00FC4DA2"/>
    <w:rsid w:val="00FC54C7"/>
    <w:rsid w:val="00FC56F0"/>
    <w:rsid w:val="00FC5B25"/>
    <w:rsid w:val="00FC6142"/>
    <w:rsid w:val="00FC683E"/>
    <w:rsid w:val="00FC6A6D"/>
    <w:rsid w:val="00FC6FCB"/>
    <w:rsid w:val="00FC75EF"/>
    <w:rsid w:val="00FC7AA3"/>
    <w:rsid w:val="00FC7CCE"/>
    <w:rsid w:val="00FD1055"/>
    <w:rsid w:val="00FD107E"/>
    <w:rsid w:val="00FD1D08"/>
    <w:rsid w:val="00FD1E86"/>
    <w:rsid w:val="00FD29A3"/>
    <w:rsid w:val="00FD4571"/>
    <w:rsid w:val="00FD45D1"/>
    <w:rsid w:val="00FD4857"/>
    <w:rsid w:val="00FD50E8"/>
    <w:rsid w:val="00FD520B"/>
    <w:rsid w:val="00FD54C8"/>
    <w:rsid w:val="00FD655C"/>
    <w:rsid w:val="00FD67BF"/>
    <w:rsid w:val="00FD6B11"/>
    <w:rsid w:val="00FD737F"/>
    <w:rsid w:val="00FD7730"/>
    <w:rsid w:val="00FE041B"/>
    <w:rsid w:val="00FE0FCE"/>
    <w:rsid w:val="00FE1A9D"/>
    <w:rsid w:val="00FE21FE"/>
    <w:rsid w:val="00FE243E"/>
    <w:rsid w:val="00FE26DD"/>
    <w:rsid w:val="00FE2837"/>
    <w:rsid w:val="00FE2A0C"/>
    <w:rsid w:val="00FE2D80"/>
    <w:rsid w:val="00FE38D8"/>
    <w:rsid w:val="00FE3C88"/>
    <w:rsid w:val="00FE3FDF"/>
    <w:rsid w:val="00FE43CE"/>
    <w:rsid w:val="00FE452F"/>
    <w:rsid w:val="00FE4BF2"/>
    <w:rsid w:val="00FE4CAF"/>
    <w:rsid w:val="00FE4CF7"/>
    <w:rsid w:val="00FE4F95"/>
    <w:rsid w:val="00FE55DA"/>
    <w:rsid w:val="00FE58B7"/>
    <w:rsid w:val="00FE60F8"/>
    <w:rsid w:val="00FE62AE"/>
    <w:rsid w:val="00FE62C2"/>
    <w:rsid w:val="00FE6B13"/>
    <w:rsid w:val="00FE7798"/>
    <w:rsid w:val="00FE7895"/>
    <w:rsid w:val="00FF0584"/>
    <w:rsid w:val="00FF0C6F"/>
    <w:rsid w:val="00FF0DD1"/>
    <w:rsid w:val="00FF27BC"/>
    <w:rsid w:val="00FF3481"/>
    <w:rsid w:val="00FF38B6"/>
    <w:rsid w:val="00FF4089"/>
    <w:rsid w:val="00FF4234"/>
    <w:rsid w:val="00FF4403"/>
    <w:rsid w:val="00FF5394"/>
    <w:rsid w:val="00FF5746"/>
    <w:rsid w:val="00FF5F74"/>
    <w:rsid w:val="00FF6650"/>
    <w:rsid w:val="00FF7686"/>
    <w:rsid w:val="00FF787F"/>
    <w:rsid w:val="00FF7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A85C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0F6"/>
    <w:rPr>
      <w:rFonts w:ascii="Arial" w:hAnsi="Arial"/>
      <w:sz w:val="18"/>
      <w:szCs w:val="24"/>
      <w:lang w:val="en-GB"/>
    </w:rPr>
  </w:style>
  <w:style w:type="paragraph" w:styleId="Heading1">
    <w:name w:val="heading 1"/>
    <w:basedOn w:val="Normal"/>
    <w:next w:val="Normal"/>
    <w:link w:val="Heading1Char"/>
    <w:qFormat/>
    <w:rsid w:val="008D3903"/>
    <w:pPr>
      <w:keepNext/>
      <w:spacing w:before="240" w:after="60"/>
      <w:outlineLvl w:val="0"/>
    </w:pPr>
    <w:rPr>
      <w:rFonts w:cs="Arial"/>
      <w:b/>
      <w:bCs/>
      <w:color w:val="A31A7E" w:themeColor="accent1"/>
      <w:kern w:val="32"/>
      <w:sz w:val="32"/>
      <w:szCs w:val="32"/>
    </w:rPr>
  </w:style>
  <w:style w:type="paragraph" w:styleId="Heading2">
    <w:name w:val="heading 2"/>
    <w:basedOn w:val="Normal"/>
    <w:next w:val="Normal"/>
    <w:qFormat/>
    <w:rsid w:val="008D3903"/>
    <w:pPr>
      <w:keepNext/>
      <w:spacing w:before="240" w:after="60"/>
      <w:outlineLvl w:val="1"/>
    </w:pPr>
    <w:rPr>
      <w:rFonts w:cs="Arial"/>
      <w:b/>
      <w:bCs/>
      <w:iCs/>
      <w:color w:val="363534" w:themeColor="text2"/>
      <w:sz w:val="24"/>
      <w:szCs w:val="28"/>
    </w:rPr>
  </w:style>
  <w:style w:type="paragraph" w:styleId="Heading3">
    <w:name w:val="heading 3"/>
    <w:basedOn w:val="Normal"/>
    <w:next w:val="Normal"/>
    <w:qFormat/>
    <w:rsid w:val="008D3903"/>
    <w:pPr>
      <w:keepNext/>
      <w:spacing w:before="240" w:after="60"/>
      <w:outlineLvl w:val="2"/>
    </w:pPr>
    <w:rPr>
      <w:rFonts w:cs="Arial"/>
      <w:b/>
      <w:bCs/>
      <w:color w:val="A31A7E"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8236C"/>
    <w:rPr>
      <w:sz w:val="12"/>
    </w:rPr>
  </w:style>
  <w:style w:type="paragraph" w:styleId="Header">
    <w:name w:val="header"/>
    <w:basedOn w:val="Normal"/>
    <w:rsid w:val="00D8236C"/>
    <w:rPr>
      <w:sz w:val="14"/>
    </w:rPr>
  </w:style>
  <w:style w:type="character" w:styleId="PageNumber">
    <w:name w:val="page number"/>
    <w:basedOn w:val="DefaultParagraphFont"/>
    <w:rsid w:val="00D8236C"/>
    <w:rPr>
      <w:rFonts w:ascii="Arial" w:hAnsi="Arial"/>
      <w:b/>
      <w:sz w:val="14"/>
    </w:rPr>
  </w:style>
  <w:style w:type="paragraph" w:styleId="Subtitle">
    <w:name w:val="Subtitle"/>
    <w:basedOn w:val="Heading3"/>
    <w:next w:val="Normal"/>
    <w:qFormat/>
    <w:rsid w:val="00AC20F6"/>
    <w:pPr>
      <w:spacing w:before="0"/>
      <w:outlineLvl w:val="1"/>
    </w:pPr>
  </w:style>
  <w:style w:type="table" w:styleId="TableGrid">
    <w:name w:val="Table Grid"/>
    <w:basedOn w:val="TableNormal"/>
    <w:uiPriority w:val="59"/>
    <w:rsid w:val="00D8236C"/>
    <w:rPr>
      <w:rFonts w:ascii="Arial" w:hAnsi="Arial"/>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aliases w:val="Large Title"/>
    <w:basedOn w:val="Heading1"/>
    <w:next w:val="Subtitle"/>
    <w:link w:val="TitleChar"/>
    <w:qFormat/>
    <w:rsid w:val="00AC20F6"/>
    <w:pPr>
      <w:spacing w:before="0"/>
    </w:pPr>
    <w:rPr>
      <w:bCs w:val="0"/>
      <w:sz w:val="56"/>
    </w:rPr>
  </w:style>
  <w:style w:type="character" w:styleId="Emphasis">
    <w:name w:val="Emphasis"/>
    <w:basedOn w:val="DefaultParagraphFont"/>
    <w:qFormat/>
    <w:rsid w:val="00AC20F6"/>
    <w:rPr>
      <w:i/>
      <w:iCs/>
    </w:rPr>
  </w:style>
  <w:style w:type="paragraph" w:customStyle="1" w:styleId="SmallTitle">
    <w:name w:val="Small Title"/>
    <w:link w:val="SmallTitleChar"/>
    <w:qFormat/>
    <w:rsid w:val="00AC20F6"/>
    <w:rPr>
      <w:rFonts w:ascii="Arial" w:hAnsi="Arial" w:cs="Arial"/>
      <w:b/>
      <w:kern w:val="32"/>
      <w:sz w:val="32"/>
      <w:szCs w:val="32"/>
      <w:lang w:val="en-GB"/>
    </w:rPr>
  </w:style>
  <w:style w:type="character" w:customStyle="1" w:styleId="SmallTitleChar">
    <w:name w:val="Small Title Char"/>
    <w:basedOn w:val="TitleChar"/>
    <w:link w:val="SmallTitle"/>
    <w:rsid w:val="00AC20F6"/>
    <w:rPr>
      <w:rFonts w:ascii="Arial" w:hAnsi="Arial" w:cs="Arial"/>
      <w:b/>
      <w:bCs w:val="0"/>
      <w:color w:val="A31A7E" w:themeColor="accent1"/>
      <w:kern w:val="32"/>
      <w:sz w:val="32"/>
      <w:szCs w:val="32"/>
      <w:lang w:val="en-GB"/>
    </w:rPr>
  </w:style>
  <w:style w:type="character" w:customStyle="1" w:styleId="Heading1Char">
    <w:name w:val="Heading 1 Char"/>
    <w:basedOn w:val="DefaultParagraphFont"/>
    <w:link w:val="Heading1"/>
    <w:rsid w:val="008D3903"/>
    <w:rPr>
      <w:rFonts w:ascii="Arial" w:hAnsi="Arial" w:cs="Arial"/>
      <w:b/>
      <w:bCs/>
      <w:color w:val="A31A7E" w:themeColor="accent1"/>
      <w:kern w:val="32"/>
      <w:sz w:val="32"/>
      <w:szCs w:val="32"/>
      <w:lang w:val="en-GB"/>
    </w:rPr>
  </w:style>
  <w:style w:type="character" w:customStyle="1" w:styleId="TitleChar">
    <w:name w:val="Title Char"/>
    <w:aliases w:val="Large Title Char"/>
    <w:basedOn w:val="Heading1Char"/>
    <w:link w:val="Title"/>
    <w:rsid w:val="00AC20F6"/>
    <w:rPr>
      <w:rFonts w:ascii="Arial" w:hAnsi="Arial" w:cs="Arial"/>
      <w:b/>
      <w:bCs w:val="0"/>
      <w:color w:val="A31A7E" w:themeColor="accent1"/>
      <w:kern w:val="32"/>
      <w:sz w:val="56"/>
      <w:szCs w:val="32"/>
      <w:lang w:val="en-GB"/>
    </w:rPr>
  </w:style>
  <w:style w:type="paragraph" w:styleId="BalloonText">
    <w:name w:val="Balloon Text"/>
    <w:basedOn w:val="Normal"/>
    <w:link w:val="BalloonTextChar"/>
    <w:rsid w:val="00D2319A"/>
    <w:rPr>
      <w:rFonts w:ascii="Tahoma" w:hAnsi="Tahoma" w:cs="Tahoma"/>
      <w:sz w:val="16"/>
      <w:szCs w:val="16"/>
    </w:rPr>
  </w:style>
  <w:style w:type="character" w:customStyle="1" w:styleId="BalloonTextChar">
    <w:name w:val="Balloon Text Char"/>
    <w:basedOn w:val="DefaultParagraphFont"/>
    <w:link w:val="BalloonText"/>
    <w:rsid w:val="00D2319A"/>
    <w:rPr>
      <w:rFonts w:ascii="Tahoma" w:hAnsi="Tahoma" w:cs="Tahoma"/>
      <w:sz w:val="16"/>
      <w:szCs w:val="16"/>
      <w:lang w:val="en-GB"/>
    </w:rPr>
  </w:style>
  <w:style w:type="paragraph" w:styleId="NormalWeb">
    <w:name w:val="Normal (Web)"/>
    <w:basedOn w:val="Normal"/>
    <w:uiPriority w:val="99"/>
    <w:unhideWhenUsed/>
    <w:rsid w:val="000E7584"/>
    <w:pPr>
      <w:spacing w:before="100" w:beforeAutospacing="1" w:after="100" w:afterAutospacing="1"/>
    </w:pPr>
    <w:rPr>
      <w:rFonts w:ascii="Times New Roman" w:eastAsiaTheme="minorEastAsia" w:hAnsi="Times New Roman"/>
      <w:sz w:val="24"/>
      <w:lang w:eastAsia="en-GB"/>
    </w:rPr>
  </w:style>
  <w:style w:type="paragraph" w:styleId="ListParagraph">
    <w:name w:val="List Paragraph"/>
    <w:basedOn w:val="Normal"/>
    <w:uiPriority w:val="34"/>
    <w:qFormat/>
    <w:rsid w:val="00563265"/>
    <w:pPr>
      <w:ind w:left="720"/>
      <w:contextualSpacing/>
    </w:pPr>
    <w:rPr>
      <w:rFonts w:ascii="Times New Roman" w:eastAsiaTheme="minorEastAsia" w:hAnsi="Times New Roman"/>
      <w:sz w:val="24"/>
      <w:lang w:eastAsia="en-GB"/>
    </w:rPr>
  </w:style>
  <w:style w:type="paragraph" w:customStyle="1" w:styleId="RowHeading1">
    <w:name w:val="RowHeading 1"/>
    <w:basedOn w:val="Heading1"/>
    <w:next w:val="Normal"/>
    <w:qFormat/>
    <w:rsid w:val="003F2630"/>
    <w:pPr>
      <w:keepLines/>
      <w:spacing w:before="0" w:after="0"/>
    </w:pPr>
    <w:rPr>
      <w:rFonts w:asciiTheme="majorHAnsi" w:eastAsiaTheme="majorEastAsia" w:hAnsiTheme="majorHAnsi" w:cstheme="majorBidi"/>
      <w:caps/>
      <w:color w:val="800000"/>
      <w:kern w:val="0"/>
      <w:sz w:val="28"/>
      <w:lang w:val="en-US"/>
    </w:rPr>
  </w:style>
  <w:style w:type="paragraph" w:customStyle="1" w:styleId="RowNormal">
    <w:name w:val="RowNormal"/>
    <w:basedOn w:val="Normal"/>
    <w:qFormat/>
    <w:rsid w:val="003F2630"/>
    <w:rPr>
      <w:rFonts w:asciiTheme="majorHAnsi" w:eastAsiaTheme="minorEastAsia" w:hAnsiTheme="majorHAnsi" w:cstheme="minorBidi"/>
      <w:color w:val="7D7B79" w:themeColor="text1" w:themeTint="A6"/>
      <w:sz w:val="22"/>
      <w:lang w:val="en-US"/>
    </w:rPr>
  </w:style>
  <w:style w:type="character" w:customStyle="1" w:styleId="FooterChar">
    <w:name w:val="Footer Char"/>
    <w:basedOn w:val="DefaultParagraphFont"/>
    <w:link w:val="Footer"/>
    <w:uiPriority w:val="99"/>
    <w:rsid w:val="003F2630"/>
    <w:rPr>
      <w:rFonts w:ascii="Arial" w:hAnsi="Arial"/>
      <w:sz w:val="12"/>
      <w:szCs w:val="24"/>
      <w:lang w:val="en-GB"/>
    </w:rPr>
  </w:style>
  <w:style w:type="paragraph" w:customStyle="1" w:styleId="RowHeading2">
    <w:name w:val="RowHeading 2"/>
    <w:basedOn w:val="Heading2"/>
    <w:next w:val="Normal"/>
    <w:qFormat/>
    <w:rsid w:val="00AA572F"/>
    <w:pPr>
      <w:keepLines/>
      <w:spacing w:before="120" w:after="120"/>
    </w:pPr>
    <w:rPr>
      <w:rFonts w:asciiTheme="majorHAnsi" w:eastAsiaTheme="majorEastAsia" w:hAnsiTheme="majorHAnsi" w:cstheme="majorBidi"/>
      <w:iCs w:val="0"/>
      <w:color w:val="7D7B79" w:themeColor="text1" w:themeTint="A6"/>
      <w:sz w:val="22"/>
      <w:szCs w:val="26"/>
      <w:lang w:val="en-US"/>
    </w:rPr>
  </w:style>
  <w:style w:type="paragraph" w:styleId="BodyText">
    <w:name w:val="Body Text"/>
    <w:basedOn w:val="Normal"/>
    <w:link w:val="BodyTextChar"/>
    <w:rsid w:val="00EA63F6"/>
    <w:pPr>
      <w:spacing w:after="120"/>
    </w:pPr>
    <w:rPr>
      <w:sz w:val="20"/>
      <w:lang w:val="en-US"/>
    </w:rPr>
  </w:style>
  <w:style w:type="character" w:customStyle="1" w:styleId="BodyTextChar">
    <w:name w:val="Body Text Char"/>
    <w:basedOn w:val="DefaultParagraphFont"/>
    <w:link w:val="BodyText"/>
    <w:rsid w:val="00EA63F6"/>
    <w:rPr>
      <w:rFonts w:ascii="Arial" w:hAnsi="Arial"/>
      <w:szCs w:val="24"/>
    </w:rPr>
  </w:style>
  <w:style w:type="character" w:styleId="Hyperlink">
    <w:name w:val="Hyperlink"/>
    <w:basedOn w:val="DefaultParagraphFont"/>
    <w:rsid w:val="00E465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811346">
      <w:bodyDiv w:val="1"/>
      <w:marLeft w:val="0"/>
      <w:marRight w:val="0"/>
      <w:marTop w:val="0"/>
      <w:marBottom w:val="0"/>
      <w:divBdr>
        <w:top w:val="none" w:sz="0" w:space="0" w:color="auto"/>
        <w:left w:val="none" w:sz="0" w:space="0" w:color="auto"/>
        <w:bottom w:val="none" w:sz="0" w:space="0" w:color="auto"/>
        <w:right w:val="none" w:sz="0" w:space="0" w:color="auto"/>
      </w:divBdr>
    </w:div>
    <w:div w:id="1378316876">
      <w:bodyDiv w:val="1"/>
      <w:marLeft w:val="0"/>
      <w:marRight w:val="0"/>
      <w:marTop w:val="0"/>
      <w:marBottom w:val="0"/>
      <w:divBdr>
        <w:top w:val="none" w:sz="0" w:space="0" w:color="auto"/>
        <w:left w:val="none" w:sz="0" w:space="0" w:color="auto"/>
        <w:bottom w:val="none" w:sz="0" w:space="0" w:color="auto"/>
        <w:right w:val="none" w:sz="0" w:space="0" w:color="auto"/>
      </w:divBdr>
    </w:div>
    <w:div w:id="1452355764">
      <w:bodyDiv w:val="1"/>
      <w:marLeft w:val="0"/>
      <w:marRight w:val="0"/>
      <w:marTop w:val="0"/>
      <w:marBottom w:val="0"/>
      <w:divBdr>
        <w:top w:val="none" w:sz="0" w:space="0" w:color="auto"/>
        <w:left w:val="none" w:sz="0" w:space="0" w:color="auto"/>
        <w:bottom w:val="none" w:sz="0" w:space="0" w:color="auto"/>
        <w:right w:val="none" w:sz="0" w:space="0" w:color="auto"/>
      </w:divBdr>
    </w:div>
    <w:div w:id="1539316915">
      <w:bodyDiv w:val="1"/>
      <w:marLeft w:val="0"/>
      <w:marRight w:val="0"/>
      <w:marTop w:val="0"/>
      <w:marBottom w:val="0"/>
      <w:divBdr>
        <w:top w:val="none" w:sz="0" w:space="0" w:color="auto"/>
        <w:left w:val="none" w:sz="0" w:space="0" w:color="auto"/>
        <w:bottom w:val="none" w:sz="0" w:space="0" w:color="auto"/>
        <w:right w:val="none" w:sz="0" w:space="0" w:color="auto"/>
      </w:divBdr>
    </w:div>
    <w:div w:id="202351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yperlink" Target="mailto:reba.perry@8451.com" TargetMode="External"/><Relationship Id="rId32" Type="http://schemas.openxmlformats.org/officeDocument/2006/relationships/hyperlink" Target="mailto:reba.perry@8451.com" TargetMode="Externa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bzzagent:Marketing:CREATIVE:dunnhumby:Templates:Multi-Page:Word:branded_templates_image_TealSage_alt.dotx" TargetMode="External"/></Relationships>
</file>

<file path=word/theme/theme1.xml><?xml version="1.0" encoding="utf-8"?>
<a:theme xmlns:a="http://schemas.openxmlformats.org/drawingml/2006/main" name="dunnhumby">
  <a:themeElements>
    <a:clrScheme name="dunnhumby">
      <a:dk1>
        <a:srgbClr val="363534"/>
      </a:dk1>
      <a:lt1>
        <a:sysClr val="window" lastClr="FFFFFF"/>
      </a:lt1>
      <a:dk2>
        <a:srgbClr val="363534"/>
      </a:dk2>
      <a:lt2>
        <a:srgbClr val="FFFFFF"/>
      </a:lt2>
      <a:accent1>
        <a:srgbClr val="A31A7E"/>
      </a:accent1>
      <a:accent2>
        <a:srgbClr val="B19B00"/>
      </a:accent2>
      <a:accent3>
        <a:srgbClr val="009B74"/>
      </a:accent3>
      <a:accent4>
        <a:srgbClr val="E17000"/>
      </a:accent4>
      <a:accent5>
        <a:srgbClr val="548DD4"/>
      </a:accent5>
      <a:accent6>
        <a:srgbClr val="BFBFBF"/>
      </a:accent6>
      <a:hlink>
        <a:srgbClr val="0000FF"/>
      </a:hlink>
      <a:folHlink>
        <a:srgbClr val="800080"/>
      </a:folHlink>
    </a:clrScheme>
    <a:fontScheme name="dunnhumby">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BD607-E16F-884B-90DA-65B594789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bzzagent:Marketing:CREATIVE:dunnhumby:Templates:Multi-Page:Word:branded_templates_image_TealSage_alt.dotx</Template>
  <TotalTime>45</TotalTime>
  <Pages>11</Pages>
  <Words>1419</Words>
  <Characters>8094</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dunnhumby</Company>
  <LinksUpToDate>false</LinksUpToDate>
  <CharactersWithSpaces>9495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Amelia Rossi</dc:creator>
  <cp:lastModifiedBy>Sarah Temple</cp:lastModifiedBy>
  <cp:revision>16</cp:revision>
  <dcterms:created xsi:type="dcterms:W3CDTF">2014-09-15T18:44:00Z</dcterms:created>
  <dcterms:modified xsi:type="dcterms:W3CDTF">2015-12-18T16:46:00Z</dcterms:modified>
</cp:coreProperties>
</file>